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8" w:displacedByCustomXml="next"/>
    <w:bookmarkStart w:id="1" w:name="_Toc398987979" w:displacedByCustomXml="next"/>
    <w:bookmarkStart w:id="2" w:name="_Toc169424237" w:displacedByCustomXml="next"/>
    <w:sdt>
      <w:sdtPr>
        <w:rPr>
          <w:rFonts w:ascii="Times New Roman" w:eastAsia="Times New Roman" w:hAnsi="Times New Roman" w:cs="Times New Roman"/>
          <w:color w:val="4F81BD" w:themeColor="accent1"/>
          <w:sz w:val="26"/>
          <w:szCs w:val="24"/>
        </w:rPr>
        <w:id w:val="149185800"/>
        <w:docPartObj>
          <w:docPartGallery w:val="Cover Pages"/>
          <w:docPartUnique/>
        </w:docPartObj>
      </w:sdtPr>
      <w:sdtEndPr>
        <w:rPr>
          <w:color w:val="auto"/>
        </w:rPr>
      </w:sdtEndPr>
      <w:sdtContent>
        <w:p w:rsidR="00554D3D" w:rsidRDefault="00637F5F">
          <w:pPr>
            <w:pStyle w:val="NoSpacing"/>
            <w:spacing w:before="1540" w:after="240"/>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662336" behindDoc="0" locked="0" layoutInCell="1" allowOverlap="1" wp14:anchorId="19D09A21" wp14:editId="72B59E6E">
                <wp:simplePos x="0" y="0"/>
                <wp:positionH relativeFrom="column">
                  <wp:posOffset>1672848</wp:posOffset>
                </wp:positionH>
                <wp:positionV relativeFrom="paragraph">
                  <wp:posOffset>920681</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2839" cy="1128624"/>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554D3D">
            <w:rPr>
              <w:noProof/>
              <w:color w:val="4F81BD" w:themeColor="accent1"/>
            </w:rPr>
            <mc:AlternateContent>
              <mc:Choice Requires="wps">
                <w:drawing>
                  <wp:anchor distT="0" distB="0" distL="114300" distR="114300" simplePos="0" relativeHeight="251656192" behindDoc="0" locked="0" layoutInCell="1" allowOverlap="1" wp14:anchorId="3C8BD5E0" wp14:editId="5B98CC36">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1104A" w:rsidRPr="00484E67" w:rsidRDefault="0041104A" w:rsidP="00484E67">
                                <w:pPr>
                                  <w:spacing w:before="0" w:line="240" w:lineRule="auto"/>
                                  <w:ind w:firstLine="562"/>
                                  <w:jc w:val="center"/>
                                  <w:rPr>
                                    <w:b/>
                                    <w:sz w:val="32"/>
                                    <w:szCs w:val="32"/>
                                  </w:rPr>
                                </w:pPr>
                                <w:r w:rsidRPr="00484E67">
                                  <w:rPr>
                                    <w:b/>
                                    <w:sz w:val="32"/>
                                    <w:szCs w:val="32"/>
                                  </w:rPr>
                                  <w:t>BỘ CÔNG THƯƠNG</w:t>
                                </w:r>
                              </w:p>
                              <w:p w:rsidR="0041104A" w:rsidRPr="00484E67" w:rsidRDefault="0041104A"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BD5E0" id="Rectangle 1" o:spid="_x0000_s1026" style="position:absolute;left:0;text-align:left;margin-left:-16pt;margin-top:-9.9pt;width:452.25pt;height:71.2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rsidR="0041104A" w:rsidRPr="00484E67" w:rsidRDefault="0041104A" w:rsidP="00484E67">
                          <w:pPr>
                            <w:spacing w:before="0" w:line="240" w:lineRule="auto"/>
                            <w:ind w:firstLine="562"/>
                            <w:jc w:val="center"/>
                            <w:rPr>
                              <w:b/>
                              <w:sz w:val="32"/>
                              <w:szCs w:val="32"/>
                            </w:rPr>
                          </w:pPr>
                          <w:r w:rsidRPr="00484E67">
                            <w:rPr>
                              <w:b/>
                              <w:sz w:val="32"/>
                              <w:szCs w:val="32"/>
                            </w:rPr>
                            <w:t>BỘ CÔNG THƯƠNG</w:t>
                          </w:r>
                        </w:p>
                        <w:p w:rsidR="0041104A" w:rsidRPr="00484E67" w:rsidRDefault="0041104A"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rsidR="00554D3D" w:rsidRDefault="00554D3D">
          <w:pPr>
            <w:pStyle w:val="NoSpacing"/>
            <w:spacing w:before="1540" w:after="240"/>
            <w:jc w:val="center"/>
            <w:rPr>
              <w:rFonts w:ascii="Times New Roman" w:eastAsia="Times New Roman" w:hAnsi="Times New Roman" w:cs="Times New Roman"/>
              <w:color w:val="4F81BD" w:themeColor="accent1"/>
              <w:sz w:val="26"/>
              <w:szCs w:val="24"/>
            </w:rPr>
          </w:pPr>
        </w:p>
        <w:sdt>
          <w:sdtPr>
            <w:rPr>
              <w:rFonts w:asciiTheme="majorHAnsi" w:eastAsiaTheme="majorEastAsia" w:hAnsiTheme="majorHAnsi" w:cstheme="majorBidi"/>
              <w:b/>
              <w:caps/>
              <w:color w:val="365F91" w:themeColor="accent1" w:themeShade="BF"/>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90157" w:rsidRPr="00B72142" w:rsidRDefault="006D4020" w:rsidP="00961784">
              <w:pPr>
                <w:pStyle w:val="NoSpacing"/>
                <w:pBdr>
                  <w:top w:val="single" w:sz="6" w:space="28" w:color="4F81BD" w:themeColor="accent1"/>
                  <w:bottom w:val="single" w:sz="6" w:space="6" w:color="4F81BD" w:themeColor="accent1"/>
                </w:pBdr>
                <w:spacing w:after="240"/>
                <w:jc w:val="center"/>
                <w:rPr>
                  <w:rFonts w:asciiTheme="majorHAnsi" w:eastAsiaTheme="majorEastAsia" w:hAnsiTheme="majorHAnsi" w:cstheme="majorBidi"/>
                  <w:b/>
                  <w:caps/>
                  <w:color w:val="365F91" w:themeColor="accent1" w:themeShade="BF"/>
                  <w:sz w:val="80"/>
                  <w:szCs w:val="80"/>
                </w:rPr>
              </w:pPr>
              <w:r>
                <w:rPr>
                  <w:rFonts w:asciiTheme="majorHAnsi" w:eastAsiaTheme="majorEastAsia" w:hAnsiTheme="majorHAnsi" w:cstheme="majorBidi"/>
                  <w:b/>
                  <w:caps/>
                  <w:color w:val="365F91" w:themeColor="accent1" w:themeShade="BF"/>
                  <w:sz w:val="72"/>
                  <w:szCs w:val="72"/>
                </w:rPr>
                <w:t>XÂY DỰNG ỨNG DỤ</w:t>
              </w:r>
              <w:r w:rsidR="00D36400">
                <w:rPr>
                  <w:rFonts w:asciiTheme="majorHAnsi" w:eastAsiaTheme="majorEastAsia" w:hAnsiTheme="majorHAnsi" w:cstheme="majorBidi"/>
                  <w:b/>
                  <w:caps/>
                  <w:color w:val="365F91" w:themeColor="accent1" w:themeShade="BF"/>
                  <w:sz w:val="72"/>
                  <w:szCs w:val="72"/>
                </w:rPr>
                <w:t xml:space="preserve">NG </w:t>
              </w:r>
              <w:r>
                <w:rPr>
                  <w:rFonts w:asciiTheme="majorHAnsi" w:eastAsiaTheme="majorEastAsia" w:hAnsiTheme="majorHAnsi" w:cstheme="majorBidi"/>
                  <w:b/>
                  <w:caps/>
                  <w:color w:val="365F91" w:themeColor="accent1" w:themeShade="BF"/>
                  <w:sz w:val="72"/>
                  <w:szCs w:val="72"/>
                </w:rPr>
                <w:t>QUẢ</w:t>
              </w:r>
              <w:r w:rsidR="00961784">
                <w:rPr>
                  <w:rFonts w:asciiTheme="majorHAnsi" w:eastAsiaTheme="majorEastAsia" w:hAnsiTheme="majorHAnsi" w:cstheme="majorBidi"/>
                  <w:b/>
                  <w:caps/>
                  <w:color w:val="365F91" w:themeColor="accent1" w:themeShade="BF"/>
                  <w:sz w:val="72"/>
                  <w:szCs w:val="72"/>
                </w:rPr>
                <w:t xml:space="preserve">N LÝ TÀI CHÍNH CHO </w:t>
              </w:r>
              <w:r>
                <w:rPr>
                  <w:rFonts w:asciiTheme="majorHAnsi" w:eastAsiaTheme="majorEastAsia" w:hAnsiTheme="majorHAnsi" w:cstheme="majorBidi"/>
                  <w:b/>
                  <w:caps/>
                  <w:color w:val="365F91" w:themeColor="accent1" w:themeShade="BF"/>
                  <w:sz w:val="72"/>
                  <w:szCs w:val="72"/>
                </w:rPr>
                <w:t>SINH VIÊN</w:t>
              </w:r>
              <w:r w:rsidR="00151E02">
                <w:rPr>
                  <w:rFonts w:asciiTheme="majorHAnsi" w:eastAsiaTheme="majorEastAsia" w:hAnsiTheme="majorHAnsi" w:cstheme="majorBidi"/>
                  <w:b/>
                  <w:caps/>
                  <w:color w:val="365F91" w:themeColor="accent1" w:themeShade="BF"/>
                  <w:sz w:val="72"/>
                  <w:szCs w:val="72"/>
                </w:rPr>
                <w:t xml:space="preserve"> trên ANDROID</w:t>
              </w:r>
            </w:p>
          </w:sdtContent>
        </w:sdt>
        <w:p w:rsidR="00890157" w:rsidRPr="00B72142" w:rsidRDefault="00890157">
          <w:pPr>
            <w:pStyle w:val="NoSpacing"/>
            <w:jc w:val="center"/>
            <w:rPr>
              <w:color w:val="365F91" w:themeColor="accent1" w:themeShade="BF"/>
              <w:sz w:val="28"/>
              <w:szCs w:val="28"/>
            </w:rPr>
          </w:pPr>
        </w:p>
        <w:p w:rsidR="00890157" w:rsidRDefault="00890157">
          <w:pPr>
            <w:pStyle w:val="NoSpacing"/>
            <w:spacing w:before="480"/>
            <w:jc w:val="center"/>
            <w:rPr>
              <w:color w:val="4F81BD" w:themeColor="accent1"/>
            </w:rPr>
          </w:pPr>
        </w:p>
        <w:tbl>
          <w:tblPr>
            <w:tblStyle w:val="TableGrid"/>
            <w:tblpPr w:leftFromText="180" w:rightFromText="180" w:vertAnchor="text" w:horzAnchor="margin" w:tblpXSpec="right" w:tblpY="431"/>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682"/>
          </w:tblGrid>
          <w:tr w:rsidR="006D4020" w:rsidRPr="00100734" w:rsidTr="008F4212">
            <w:trPr>
              <w:trHeight w:val="699"/>
              <w:jc w:val="left"/>
            </w:trPr>
            <w:tc>
              <w:tcPr>
                <w:tcW w:w="2694" w:type="dxa"/>
              </w:tcPr>
              <w:p w:rsidR="006D4020" w:rsidRPr="00100734" w:rsidRDefault="006D4020" w:rsidP="006D4020">
                <w:pPr>
                  <w:pStyle w:val="NoSpacing"/>
                  <w:spacing w:before="480"/>
                  <w:jc w:val="center"/>
                  <w:rPr>
                    <w:rFonts w:ascii="Times New Roman" w:hAnsi="Times New Roman" w:cs="Times New Roman"/>
                    <w:i/>
                    <w:iCs/>
                    <w:sz w:val="26"/>
                    <w:szCs w:val="26"/>
                  </w:rPr>
                </w:pPr>
                <w:r w:rsidRPr="00100734">
                  <w:rPr>
                    <w:rStyle w:val="Emphasis"/>
                    <w:rFonts w:ascii="Times New Roman" w:hAnsi="Times New Roman" w:cs="Times New Roman"/>
                    <w:i w:val="0"/>
                    <w:sz w:val="26"/>
                    <w:szCs w:val="26"/>
                  </w:rPr>
                  <w:t>Giảng viên hướng dẫn:</w:t>
                </w:r>
              </w:p>
            </w:tc>
            <w:tc>
              <w:tcPr>
                <w:tcW w:w="4682" w:type="dxa"/>
              </w:tcPr>
              <w:p w:rsidR="006D4020" w:rsidRPr="00100734" w:rsidRDefault="0028427F" w:rsidP="0028427F">
                <w:pPr>
                  <w:pStyle w:val="Caption"/>
                  <w:jc w:val="left"/>
                  <w:rPr>
                    <w:i w:val="0"/>
                  </w:rPr>
                </w:pPr>
                <w:r w:rsidRPr="00100734">
                  <w:rPr>
                    <w:i w:val="0"/>
                  </w:rPr>
                  <w:t xml:space="preserve">     </w:t>
                </w:r>
                <w:r w:rsidR="00122BB8">
                  <w:rPr>
                    <w:i w:val="0"/>
                  </w:rPr>
                  <w:t xml:space="preserve">ThS. </w:t>
                </w:r>
                <w:r w:rsidR="006D4020" w:rsidRPr="00100734">
                  <w:rPr>
                    <w:i w:val="0"/>
                  </w:rPr>
                  <w:t>Trần Thị Anh Thi</w:t>
                </w:r>
              </w:p>
            </w:tc>
          </w:tr>
          <w:tr w:rsidR="006D4020" w:rsidRPr="00100734" w:rsidTr="008F4212">
            <w:trPr>
              <w:jc w:val="left"/>
            </w:trPr>
            <w:tc>
              <w:tcPr>
                <w:tcW w:w="2694" w:type="dxa"/>
              </w:tcPr>
              <w:p w:rsidR="006D4020" w:rsidRPr="00100734" w:rsidRDefault="006D4020" w:rsidP="006D4020">
                <w:pPr>
                  <w:pStyle w:val="NoSpacing"/>
                  <w:spacing w:before="480"/>
                  <w:jc w:val="center"/>
                  <w:rPr>
                    <w:rStyle w:val="Emphasis"/>
                    <w:rFonts w:ascii="Times New Roman" w:hAnsi="Times New Roman" w:cs="Times New Roman"/>
                    <w:i w:val="0"/>
                    <w:sz w:val="26"/>
                    <w:szCs w:val="26"/>
                  </w:rPr>
                </w:pPr>
                <w:r w:rsidRPr="00100734">
                  <w:rPr>
                    <w:rStyle w:val="Emphasis"/>
                    <w:rFonts w:ascii="Times New Roman" w:hAnsi="Times New Roman" w:cs="Times New Roman"/>
                    <w:i w:val="0"/>
                    <w:sz w:val="26"/>
                    <w:szCs w:val="26"/>
                  </w:rPr>
                  <w:t xml:space="preserve">Sinh viên thực hiện: </w:t>
                </w:r>
              </w:p>
              <w:p w:rsidR="006D4020" w:rsidRPr="00100734" w:rsidRDefault="006D4020" w:rsidP="006D4020">
                <w:pPr>
                  <w:pStyle w:val="NoSpacing"/>
                  <w:spacing w:before="480"/>
                  <w:jc w:val="center"/>
                  <w:rPr>
                    <w:color w:val="4F81BD" w:themeColor="accent1"/>
                  </w:rPr>
                </w:pPr>
              </w:p>
            </w:tc>
            <w:tc>
              <w:tcPr>
                <w:tcW w:w="4682" w:type="dxa"/>
              </w:tcPr>
              <w:p w:rsidR="006D4020" w:rsidRPr="00100734" w:rsidRDefault="006D4020" w:rsidP="006D4020">
                <w:pPr>
                  <w:pStyle w:val="Caption"/>
                  <w:numPr>
                    <w:ilvl w:val="0"/>
                    <w:numId w:val="40"/>
                  </w:numPr>
                  <w:jc w:val="left"/>
                  <w:rPr>
                    <w:i w:val="0"/>
                  </w:rPr>
                </w:pPr>
                <w:r w:rsidRPr="00100734">
                  <w:rPr>
                    <w:i w:val="0"/>
                  </w:rPr>
                  <w:t>Nguyễn Ngọc Uyên Vy – 15017301</w:t>
                </w:r>
              </w:p>
              <w:p w:rsidR="006D4020" w:rsidRPr="00100734" w:rsidRDefault="006D4020" w:rsidP="006D4020">
                <w:pPr>
                  <w:pStyle w:val="ListParagraph"/>
                  <w:numPr>
                    <w:ilvl w:val="0"/>
                    <w:numId w:val="40"/>
                  </w:numPr>
                </w:pPr>
                <w:r w:rsidRPr="00100734">
                  <w:t xml:space="preserve">Châu Thị Thu Thảo - </w:t>
                </w:r>
                <w:r w:rsidR="00100734" w:rsidRPr="00100734">
                  <w:t>15021701</w:t>
                </w:r>
              </w:p>
            </w:tc>
          </w:tr>
        </w:tbl>
        <w:p w:rsidR="00B72142" w:rsidRDefault="00B72142">
          <w:pPr>
            <w:pStyle w:val="NoSpacing"/>
            <w:spacing w:before="480"/>
            <w:jc w:val="center"/>
            <w:rPr>
              <w:color w:val="4F81BD" w:themeColor="accent1"/>
            </w:rPr>
          </w:pPr>
        </w:p>
        <w:p w:rsidR="00B72142" w:rsidRDefault="00B72142">
          <w:pPr>
            <w:pStyle w:val="NoSpacing"/>
            <w:spacing w:before="480"/>
            <w:jc w:val="center"/>
            <w:rPr>
              <w:color w:val="4F81BD" w:themeColor="accent1"/>
            </w:rPr>
          </w:pPr>
        </w:p>
        <w:p w:rsidR="00B72142" w:rsidRDefault="00B72142">
          <w:pPr>
            <w:pStyle w:val="NoSpacing"/>
            <w:spacing w:before="480"/>
            <w:jc w:val="center"/>
            <w:rPr>
              <w:color w:val="4F81BD" w:themeColor="accent1"/>
            </w:rPr>
          </w:pPr>
        </w:p>
        <w:p w:rsidR="00890157" w:rsidRDefault="00890157">
          <w:pPr>
            <w:spacing w:before="0" w:line="240" w:lineRule="auto"/>
            <w:ind w:firstLine="0"/>
            <w:jc w:val="left"/>
            <w:rPr>
              <w:rFonts w:cs="Arial"/>
              <w:b/>
              <w:bCs/>
              <w:kern w:val="32"/>
              <w:sz w:val="32"/>
              <w:szCs w:val="32"/>
            </w:rPr>
          </w:pPr>
          <w:r>
            <w:br w:type="page"/>
          </w:r>
        </w:p>
      </w:sdtContent>
    </w:sdt>
    <w:p w:rsidR="004B4BF6" w:rsidRDefault="004B4BF6" w:rsidP="004B4BF6">
      <w:pPr>
        <w:pStyle w:val="Heading1"/>
        <w:numPr>
          <w:ilvl w:val="0"/>
          <w:numId w:val="0"/>
        </w:numPr>
      </w:pPr>
      <w:bookmarkStart w:id="3" w:name="_Toc9616178"/>
      <w:r>
        <w:lastRenderedPageBreak/>
        <w:t>MỤC LỤC</w:t>
      </w:r>
      <w:bookmarkEnd w:id="1"/>
      <w:bookmarkEnd w:id="0"/>
      <w:bookmarkEnd w:id="3"/>
    </w:p>
    <w:sdt>
      <w:sdtPr>
        <w:rPr>
          <w:rFonts w:ascii="Times New Roman" w:eastAsia="Times New Roman" w:hAnsi="Times New Roman" w:cs="Times New Roman"/>
          <w:color w:val="auto"/>
          <w:sz w:val="26"/>
          <w:szCs w:val="24"/>
        </w:rPr>
        <w:id w:val="265586265"/>
        <w:docPartObj>
          <w:docPartGallery w:val="Table of Contents"/>
          <w:docPartUnique/>
        </w:docPartObj>
      </w:sdtPr>
      <w:sdtEndPr>
        <w:rPr>
          <w:b/>
          <w:bCs/>
          <w:noProof/>
        </w:rPr>
      </w:sdtEndPr>
      <w:sdtContent>
        <w:p w:rsidR="0057163F" w:rsidRDefault="0057163F">
          <w:pPr>
            <w:pStyle w:val="TOCHeading"/>
          </w:pPr>
        </w:p>
        <w:p w:rsidR="002025AA" w:rsidRDefault="0057163F">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616178" w:history="1">
            <w:r w:rsidR="002025AA" w:rsidRPr="00B310D8">
              <w:rPr>
                <w:rStyle w:val="Hyperlink"/>
              </w:rPr>
              <w:t>MỤC LỤC</w:t>
            </w:r>
            <w:r w:rsidR="002025AA">
              <w:rPr>
                <w:webHidden/>
              </w:rPr>
              <w:tab/>
            </w:r>
            <w:r w:rsidR="002025AA">
              <w:rPr>
                <w:webHidden/>
              </w:rPr>
              <w:fldChar w:fldCharType="begin"/>
            </w:r>
            <w:r w:rsidR="002025AA">
              <w:rPr>
                <w:webHidden/>
              </w:rPr>
              <w:instrText xml:space="preserve"> PAGEREF _Toc9616178 \h </w:instrText>
            </w:r>
            <w:r w:rsidR="002025AA">
              <w:rPr>
                <w:webHidden/>
              </w:rPr>
            </w:r>
            <w:r w:rsidR="002025AA">
              <w:rPr>
                <w:webHidden/>
              </w:rPr>
              <w:fldChar w:fldCharType="separate"/>
            </w:r>
            <w:r w:rsidR="002025AA">
              <w:rPr>
                <w:webHidden/>
              </w:rPr>
              <w:t>2</w:t>
            </w:r>
            <w:r w:rsidR="002025AA">
              <w:rPr>
                <w:webHidden/>
              </w:rPr>
              <w:fldChar w:fldCharType="end"/>
            </w:r>
          </w:hyperlink>
        </w:p>
        <w:p w:rsidR="002025AA" w:rsidRDefault="002025AA">
          <w:pPr>
            <w:pStyle w:val="TOC1"/>
            <w:rPr>
              <w:rFonts w:asciiTheme="minorHAnsi" w:eastAsiaTheme="minorEastAsia" w:hAnsiTheme="minorHAnsi" w:cstheme="minorBidi"/>
              <w:sz w:val="22"/>
              <w:szCs w:val="22"/>
            </w:rPr>
          </w:pPr>
          <w:hyperlink w:anchor="_Toc9616179" w:history="1">
            <w:r w:rsidRPr="00B310D8">
              <w:rPr>
                <w:rStyle w:val="Hyperlink"/>
              </w:rPr>
              <w:t>DANH MỤC CÁC HÌNH VẼ</w:t>
            </w:r>
            <w:r>
              <w:rPr>
                <w:webHidden/>
              </w:rPr>
              <w:tab/>
            </w:r>
            <w:r>
              <w:rPr>
                <w:webHidden/>
              </w:rPr>
              <w:fldChar w:fldCharType="begin"/>
            </w:r>
            <w:r>
              <w:rPr>
                <w:webHidden/>
              </w:rPr>
              <w:instrText xml:space="preserve"> PAGEREF _Toc9616179 \h </w:instrText>
            </w:r>
            <w:r>
              <w:rPr>
                <w:webHidden/>
              </w:rPr>
            </w:r>
            <w:r>
              <w:rPr>
                <w:webHidden/>
              </w:rPr>
              <w:fldChar w:fldCharType="separate"/>
            </w:r>
            <w:r>
              <w:rPr>
                <w:webHidden/>
              </w:rPr>
              <w:t>4</w:t>
            </w:r>
            <w:r>
              <w:rPr>
                <w:webHidden/>
              </w:rPr>
              <w:fldChar w:fldCharType="end"/>
            </w:r>
          </w:hyperlink>
        </w:p>
        <w:p w:rsidR="002025AA" w:rsidRDefault="002025AA">
          <w:pPr>
            <w:pStyle w:val="TOC1"/>
            <w:rPr>
              <w:rFonts w:asciiTheme="minorHAnsi" w:eastAsiaTheme="minorEastAsia" w:hAnsiTheme="minorHAnsi" w:cstheme="minorBidi"/>
              <w:sz w:val="22"/>
              <w:szCs w:val="22"/>
            </w:rPr>
          </w:pPr>
          <w:hyperlink w:anchor="_Toc9616180" w:history="1">
            <w:r w:rsidRPr="00B310D8">
              <w:rPr>
                <w:rStyle w:val="Hyperlink"/>
              </w:rPr>
              <w:t>DANH MỤC CÁC BẢNG BIỂU</w:t>
            </w:r>
            <w:r>
              <w:rPr>
                <w:webHidden/>
              </w:rPr>
              <w:tab/>
            </w:r>
            <w:r>
              <w:rPr>
                <w:webHidden/>
              </w:rPr>
              <w:fldChar w:fldCharType="begin"/>
            </w:r>
            <w:r>
              <w:rPr>
                <w:webHidden/>
              </w:rPr>
              <w:instrText xml:space="preserve"> PAGEREF _Toc9616180 \h </w:instrText>
            </w:r>
            <w:r>
              <w:rPr>
                <w:webHidden/>
              </w:rPr>
            </w:r>
            <w:r>
              <w:rPr>
                <w:webHidden/>
              </w:rPr>
              <w:fldChar w:fldCharType="separate"/>
            </w:r>
            <w:r>
              <w:rPr>
                <w:webHidden/>
              </w:rPr>
              <w:t>6</w:t>
            </w:r>
            <w:r>
              <w:rPr>
                <w:webHidden/>
              </w:rPr>
              <w:fldChar w:fldCharType="end"/>
            </w:r>
          </w:hyperlink>
        </w:p>
        <w:p w:rsidR="002025AA" w:rsidRDefault="002025AA">
          <w:pPr>
            <w:pStyle w:val="TOC1"/>
            <w:rPr>
              <w:rFonts w:asciiTheme="minorHAnsi" w:eastAsiaTheme="minorEastAsia" w:hAnsiTheme="minorHAnsi" w:cstheme="minorBidi"/>
              <w:sz w:val="22"/>
              <w:szCs w:val="22"/>
            </w:rPr>
          </w:pPr>
          <w:hyperlink w:anchor="_Toc9616181" w:history="1">
            <w:r w:rsidRPr="00B310D8">
              <w:rPr>
                <w:rStyle w:val="Hyperlink"/>
              </w:rPr>
              <w:t>LỜI MỞ ĐẦU</w:t>
            </w:r>
            <w:r>
              <w:rPr>
                <w:webHidden/>
              </w:rPr>
              <w:tab/>
            </w:r>
            <w:r>
              <w:rPr>
                <w:webHidden/>
              </w:rPr>
              <w:fldChar w:fldCharType="begin"/>
            </w:r>
            <w:r>
              <w:rPr>
                <w:webHidden/>
              </w:rPr>
              <w:instrText xml:space="preserve"> PAGEREF _Toc9616181 \h </w:instrText>
            </w:r>
            <w:r>
              <w:rPr>
                <w:webHidden/>
              </w:rPr>
            </w:r>
            <w:r>
              <w:rPr>
                <w:webHidden/>
              </w:rPr>
              <w:fldChar w:fldCharType="separate"/>
            </w:r>
            <w:r>
              <w:rPr>
                <w:webHidden/>
              </w:rPr>
              <w:t>7</w:t>
            </w:r>
            <w:r>
              <w:rPr>
                <w:webHidden/>
              </w:rPr>
              <w:fldChar w:fldCharType="end"/>
            </w:r>
          </w:hyperlink>
        </w:p>
        <w:p w:rsidR="002025AA" w:rsidRDefault="002025AA">
          <w:pPr>
            <w:pStyle w:val="TOC1"/>
            <w:rPr>
              <w:rFonts w:asciiTheme="minorHAnsi" w:eastAsiaTheme="minorEastAsia" w:hAnsiTheme="minorHAnsi" w:cstheme="minorBidi"/>
              <w:sz w:val="22"/>
              <w:szCs w:val="22"/>
            </w:rPr>
          </w:pPr>
          <w:hyperlink w:anchor="_Toc9616182" w:history="1">
            <w:r w:rsidRPr="00B310D8">
              <w:rPr>
                <w:rStyle w:val="Hyperlink"/>
              </w:rPr>
              <w:t>CHƯƠNG 1 : GIỚI THIỆU</w:t>
            </w:r>
            <w:r>
              <w:rPr>
                <w:webHidden/>
              </w:rPr>
              <w:tab/>
            </w:r>
            <w:r>
              <w:rPr>
                <w:webHidden/>
              </w:rPr>
              <w:fldChar w:fldCharType="begin"/>
            </w:r>
            <w:r>
              <w:rPr>
                <w:webHidden/>
              </w:rPr>
              <w:instrText xml:space="preserve"> PAGEREF _Toc9616182 \h </w:instrText>
            </w:r>
            <w:r>
              <w:rPr>
                <w:webHidden/>
              </w:rPr>
            </w:r>
            <w:r>
              <w:rPr>
                <w:webHidden/>
              </w:rPr>
              <w:fldChar w:fldCharType="separate"/>
            </w:r>
            <w:r>
              <w:rPr>
                <w:webHidden/>
              </w:rPr>
              <w:t>9</w:t>
            </w:r>
            <w:r>
              <w:rPr>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183" w:history="1">
            <w:r w:rsidRPr="00B310D8">
              <w:rPr>
                <w:rStyle w:val="Hyperlink"/>
                <w:noProof/>
              </w:rPr>
              <w:t>1.1 Tổng quan</w:t>
            </w:r>
            <w:r>
              <w:rPr>
                <w:noProof/>
                <w:webHidden/>
              </w:rPr>
              <w:tab/>
            </w:r>
            <w:r>
              <w:rPr>
                <w:noProof/>
                <w:webHidden/>
              </w:rPr>
              <w:fldChar w:fldCharType="begin"/>
            </w:r>
            <w:r>
              <w:rPr>
                <w:noProof/>
                <w:webHidden/>
              </w:rPr>
              <w:instrText xml:space="preserve"> PAGEREF _Toc9616183 \h </w:instrText>
            </w:r>
            <w:r>
              <w:rPr>
                <w:noProof/>
                <w:webHidden/>
              </w:rPr>
            </w:r>
            <w:r>
              <w:rPr>
                <w:noProof/>
                <w:webHidden/>
              </w:rPr>
              <w:fldChar w:fldCharType="separate"/>
            </w:r>
            <w:r>
              <w:rPr>
                <w:noProof/>
                <w:webHidden/>
              </w:rPr>
              <w:t>9</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184" w:history="1">
            <w:r w:rsidRPr="00B310D8">
              <w:rPr>
                <w:rStyle w:val="Hyperlink"/>
                <w:noProof/>
              </w:rPr>
              <w:t>1.2 Mục tiêu đề tài</w:t>
            </w:r>
            <w:r>
              <w:rPr>
                <w:noProof/>
                <w:webHidden/>
              </w:rPr>
              <w:tab/>
            </w:r>
            <w:r>
              <w:rPr>
                <w:noProof/>
                <w:webHidden/>
              </w:rPr>
              <w:fldChar w:fldCharType="begin"/>
            </w:r>
            <w:r>
              <w:rPr>
                <w:noProof/>
                <w:webHidden/>
              </w:rPr>
              <w:instrText xml:space="preserve"> PAGEREF _Toc9616184 \h </w:instrText>
            </w:r>
            <w:r>
              <w:rPr>
                <w:noProof/>
                <w:webHidden/>
              </w:rPr>
            </w:r>
            <w:r>
              <w:rPr>
                <w:noProof/>
                <w:webHidden/>
              </w:rPr>
              <w:fldChar w:fldCharType="separate"/>
            </w:r>
            <w:r>
              <w:rPr>
                <w:noProof/>
                <w:webHidden/>
              </w:rPr>
              <w:t>9</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185" w:history="1">
            <w:r w:rsidRPr="00B310D8">
              <w:rPr>
                <w:rStyle w:val="Hyperlink"/>
                <w:noProof/>
              </w:rPr>
              <w:t>1.3 Phạm vi đề tài</w:t>
            </w:r>
            <w:r>
              <w:rPr>
                <w:noProof/>
                <w:webHidden/>
              </w:rPr>
              <w:tab/>
            </w:r>
            <w:r>
              <w:rPr>
                <w:noProof/>
                <w:webHidden/>
              </w:rPr>
              <w:fldChar w:fldCharType="begin"/>
            </w:r>
            <w:r>
              <w:rPr>
                <w:noProof/>
                <w:webHidden/>
              </w:rPr>
              <w:instrText xml:space="preserve"> PAGEREF _Toc9616185 \h </w:instrText>
            </w:r>
            <w:r>
              <w:rPr>
                <w:noProof/>
                <w:webHidden/>
              </w:rPr>
            </w:r>
            <w:r>
              <w:rPr>
                <w:noProof/>
                <w:webHidden/>
              </w:rPr>
              <w:fldChar w:fldCharType="separate"/>
            </w:r>
            <w:r>
              <w:rPr>
                <w:noProof/>
                <w:webHidden/>
              </w:rPr>
              <w:t>10</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186" w:history="1">
            <w:r w:rsidRPr="00B310D8">
              <w:rPr>
                <w:rStyle w:val="Hyperlink"/>
                <w:noProof/>
              </w:rPr>
              <w:t>1.4 Mô tả yêu cầu chức năng</w:t>
            </w:r>
            <w:r>
              <w:rPr>
                <w:noProof/>
                <w:webHidden/>
              </w:rPr>
              <w:tab/>
            </w:r>
            <w:r>
              <w:rPr>
                <w:noProof/>
                <w:webHidden/>
              </w:rPr>
              <w:fldChar w:fldCharType="begin"/>
            </w:r>
            <w:r>
              <w:rPr>
                <w:noProof/>
                <w:webHidden/>
              </w:rPr>
              <w:instrText xml:space="preserve"> PAGEREF _Toc9616186 \h </w:instrText>
            </w:r>
            <w:r>
              <w:rPr>
                <w:noProof/>
                <w:webHidden/>
              </w:rPr>
            </w:r>
            <w:r>
              <w:rPr>
                <w:noProof/>
                <w:webHidden/>
              </w:rPr>
              <w:fldChar w:fldCharType="separate"/>
            </w:r>
            <w:r>
              <w:rPr>
                <w:noProof/>
                <w:webHidden/>
              </w:rPr>
              <w:t>10</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187" w:history="1">
            <w:r w:rsidRPr="00B310D8">
              <w:rPr>
                <w:rStyle w:val="Hyperlink"/>
                <w:noProof/>
              </w:rPr>
              <w:t>1.5 Sơ đồ phân cấp chức năng</w:t>
            </w:r>
            <w:r>
              <w:rPr>
                <w:noProof/>
                <w:webHidden/>
              </w:rPr>
              <w:tab/>
            </w:r>
            <w:r>
              <w:rPr>
                <w:noProof/>
                <w:webHidden/>
              </w:rPr>
              <w:fldChar w:fldCharType="begin"/>
            </w:r>
            <w:r>
              <w:rPr>
                <w:noProof/>
                <w:webHidden/>
              </w:rPr>
              <w:instrText xml:space="preserve"> PAGEREF _Toc9616187 \h </w:instrText>
            </w:r>
            <w:r>
              <w:rPr>
                <w:noProof/>
                <w:webHidden/>
              </w:rPr>
            </w:r>
            <w:r>
              <w:rPr>
                <w:noProof/>
                <w:webHidden/>
              </w:rPr>
              <w:fldChar w:fldCharType="separate"/>
            </w:r>
            <w:r>
              <w:rPr>
                <w:noProof/>
                <w:webHidden/>
              </w:rPr>
              <w:t>12</w:t>
            </w:r>
            <w:r>
              <w:rPr>
                <w:noProof/>
                <w:webHidden/>
              </w:rPr>
              <w:fldChar w:fldCharType="end"/>
            </w:r>
          </w:hyperlink>
        </w:p>
        <w:p w:rsidR="002025AA" w:rsidRDefault="002025AA">
          <w:pPr>
            <w:pStyle w:val="TOC1"/>
            <w:rPr>
              <w:rFonts w:asciiTheme="minorHAnsi" w:eastAsiaTheme="minorEastAsia" w:hAnsiTheme="minorHAnsi" w:cstheme="minorBidi"/>
              <w:sz w:val="22"/>
              <w:szCs w:val="22"/>
            </w:rPr>
          </w:pPr>
          <w:hyperlink w:anchor="_Toc9616188" w:history="1">
            <w:r w:rsidRPr="00B310D8">
              <w:rPr>
                <w:rStyle w:val="Hyperlink"/>
              </w:rPr>
              <w:t>CHƯƠNG 2 : CƠ SỞ LÝ THUYẾT</w:t>
            </w:r>
            <w:r>
              <w:rPr>
                <w:webHidden/>
              </w:rPr>
              <w:tab/>
            </w:r>
            <w:r>
              <w:rPr>
                <w:webHidden/>
              </w:rPr>
              <w:fldChar w:fldCharType="begin"/>
            </w:r>
            <w:r>
              <w:rPr>
                <w:webHidden/>
              </w:rPr>
              <w:instrText xml:space="preserve"> PAGEREF _Toc9616188 \h </w:instrText>
            </w:r>
            <w:r>
              <w:rPr>
                <w:webHidden/>
              </w:rPr>
            </w:r>
            <w:r>
              <w:rPr>
                <w:webHidden/>
              </w:rPr>
              <w:fldChar w:fldCharType="separate"/>
            </w:r>
            <w:r>
              <w:rPr>
                <w:webHidden/>
              </w:rPr>
              <w:t>13</w:t>
            </w:r>
            <w:r>
              <w:rPr>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189" w:history="1">
            <w:r w:rsidRPr="00B310D8">
              <w:rPr>
                <w:rStyle w:val="Hyperlink"/>
                <w:noProof/>
              </w:rPr>
              <w:t>2.1 Hệ điều hành Android</w:t>
            </w:r>
            <w:r>
              <w:rPr>
                <w:noProof/>
                <w:webHidden/>
              </w:rPr>
              <w:tab/>
            </w:r>
            <w:r>
              <w:rPr>
                <w:noProof/>
                <w:webHidden/>
              </w:rPr>
              <w:fldChar w:fldCharType="begin"/>
            </w:r>
            <w:r>
              <w:rPr>
                <w:noProof/>
                <w:webHidden/>
              </w:rPr>
              <w:instrText xml:space="preserve"> PAGEREF _Toc9616189 \h </w:instrText>
            </w:r>
            <w:r>
              <w:rPr>
                <w:noProof/>
                <w:webHidden/>
              </w:rPr>
            </w:r>
            <w:r>
              <w:rPr>
                <w:noProof/>
                <w:webHidden/>
              </w:rPr>
              <w:fldChar w:fldCharType="separate"/>
            </w:r>
            <w:r>
              <w:rPr>
                <w:noProof/>
                <w:webHidden/>
              </w:rPr>
              <w:t>13</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190" w:history="1">
            <w:r w:rsidRPr="00B310D8">
              <w:rPr>
                <w:rStyle w:val="Hyperlink"/>
                <w:noProof/>
              </w:rPr>
              <w:t>2.2 Thư viện biểu đồ mã nguồn mở MPAndroidChart</w:t>
            </w:r>
            <w:r>
              <w:rPr>
                <w:noProof/>
                <w:webHidden/>
              </w:rPr>
              <w:tab/>
            </w:r>
            <w:r>
              <w:rPr>
                <w:noProof/>
                <w:webHidden/>
              </w:rPr>
              <w:fldChar w:fldCharType="begin"/>
            </w:r>
            <w:r>
              <w:rPr>
                <w:noProof/>
                <w:webHidden/>
              </w:rPr>
              <w:instrText xml:space="preserve"> PAGEREF _Toc9616190 \h </w:instrText>
            </w:r>
            <w:r>
              <w:rPr>
                <w:noProof/>
                <w:webHidden/>
              </w:rPr>
            </w:r>
            <w:r>
              <w:rPr>
                <w:noProof/>
                <w:webHidden/>
              </w:rPr>
              <w:fldChar w:fldCharType="separate"/>
            </w:r>
            <w:r>
              <w:rPr>
                <w:noProof/>
                <w:webHidden/>
              </w:rPr>
              <w:t>14</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191" w:history="1">
            <w:r w:rsidRPr="00B310D8">
              <w:rPr>
                <w:rStyle w:val="Hyperlink"/>
                <w:noProof/>
              </w:rPr>
              <w:t>2.3 Cơ sở dữ liệu đám mây hỗ trợ xác thực người dùng Firebase</w:t>
            </w:r>
            <w:r>
              <w:rPr>
                <w:noProof/>
                <w:webHidden/>
              </w:rPr>
              <w:tab/>
            </w:r>
            <w:r>
              <w:rPr>
                <w:noProof/>
                <w:webHidden/>
              </w:rPr>
              <w:fldChar w:fldCharType="begin"/>
            </w:r>
            <w:r>
              <w:rPr>
                <w:noProof/>
                <w:webHidden/>
              </w:rPr>
              <w:instrText xml:space="preserve"> PAGEREF _Toc9616191 \h </w:instrText>
            </w:r>
            <w:r>
              <w:rPr>
                <w:noProof/>
                <w:webHidden/>
              </w:rPr>
            </w:r>
            <w:r>
              <w:rPr>
                <w:noProof/>
                <w:webHidden/>
              </w:rPr>
              <w:fldChar w:fldCharType="separate"/>
            </w:r>
            <w:r>
              <w:rPr>
                <w:noProof/>
                <w:webHidden/>
              </w:rPr>
              <w:t>15</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192" w:history="1">
            <w:r w:rsidRPr="00B310D8">
              <w:rPr>
                <w:rStyle w:val="Hyperlink"/>
                <w:noProof/>
              </w:rPr>
              <w:t>2.4 Công cụ phát triển ứng dụng</w:t>
            </w:r>
            <w:r>
              <w:rPr>
                <w:noProof/>
                <w:webHidden/>
              </w:rPr>
              <w:tab/>
            </w:r>
            <w:r>
              <w:rPr>
                <w:noProof/>
                <w:webHidden/>
              </w:rPr>
              <w:fldChar w:fldCharType="begin"/>
            </w:r>
            <w:r>
              <w:rPr>
                <w:noProof/>
                <w:webHidden/>
              </w:rPr>
              <w:instrText xml:space="preserve"> PAGEREF _Toc9616192 \h </w:instrText>
            </w:r>
            <w:r>
              <w:rPr>
                <w:noProof/>
                <w:webHidden/>
              </w:rPr>
            </w:r>
            <w:r>
              <w:rPr>
                <w:noProof/>
                <w:webHidden/>
              </w:rPr>
              <w:fldChar w:fldCharType="separate"/>
            </w:r>
            <w:r>
              <w:rPr>
                <w:noProof/>
                <w:webHidden/>
              </w:rPr>
              <w:t>16</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193" w:history="1">
            <w:r w:rsidRPr="00B310D8">
              <w:rPr>
                <w:rStyle w:val="Hyperlink"/>
                <w:i/>
                <w:noProof/>
              </w:rPr>
              <w:t>2.4.1</w:t>
            </w:r>
            <w:r w:rsidRPr="00B310D8">
              <w:rPr>
                <w:rStyle w:val="Hyperlink"/>
                <w:noProof/>
              </w:rPr>
              <w:t xml:space="preserve"> Enterprise Architect</w:t>
            </w:r>
            <w:r>
              <w:rPr>
                <w:noProof/>
                <w:webHidden/>
              </w:rPr>
              <w:tab/>
            </w:r>
            <w:r>
              <w:rPr>
                <w:noProof/>
                <w:webHidden/>
              </w:rPr>
              <w:fldChar w:fldCharType="begin"/>
            </w:r>
            <w:r>
              <w:rPr>
                <w:noProof/>
                <w:webHidden/>
              </w:rPr>
              <w:instrText xml:space="preserve"> PAGEREF _Toc9616193 \h </w:instrText>
            </w:r>
            <w:r>
              <w:rPr>
                <w:noProof/>
                <w:webHidden/>
              </w:rPr>
            </w:r>
            <w:r>
              <w:rPr>
                <w:noProof/>
                <w:webHidden/>
              </w:rPr>
              <w:fldChar w:fldCharType="separate"/>
            </w:r>
            <w:r>
              <w:rPr>
                <w:noProof/>
                <w:webHidden/>
              </w:rPr>
              <w:t>16</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194" w:history="1">
            <w:r w:rsidRPr="00B310D8">
              <w:rPr>
                <w:rStyle w:val="Hyperlink"/>
                <w:i/>
                <w:noProof/>
              </w:rPr>
              <w:t>2.4.2</w:t>
            </w:r>
            <w:r w:rsidRPr="00B310D8">
              <w:rPr>
                <w:rStyle w:val="Hyperlink"/>
                <w:noProof/>
              </w:rPr>
              <w:t xml:space="preserve"> Android Studio</w:t>
            </w:r>
            <w:r>
              <w:rPr>
                <w:noProof/>
                <w:webHidden/>
              </w:rPr>
              <w:tab/>
            </w:r>
            <w:r>
              <w:rPr>
                <w:noProof/>
                <w:webHidden/>
              </w:rPr>
              <w:fldChar w:fldCharType="begin"/>
            </w:r>
            <w:r>
              <w:rPr>
                <w:noProof/>
                <w:webHidden/>
              </w:rPr>
              <w:instrText xml:space="preserve"> PAGEREF _Toc9616194 \h </w:instrText>
            </w:r>
            <w:r>
              <w:rPr>
                <w:noProof/>
                <w:webHidden/>
              </w:rPr>
            </w:r>
            <w:r>
              <w:rPr>
                <w:noProof/>
                <w:webHidden/>
              </w:rPr>
              <w:fldChar w:fldCharType="separate"/>
            </w:r>
            <w:r>
              <w:rPr>
                <w:noProof/>
                <w:webHidden/>
              </w:rPr>
              <w:t>16</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195" w:history="1">
            <w:r w:rsidRPr="00B310D8">
              <w:rPr>
                <w:rStyle w:val="Hyperlink"/>
                <w:i/>
                <w:noProof/>
              </w:rPr>
              <w:t>2.4.3</w:t>
            </w:r>
            <w:r w:rsidRPr="00B310D8">
              <w:rPr>
                <w:rStyle w:val="Hyperlink"/>
                <w:noProof/>
              </w:rPr>
              <w:t xml:space="preserve"> GitLab</w:t>
            </w:r>
            <w:r>
              <w:rPr>
                <w:noProof/>
                <w:webHidden/>
              </w:rPr>
              <w:tab/>
            </w:r>
            <w:r>
              <w:rPr>
                <w:noProof/>
                <w:webHidden/>
              </w:rPr>
              <w:fldChar w:fldCharType="begin"/>
            </w:r>
            <w:r>
              <w:rPr>
                <w:noProof/>
                <w:webHidden/>
              </w:rPr>
              <w:instrText xml:space="preserve"> PAGEREF _Toc9616195 \h </w:instrText>
            </w:r>
            <w:r>
              <w:rPr>
                <w:noProof/>
                <w:webHidden/>
              </w:rPr>
            </w:r>
            <w:r>
              <w:rPr>
                <w:noProof/>
                <w:webHidden/>
              </w:rPr>
              <w:fldChar w:fldCharType="separate"/>
            </w:r>
            <w:r>
              <w:rPr>
                <w:noProof/>
                <w:webHidden/>
              </w:rPr>
              <w:t>17</w:t>
            </w:r>
            <w:r>
              <w:rPr>
                <w:noProof/>
                <w:webHidden/>
              </w:rPr>
              <w:fldChar w:fldCharType="end"/>
            </w:r>
          </w:hyperlink>
        </w:p>
        <w:p w:rsidR="002025AA" w:rsidRDefault="002025AA">
          <w:pPr>
            <w:pStyle w:val="TOC1"/>
            <w:rPr>
              <w:rFonts w:asciiTheme="minorHAnsi" w:eastAsiaTheme="minorEastAsia" w:hAnsiTheme="minorHAnsi" w:cstheme="minorBidi"/>
              <w:sz w:val="22"/>
              <w:szCs w:val="22"/>
            </w:rPr>
          </w:pPr>
          <w:hyperlink w:anchor="_Toc9616196" w:history="1">
            <w:r w:rsidRPr="00B310D8">
              <w:rPr>
                <w:rStyle w:val="Hyperlink"/>
              </w:rPr>
              <w:t>CHƯƠNG 3 : PHÂN TÍCH</w:t>
            </w:r>
            <w:r>
              <w:rPr>
                <w:webHidden/>
              </w:rPr>
              <w:tab/>
            </w:r>
            <w:r>
              <w:rPr>
                <w:webHidden/>
              </w:rPr>
              <w:fldChar w:fldCharType="begin"/>
            </w:r>
            <w:r>
              <w:rPr>
                <w:webHidden/>
              </w:rPr>
              <w:instrText xml:space="preserve"> PAGEREF _Toc9616196 \h </w:instrText>
            </w:r>
            <w:r>
              <w:rPr>
                <w:webHidden/>
              </w:rPr>
            </w:r>
            <w:r>
              <w:rPr>
                <w:webHidden/>
              </w:rPr>
              <w:fldChar w:fldCharType="separate"/>
            </w:r>
            <w:r>
              <w:rPr>
                <w:webHidden/>
              </w:rPr>
              <w:t>18</w:t>
            </w:r>
            <w:r>
              <w:rPr>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197" w:history="1">
            <w:r w:rsidRPr="00B310D8">
              <w:rPr>
                <w:rStyle w:val="Hyperlink"/>
                <w:noProof/>
              </w:rPr>
              <w:t>3.1 Tổng quan ứng dụng</w:t>
            </w:r>
            <w:r>
              <w:rPr>
                <w:noProof/>
                <w:webHidden/>
              </w:rPr>
              <w:tab/>
            </w:r>
            <w:r>
              <w:rPr>
                <w:noProof/>
                <w:webHidden/>
              </w:rPr>
              <w:fldChar w:fldCharType="begin"/>
            </w:r>
            <w:r>
              <w:rPr>
                <w:noProof/>
                <w:webHidden/>
              </w:rPr>
              <w:instrText xml:space="preserve"> PAGEREF _Toc9616197 \h </w:instrText>
            </w:r>
            <w:r>
              <w:rPr>
                <w:noProof/>
                <w:webHidden/>
              </w:rPr>
            </w:r>
            <w:r>
              <w:rPr>
                <w:noProof/>
                <w:webHidden/>
              </w:rPr>
              <w:fldChar w:fldCharType="separate"/>
            </w:r>
            <w:r>
              <w:rPr>
                <w:noProof/>
                <w:webHidden/>
              </w:rPr>
              <w:t>18</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198" w:history="1">
            <w:r w:rsidRPr="00B310D8">
              <w:rPr>
                <w:rStyle w:val="Hyperlink"/>
                <w:i/>
                <w:noProof/>
              </w:rPr>
              <w:t>3.1.1</w:t>
            </w:r>
            <w:r w:rsidRPr="00B310D8">
              <w:rPr>
                <w:rStyle w:val="Hyperlink"/>
                <w:noProof/>
              </w:rPr>
              <w:t xml:space="preserve"> Mô hình use case</w:t>
            </w:r>
            <w:r>
              <w:rPr>
                <w:noProof/>
                <w:webHidden/>
              </w:rPr>
              <w:tab/>
            </w:r>
            <w:r>
              <w:rPr>
                <w:noProof/>
                <w:webHidden/>
              </w:rPr>
              <w:fldChar w:fldCharType="begin"/>
            </w:r>
            <w:r>
              <w:rPr>
                <w:noProof/>
                <w:webHidden/>
              </w:rPr>
              <w:instrText xml:space="preserve"> PAGEREF _Toc9616198 \h </w:instrText>
            </w:r>
            <w:r>
              <w:rPr>
                <w:noProof/>
                <w:webHidden/>
              </w:rPr>
            </w:r>
            <w:r>
              <w:rPr>
                <w:noProof/>
                <w:webHidden/>
              </w:rPr>
              <w:fldChar w:fldCharType="separate"/>
            </w:r>
            <w:r>
              <w:rPr>
                <w:noProof/>
                <w:webHidden/>
              </w:rPr>
              <w:t>18</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199" w:history="1">
            <w:r w:rsidRPr="00B310D8">
              <w:rPr>
                <w:rStyle w:val="Hyperlink"/>
                <w:noProof/>
              </w:rPr>
              <w:t>3.2 Mô tả use case</w:t>
            </w:r>
            <w:r>
              <w:rPr>
                <w:noProof/>
                <w:webHidden/>
              </w:rPr>
              <w:tab/>
            </w:r>
            <w:r>
              <w:rPr>
                <w:noProof/>
                <w:webHidden/>
              </w:rPr>
              <w:fldChar w:fldCharType="begin"/>
            </w:r>
            <w:r>
              <w:rPr>
                <w:noProof/>
                <w:webHidden/>
              </w:rPr>
              <w:instrText xml:space="preserve"> PAGEREF _Toc9616199 \h </w:instrText>
            </w:r>
            <w:r>
              <w:rPr>
                <w:noProof/>
                <w:webHidden/>
              </w:rPr>
            </w:r>
            <w:r>
              <w:rPr>
                <w:noProof/>
                <w:webHidden/>
              </w:rPr>
              <w:fldChar w:fldCharType="separate"/>
            </w:r>
            <w:r>
              <w:rPr>
                <w:noProof/>
                <w:webHidden/>
              </w:rPr>
              <w:t>20</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00" w:history="1">
            <w:r w:rsidRPr="00B310D8">
              <w:rPr>
                <w:rStyle w:val="Hyperlink"/>
                <w:i/>
                <w:noProof/>
              </w:rPr>
              <w:t>3.2.1</w:t>
            </w:r>
            <w:r w:rsidRPr="00B310D8">
              <w:rPr>
                <w:rStyle w:val="Hyperlink"/>
                <w:noProof/>
              </w:rPr>
              <w:t xml:space="preserve"> Use case UC01_DangNhap</w:t>
            </w:r>
            <w:r>
              <w:rPr>
                <w:noProof/>
                <w:webHidden/>
              </w:rPr>
              <w:tab/>
            </w:r>
            <w:r>
              <w:rPr>
                <w:noProof/>
                <w:webHidden/>
              </w:rPr>
              <w:fldChar w:fldCharType="begin"/>
            </w:r>
            <w:r>
              <w:rPr>
                <w:noProof/>
                <w:webHidden/>
              </w:rPr>
              <w:instrText xml:space="preserve"> PAGEREF _Toc9616200 \h </w:instrText>
            </w:r>
            <w:r>
              <w:rPr>
                <w:noProof/>
                <w:webHidden/>
              </w:rPr>
            </w:r>
            <w:r>
              <w:rPr>
                <w:noProof/>
                <w:webHidden/>
              </w:rPr>
              <w:fldChar w:fldCharType="separate"/>
            </w:r>
            <w:r>
              <w:rPr>
                <w:noProof/>
                <w:webHidden/>
              </w:rPr>
              <w:t>20</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01" w:history="1">
            <w:r w:rsidRPr="00B310D8">
              <w:rPr>
                <w:rStyle w:val="Hyperlink"/>
                <w:i/>
                <w:noProof/>
              </w:rPr>
              <w:t>3.2.2</w:t>
            </w:r>
            <w:r w:rsidRPr="00B310D8">
              <w:rPr>
                <w:rStyle w:val="Hyperlink"/>
                <w:noProof/>
              </w:rPr>
              <w:t xml:space="preserve"> 2Use case UC02_ThietLapCacHuTien</w:t>
            </w:r>
            <w:r>
              <w:rPr>
                <w:noProof/>
                <w:webHidden/>
              </w:rPr>
              <w:tab/>
            </w:r>
            <w:r>
              <w:rPr>
                <w:noProof/>
                <w:webHidden/>
              </w:rPr>
              <w:fldChar w:fldCharType="begin"/>
            </w:r>
            <w:r>
              <w:rPr>
                <w:noProof/>
                <w:webHidden/>
              </w:rPr>
              <w:instrText xml:space="preserve"> PAGEREF _Toc9616201 \h </w:instrText>
            </w:r>
            <w:r>
              <w:rPr>
                <w:noProof/>
                <w:webHidden/>
              </w:rPr>
            </w:r>
            <w:r>
              <w:rPr>
                <w:noProof/>
                <w:webHidden/>
              </w:rPr>
              <w:fldChar w:fldCharType="separate"/>
            </w:r>
            <w:r>
              <w:rPr>
                <w:noProof/>
                <w:webHidden/>
              </w:rPr>
              <w:t>22</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02" w:history="1">
            <w:r w:rsidRPr="00B310D8">
              <w:rPr>
                <w:rStyle w:val="Hyperlink"/>
                <w:i/>
                <w:noProof/>
              </w:rPr>
              <w:t>3.2.3</w:t>
            </w:r>
            <w:r w:rsidRPr="00B310D8">
              <w:rPr>
                <w:rStyle w:val="Hyperlink"/>
                <w:noProof/>
              </w:rPr>
              <w:t xml:space="preserve"> Use case UC03.1_GhiNhanChiTieu</w:t>
            </w:r>
            <w:r>
              <w:rPr>
                <w:noProof/>
                <w:webHidden/>
              </w:rPr>
              <w:tab/>
            </w:r>
            <w:r>
              <w:rPr>
                <w:noProof/>
                <w:webHidden/>
              </w:rPr>
              <w:fldChar w:fldCharType="begin"/>
            </w:r>
            <w:r>
              <w:rPr>
                <w:noProof/>
                <w:webHidden/>
              </w:rPr>
              <w:instrText xml:space="preserve"> PAGEREF _Toc9616202 \h </w:instrText>
            </w:r>
            <w:r>
              <w:rPr>
                <w:noProof/>
                <w:webHidden/>
              </w:rPr>
            </w:r>
            <w:r>
              <w:rPr>
                <w:noProof/>
                <w:webHidden/>
              </w:rPr>
              <w:fldChar w:fldCharType="separate"/>
            </w:r>
            <w:r>
              <w:rPr>
                <w:noProof/>
                <w:webHidden/>
              </w:rPr>
              <w:t>26</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03" w:history="1">
            <w:r w:rsidRPr="00B310D8">
              <w:rPr>
                <w:rStyle w:val="Hyperlink"/>
                <w:i/>
                <w:noProof/>
              </w:rPr>
              <w:t>3.2.4</w:t>
            </w:r>
            <w:r w:rsidRPr="00B310D8">
              <w:rPr>
                <w:rStyle w:val="Hyperlink"/>
                <w:noProof/>
              </w:rPr>
              <w:t xml:space="preserve"> Use case UC03.2.a_GhiNhanThuNhapChoHuTuyChon</w:t>
            </w:r>
            <w:r>
              <w:rPr>
                <w:noProof/>
                <w:webHidden/>
              </w:rPr>
              <w:tab/>
            </w:r>
            <w:r>
              <w:rPr>
                <w:noProof/>
                <w:webHidden/>
              </w:rPr>
              <w:fldChar w:fldCharType="begin"/>
            </w:r>
            <w:r>
              <w:rPr>
                <w:noProof/>
                <w:webHidden/>
              </w:rPr>
              <w:instrText xml:space="preserve"> PAGEREF _Toc9616203 \h </w:instrText>
            </w:r>
            <w:r>
              <w:rPr>
                <w:noProof/>
                <w:webHidden/>
              </w:rPr>
            </w:r>
            <w:r>
              <w:rPr>
                <w:noProof/>
                <w:webHidden/>
              </w:rPr>
              <w:fldChar w:fldCharType="separate"/>
            </w:r>
            <w:r>
              <w:rPr>
                <w:noProof/>
                <w:webHidden/>
              </w:rPr>
              <w:t>30</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04" w:history="1">
            <w:r w:rsidRPr="00B310D8">
              <w:rPr>
                <w:rStyle w:val="Hyperlink"/>
                <w:i/>
                <w:noProof/>
              </w:rPr>
              <w:t>3.2.5</w:t>
            </w:r>
            <w:r w:rsidRPr="00B310D8">
              <w:rPr>
                <w:rStyle w:val="Hyperlink"/>
                <w:noProof/>
              </w:rPr>
              <w:t xml:space="preserve"> Use case UC03.2.b_GhiNhanThuNhapChoTatCaHu</w:t>
            </w:r>
            <w:r>
              <w:rPr>
                <w:noProof/>
                <w:webHidden/>
              </w:rPr>
              <w:tab/>
            </w:r>
            <w:r>
              <w:rPr>
                <w:noProof/>
                <w:webHidden/>
              </w:rPr>
              <w:fldChar w:fldCharType="begin"/>
            </w:r>
            <w:r>
              <w:rPr>
                <w:noProof/>
                <w:webHidden/>
              </w:rPr>
              <w:instrText xml:space="preserve"> PAGEREF _Toc9616204 \h </w:instrText>
            </w:r>
            <w:r>
              <w:rPr>
                <w:noProof/>
                <w:webHidden/>
              </w:rPr>
            </w:r>
            <w:r>
              <w:rPr>
                <w:noProof/>
                <w:webHidden/>
              </w:rPr>
              <w:fldChar w:fldCharType="separate"/>
            </w:r>
            <w:r>
              <w:rPr>
                <w:noProof/>
                <w:webHidden/>
              </w:rPr>
              <w:t>34</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05" w:history="1">
            <w:r w:rsidRPr="00B310D8">
              <w:rPr>
                <w:rStyle w:val="Hyperlink"/>
                <w:i/>
                <w:noProof/>
              </w:rPr>
              <w:t>3.2.6</w:t>
            </w:r>
            <w:r w:rsidRPr="00B310D8">
              <w:rPr>
                <w:rStyle w:val="Hyperlink"/>
                <w:noProof/>
              </w:rPr>
              <w:t xml:space="preserve"> Use case UC03.3_SuaGiaoDich</w:t>
            </w:r>
            <w:r>
              <w:rPr>
                <w:noProof/>
                <w:webHidden/>
              </w:rPr>
              <w:tab/>
            </w:r>
            <w:r>
              <w:rPr>
                <w:noProof/>
                <w:webHidden/>
              </w:rPr>
              <w:fldChar w:fldCharType="begin"/>
            </w:r>
            <w:r>
              <w:rPr>
                <w:noProof/>
                <w:webHidden/>
              </w:rPr>
              <w:instrText xml:space="preserve"> PAGEREF _Toc9616205 \h </w:instrText>
            </w:r>
            <w:r>
              <w:rPr>
                <w:noProof/>
                <w:webHidden/>
              </w:rPr>
            </w:r>
            <w:r>
              <w:rPr>
                <w:noProof/>
                <w:webHidden/>
              </w:rPr>
              <w:fldChar w:fldCharType="separate"/>
            </w:r>
            <w:r>
              <w:rPr>
                <w:noProof/>
                <w:webHidden/>
              </w:rPr>
              <w:t>37</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06" w:history="1">
            <w:r w:rsidRPr="00B310D8">
              <w:rPr>
                <w:rStyle w:val="Hyperlink"/>
                <w:i/>
                <w:noProof/>
              </w:rPr>
              <w:t>3.2.7</w:t>
            </w:r>
            <w:r w:rsidRPr="00B310D8">
              <w:rPr>
                <w:rStyle w:val="Hyperlink"/>
                <w:noProof/>
              </w:rPr>
              <w:t xml:space="preserve"> Use case UC03.4_XoaGiaoDich</w:t>
            </w:r>
            <w:r>
              <w:rPr>
                <w:noProof/>
                <w:webHidden/>
              </w:rPr>
              <w:tab/>
            </w:r>
            <w:r>
              <w:rPr>
                <w:noProof/>
                <w:webHidden/>
              </w:rPr>
              <w:fldChar w:fldCharType="begin"/>
            </w:r>
            <w:r>
              <w:rPr>
                <w:noProof/>
                <w:webHidden/>
              </w:rPr>
              <w:instrText xml:space="preserve"> PAGEREF _Toc9616206 \h </w:instrText>
            </w:r>
            <w:r>
              <w:rPr>
                <w:noProof/>
                <w:webHidden/>
              </w:rPr>
            </w:r>
            <w:r>
              <w:rPr>
                <w:noProof/>
                <w:webHidden/>
              </w:rPr>
              <w:fldChar w:fldCharType="separate"/>
            </w:r>
            <w:r>
              <w:rPr>
                <w:noProof/>
                <w:webHidden/>
              </w:rPr>
              <w:t>40</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07" w:history="1">
            <w:r w:rsidRPr="00B310D8">
              <w:rPr>
                <w:rStyle w:val="Hyperlink"/>
                <w:i/>
                <w:noProof/>
              </w:rPr>
              <w:t>3.2.8</w:t>
            </w:r>
            <w:r w:rsidRPr="00B310D8">
              <w:rPr>
                <w:rStyle w:val="Hyperlink"/>
                <w:noProof/>
              </w:rPr>
              <w:t xml:space="preserve"> Use case UC03.5_XemGiaoDich</w:t>
            </w:r>
            <w:r>
              <w:rPr>
                <w:noProof/>
                <w:webHidden/>
              </w:rPr>
              <w:tab/>
            </w:r>
            <w:r>
              <w:rPr>
                <w:noProof/>
                <w:webHidden/>
              </w:rPr>
              <w:fldChar w:fldCharType="begin"/>
            </w:r>
            <w:r>
              <w:rPr>
                <w:noProof/>
                <w:webHidden/>
              </w:rPr>
              <w:instrText xml:space="preserve"> PAGEREF _Toc9616207 \h </w:instrText>
            </w:r>
            <w:r>
              <w:rPr>
                <w:noProof/>
                <w:webHidden/>
              </w:rPr>
            </w:r>
            <w:r>
              <w:rPr>
                <w:noProof/>
                <w:webHidden/>
              </w:rPr>
              <w:fldChar w:fldCharType="separate"/>
            </w:r>
            <w:r>
              <w:rPr>
                <w:noProof/>
                <w:webHidden/>
              </w:rPr>
              <w:t>43</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08" w:history="1">
            <w:r w:rsidRPr="00B310D8">
              <w:rPr>
                <w:rStyle w:val="Hyperlink"/>
                <w:i/>
                <w:noProof/>
              </w:rPr>
              <w:t>3.2.9</w:t>
            </w:r>
            <w:r w:rsidRPr="00B310D8">
              <w:rPr>
                <w:rStyle w:val="Hyperlink"/>
                <w:noProof/>
              </w:rPr>
              <w:t xml:space="preserve"> Use case UC03.6_XemHanMucChiTieuTrungBinh</w:t>
            </w:r>
            <w:r>
              <w:rPr>
                <w:noProof/>
                <w:webHidden/>
              </w:rPr>
              <w:tab/>
            </w:r>
            <w:r>
              <w:rPr>
                <w:noProof/>
                <w:webHidden/>
              </w:rPr>
              <w:fldChar w:fldCharType="begin"/>
            </w:r>
            <w:r>
              <w:rPr>
                <w:noProof/>
                <w:webHidden/>
              </w:rPr>
              <w:instrText xml:space="preserve"> PAGEREF _Toc9616208 \h </w:instrText>
            </w:r>
            <w:r>
              <w:rPr>
                <w:noProof/>
                <w:webHidden/>
              </w:rPr>
            </w:r>
            <w:r>
              <w:rPr>
                <w:noProof/>
                <w:webHidden/>
              </w:rPr>
              <w:fldChar w:fldCharType="separate"/>
            </w:r>
            <w:r>
              <w:rPr>
                <w:noProof/>
                <w:webHidden/>
              </w:rPr>
              <w:t>46</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09" w:history="1">
            <w:r w:rsidRPr="00B310D8">
              <w:rPr>
                <w:rStyle w:val="Hyperlink"/>
                <w:i/>
                <w:noProof/>
              </w:rPr>
              <w:t>3.2.10</w:t>
            </w:r>
            <w:r w:rsidRPr="00B310D8">
              <w:rPr>
                <w:rStyle w:val="Hyperlink"/>
                <w:noProof/>
              </w:rPr>
              <w:t xml:space="preserve"> Use case UC03.7_ThietLapThuChiDinhKy</w:t>
            </w:r>
            <w:r>
              <w:rPr>
                <w:noProof/>
                <w:webHidden/>
              </w:rPr>
              <w:tab/>
            </w:r>
            <w:r>
              <w:rPr>
                <w:noProof/>
                <w:webHidden/>
              </w:rPr>
              <w:fldChar w:fldCharType="begin"/>
            </w:r>
            <w:r>
              <w:rPr>
                <w:noProof/>
                <w:webHidden/>
              </w:rPr>
              <w:instrText xml:space="preserve"> PAGEREF _Toc9616209 \h </w:instrText>
            </w:r>
            <w:r>
              <w:rPr>
                <w:noProof/>
                <w:webHidden/>
              </w:rPr>
            </w:r>
            <w:r>
              <w:rPr>
                <w:noProof/>
                <w:webHidden/>
              </w:rPr>
              <w:fldChar w:fldCharType="separate"/>
            </w:r>
            <w:r>
              <w:rPr>
                <w:noProof/>
                <w:webHidden/>
              </w:rPr>
              <w:t>49</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10" w:history="1">
            <w:r w:rsidRPr="00B310D8">
              <w:rPr>
                <w:rStyle w:val="Hyperlink"/>
                <w:i/>
                <w:noProof/>
              </w:rPr>
              <w:t>3.2.11</w:t>
            </w:r>
            <w:r w:rsidRPr="00B310D8">
              <w:rPr>
                <w:rStyle w:val="Hyperlink"/>
                <w:noProof/>
              </w:rPr>
              <w:t xml:space="preserve"> Use case UC04.1_ThemKeHoachTietKiem</w:t>
            </w:r>
            <w:r>
              <w:rPr>
                <w:noProof/>
                <w:webHidden/>
              </w:rPr>
              <w:tab/>
            </w:r>
            <w:r>
              <w:rPr>
                <w:noProof/>
                <w:webHidden/>
              </w:rPr>
              <w:fldChar w:fldCharType="begin"/>
            </w:r>
            <w:r>
              <w:rPr>
                <w:noProof/>
                <w:webHidden/>
              </w:rPr>
              <w:instrText xml:space="preserve"> PAGEREF _Toc9616210 \h </w:instrText>
            </w:r>
            <w:r>
              <w:rPr>
                <w:noProof/>
                <w:webHidden/>
              </w:rPr>
            </w:r>
            <w:r>
              <w:rPr>
                <w:noProof/>
                <w:webHidden/>
              </w:rPr>
              <w:fldChar w:fldCharType="separate"/>
            </w:r>
            <w:r>
              <w:rPr>
                <w:noProof/>
                <w:webHidden/>
              </w:rPr>
              <w:t>52</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11" w:history="1">
            <w:r w:rsidRPr="00B310D8">
              <w:rPr>
                <w:rStyle w:val="Hyperlink"/>
                <w:i/>
                <w:noProof/>
              </w:rPr>
              <w:t>3.2.12</w:t>
            </w:r>
            <w:r w:rsidRPr="00B310D8">
              <w:rPr>
                <w:rStyle w:val="Hyperlink"/>
                <w:noProof/>
              </w:rPr>
              <w:t xml:space="preserve"> Use case UC04.2_SuaKeHoachTietKiem</w:t>
            </w:r>
            <w:r>
              <w:rPr>
                <w:noProof/>
                <w:webHidden/>
              </w:rPr>
              <w:tab/>
            </w:r>
            <w:r>
              <w:rPr>
                <w:noProof/>
                <w:webHidden/>
              </w:rPr>
              <w:fldChar w:fldCharType="begin"/>
            </w:r>
            <w:r>
              <w:rPr>
                <w:noProof/>
                <w:webHidden/>
              </w:rPr>
              <w:instrText xml:space="preserve"> PAGEREF _Toc9616211 \h </w:instrText>
            </w:r>
            <w:r>
              <w:rPr>
                <w:noProof/>
                <w:webHidden/>
              </w:rPr>
            </w:r>
            <w:r>
              <w:rPr>
                <w:noProof/>
                <w:webHidden/>
              </w:rPr>
              <w:fldChar w:fldCharType="separate"/>
            </w:r>
            <w:r>
              <w:rPr>
                <w:noProof/>
                <w:webHidden/>
              </w:rPr>
              <w:t>55</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12" w:history="1">
            <w:r w:rsidRPr="00B310D8">
              <w:rPr>
                <w:rStyle w:val="Hyperlink"/>
                <w:i/>
                <w:noProof/>
              </w:rPr>
              <w:t>3.2.13</w:t>
            </w:r>
            <w:r w:rsidRPr="00B310D8">
              <w:rPr>
                <w:rStyle w:val="Hyperlink"/>
                <w:noProof/>
              </w:rPr>
              <w:t xml:space="preserve"> Use case UC04.3_XoaKeHoachTietKiem</w:t>
            </w:r>
            <w:r>
              <w:rPr>
                <w:noProof/>
                <w:webHidden/>
              </w:rPr>
              <w:tab/>
            </w:r>
            <w:r>
              <w:rPr>
                <w:noProof/>
                <w:webHidden/>
              </w:rPr>
              <w:fldChar w:fldCharType="begin"/>
            </w:r>
            <w:r>
              <w:rPr>
                <w:noProof/>
                <w:webHidden/>
              </w:rPr>
              <w:instrText xml:space="preserve"> PAGEREF _Toc9616212 \h </w:instrText>
            </w:r>
            <w:r>
              <w:rPr>
                <w:noProof/>
                <w:webHidden/>
              </w:rPr>
            </w:r>
            <w:r>
              <w:rPr>
                <w:noProof/>
                <w:webHidden/>
              </w:rPr>
              <w:fldChar w:fldCharType="separate"/>
            </w:r>
            <w:r>
              <w:rPr>
                <w:noProof/>
                <w:webHidden/>
              </w:rPr>
              <w:t>58</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13" w:history="1">
            <w:r w:rsidRPr="00B310D8">
              <w:rPr>
                <w:rStyle w:val="Hyperlink"/>
                <w:i/>
                <w:noProof/>
              </w:rPr>
              <w:t>3.2.14</w:t>
            </w:r>
            <w:r w:rsidRPr="00B310D8">
              <w:rPr>
                <w:rStyle w:val="Hyperlink"/>
                <w:noProof/>
              </w:rPr>
              <w:t xml:space="preserve"> Use case UC05.1_XemBaoCaoChiTieu</w:t>
            </w:r>
            <w:r>
              <w:rPr>
                <w:noProof/>
                <w:webHidden/>
              </w:rPr>
              <w:tab/>
            </w:r>
            <w:r>
              <w:rPr>
                <w:noProof/>
                <w:webHidden/>
              </w:rPr>
              <w:fldChar w:fldCharType="begin"/>
            </w:r>
            <w:r>
              <w:rPr>
                <w:noProof/>
                <w:webHidden/>
              </w:rPr>
              <w:instrText xml:space="preserve"> PAGEREF _Toc9616213 \h </w:instrText>
            </w:r>
            <w:r>
              <w:rPr>
                <w:noProof/>
                <w:webHidden/>
              </w:rPr>
            </w:r>
            <w:r>
              <w:rPr>
                <w:noProof/>
                <w:webHidden/>
              </w:rPr>
              <w:fldChar w:fldCharType="separate"/>
            </w:r>
            <w:r>
              <w:rPr>
                <w:noProof/>
                <w:webHidden/>
              </w:rPr>
              <w:t>61</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14" w:history="1">
            <w:r w:rsidRPr="00B310D8">
              <w:rPr>
                <w:rStyle w:val="Hyperlink"/>
                <w:i/>
                <w:noProof/>
              </w:rPr>
              <w:t>3.2.15</w:t>
            </w:r>
            <w:r w:rsidRPr="00B310D8">
              <w:rPr>
                <w:rStyle w:val="Hyperlink"/>
                <w:noProof/>
              </w:rPr>
              <w:t xml:space="preserve"> Use case UC05.2_XemBaoCaoThuNhap</w:t>
            </w:r>
            <w:r>
              <w:rPr>
                <w:noProof/>
                <w:webHidden/>
              </w:rPr>
              <w:tab/>
            </w:r>
            <w:r>
              <w:rPr>
                <w:noProof/>
                <w:webHidden/>
              </w:rPr>
              <w:fldChar w:fldCharType="begin"/>
            </w:r>
            <w:r>
              <w:rPr>
                <w:noProof/>
                <w:webHidden/>
              </w:rPr>
              <w:instrText xml:space="preserve"> PAGEREF _Toc9616214 \h </w:instrText>
            </w:r>
            <w:r>
              <w:rPr>
                <w:noProof/>
                <w:webHidden/>
              </w:rPr>
            </w:r>
            <w:r>
              <w:rPr>
                <w:noProof/>
                <w:webHidden/>
              </w:rPr>
              <w:fldChar w:fldCharType="separate"/>
            </w:r>
            <w:r>
              <w:rPr>
                <w:noProof/>
                <w:webHidden/>
              </w:rPr>
              <w:t>64</w:t>
            </w:r>
            <w:r>
              <w:rPr>
                <w:noProof/>
                <w:webHidden/>
              </w:rPr>
              <w:fldChar w:fldCharType="end"/>
            </w:r>
          </w:hyperlink>
        </w:p>
        <w:p w:rsidR="002025AA" w:rsidRDefault="002025AA">
          <w:pPr>
            <w:pStyle w:val="TOC1"/>
            <w:rPr>
              <w:rFonts w:asciiTheme="minorHAnsi" w:eastAsiaTheme="minorEastAsia" w:hAnsiTheme="minorHAnsi" w:cstheme="minorBidi"/>
              <w:sz w:val="22"/>
              <w:szCs w:val="22"/>
            </w:rPr>
          </w:pPr>
          <w:hyperlink w:anchor="_Toc9616215" w:history="1">
            <w:r w:rsidRPr="00B310D8">
              <w:rPr>
                <w:rStyle w:val="Hyperlink"/>
              </w:rPr>
              <w:t>CHƯƠNG 4 : THIẾT KẾ VÀ HIỆN THỰC</w:t>
            </w:r>
            <w:r>
              <w:rPr>
                <w:webHidden/>
              </w:rPr>
              <w:tab/>
            </w:r>
            <w:r>
              <w:rPr>
                <w:webHidden/>
              </w:rPr>
              <w:fldChar w:fldCharType="begin"/>
            </w:r>
            <w:r>
              <w:rPr>
                <w:webHidden/>
              </w:rPr>
              <w:instrText xml:space="preserve"> PAGEREF _Toc9616215 \h </w:instrText>
            </w:r>
            <w:r>
              <w:rPr>
                <w:webHidden/>
              </w:rPr>
            </w:r>
            <w:r>
              <w:rPr>
                <w:webHidden/>
              </w:rPr>
              <w:fldChar w:fldCharType="separate"/>
            </w:r>
            <w:r>
              <w:rPr>
                <w:webHidden/>
              </w:rPr>
              <w:t>67</w:t>
            </w:r>
            <w:r>
              <w:rPr>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216" w:history="1">
            <w:r w:rsidRPr="00B310D8">
              <w:rPr>
                <w:rStyle w:val="Hyperlink"/>
                <w:noProof/>
              </w:rPr>
              <w:t>4.1 Sơ đồ lớp – class diagram</w:t>
            </w:r>
            <w:r>
              <w:rPr>
                <w:noProof/>
                <w:webHidden/>
              </w:rPr>
              <w:tab/>
            </w:r>
            <w:r>
              <w:rPr>
                <w:noProof/>
                <w:webHidden/>
              </w:rPr>
              <w:fldChar w:fldCharType="begin"/>
            </w:r>
            <w:r>
              <w:rPr>
                <w:noProof/>
                <w:webHidden/>
              </w:rPr>
              <w:instrText xml:space="preserve"> PAGEREF _Toc9616216 \h </w:instrText>
            </w:r>
            <w:r>
              <w:rPr>
                <w:noProof/>
                <w:webHidden/>
              </w:rPr>
            </w:r>
            <w:r>
              <w:rPr>
                <w:noProof/>
                <w:webHidden/>
              </w:rPr>
              <w:fldChar w:fldCharType="separate"/>
            </w:r>
            <w:r>
              <w:rPr>
                <w:noProof/>
                <w:webHidden/>
              </w:rPr>
              <w:t>67</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217" w:history="1">
            <w:r w:rsidRPr="00B310D8">
              <w:rPr>
                <w:rStyle w:val="Hyperlink"/>
                <w:noProof/>
              </w:rPr>
              <w:t>4.2 Sơ đồ phân luồng màn hình</w:t>
            </w:r>
            <w:r>
              <w:rPr>
                <w:noProof/>
                <w:webHidden/>
              </w:rPr>
              <w:tab/>
            </w:r>
            <w:r>
              <w:rPr>
                <w:noProof/>
                <w:webHidden/>
              </w:rPr>
              <w:fldChar w:fldCharType="begin"/>
            </w:r>
            <w:r>
              <w:rPr>
                <w:noProof/>
                <w:webHidden/>
              </w:rPr>
              <w:instrText xml:space="preserve"> PAGEREF _Toc9616217 \h </w:instrText>
            </w:r>
            <w:r>
              <w:rPr>
                <w:noProof/>
                <w:webHidden/>
              </w:rPr>
            </w:r>
            <w:r>
              <w:rPr>
                <w:noProof/>
                <w:webHidden/>
              </w:rPr>
              <w:fldChar w:fldCharType="separate"/>
            </w:r>
            <w:r>
              <w:rPr>
                <w:noProof/>
                <w:webHidden/>
              </w:rPr>
              <w:t>68</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18" w:history="1">
            <w:r w:rsidRPr="00B310D8">
              <w:rPr>
                <w:rStyle w:val="Hyperlink"/>
                <w:i/>
                <w:noProof/>
              </w:rPr>
              <w:t>4.2.1</w:t>
            </w:r>
            <w:r w:rsidRPr="00B310D8">
              <w:rPr>
                <w:rStyle w:val="Hyperlink"/>
                <w:noProof/>
              </w:rPr>
              <w:t xml:space="preserve"> .Screen flow</w:t>
            </w:r>
            <w:r>
              <w:rPr>
                <w:noProof/>
                <w:webHidden/>
              </w:rPr>
              <w:tab/>
            </w:r>
            <w:r>
              <w:rPr>
                <w:noProof/>
                <w:webHidden/>
              </w:rPr>
              <w:fldChar w:fldCharType="begin"/>
            </w:r>
            <w:r>
              <w:rPr>
                <w:noProof/>
                <w:webHidden/>
              </w:rPr>
              <w:instrText xml:space="preserve"> PAGEREF _Toc9616218 \h </w:instrText>
            </w:r>
            <w:r>
              <w:rPr>
                <w:noProof/>
                <w:webHidden/>
              </w:rPr>
            </w:r>
            <w:r>
              <w:rPr>
                <w:noProof/>
                <w:webHidden/>
              </w:rPr>
              <w:fldChar w:fldCharType="separate"/>
            </w:r>
            <w:r>
              <w:rPr>
                <w:noProof/>
                <w:webHidden/>
              </w:rPr>
              <w:t>68</w:t>
            </w:r>
            <w:r>
              <w:rPr>
                <w:noProof/>
                <w:webHidden/>
              </w:rPr>
              <w:fldChar w:fldCharType="end"/>
            </w:r>
          </w:hyperlink>
        </w:p>
        <w:p w:rsidR="002025AA" w:rsidRDefault="002025AA">
          <w:pPr>
            <w:pStyle w:val="TOC3"/>
            <w:tabs>
              <w:tab w:val="right" w:leader="dot" w:pos="8778"/>
            </w:tabs>
            <w:rPr>
              <w:rFonts w:asciiTheme="minorHAnsi" w:eastAsiaTheme="minorEastAsia" w:hAnsiTheme="minorHAnsi" w:cstheme="minorBidi"/>
              <w:noProof/>
              <w:sz w:val="22"/>
              <w:szCs w:val="22"/>
            </w:rPr>
          </w:pPr>
          <w:hyperlink w:anchor="_Toc9616219" w:history="1">
            <w:r w:rsidRPr="00B310D8">
              <w:rPr>
                <w:rStyle w:val="Hyperlink"/>
                <w:i/>
                <w:noProof/>
              </w:rPr>
              <w:t>4.2.2</w:t>
            </w:r>
            <w:r w:rsidRPr="00B310D8">
              <w:rPr>
                <w:rStyle w:val="Hyperlink"/>
                <w:noProof/>
              </w:rPr>
              <w:t xml:space="preserve"> Một số màn hình giao diện của ứng dụng</w:t>
            </w:r>
            <w:r>
              <w:rPr>
                <w:noProof/>
                <w:webHidden/>
              </w:rPr>
              <w:tab/>
            </w:r>
            <w:r>
              <w:rPr>
                <w:noProof/>
                <w:webHidden/>
              </w:rPr>
              <w:fldChar w:fldCharType="begin"/>
            </w:r>
            <w:r>
              <w:rPr>
                <w:noProof/>
                <w:webHidden/>
              </w:rPr>
              <w:instrText xml:space="preserve"> PAGEREF _Toc9616219 \h </w:instrText>
            </w:r>
            <w:r>
              <w:rPr>
                <w:noProof/>
                <w:webHidden/>
              </w:rPr>
            </w:r>
            <w:r>
              <w:rPr>
                <w:noProof/>
                <w:webHidden/>
              </w:rPr>
              <w:fldChar w:fldCharType="separate"/>
            </w:r>
            <w:r>
              <w:rPr>
                <w:noProof/>
                <w:webHidden/>
              </w:rPr>
              <w:t>69</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220" w:history="1">
            <w:r w:rsidRPr="00B310D8">
              <w:rPr>
                <w:rStyle w:val="Hyperlink"/>
                <w:noProof/>
              </w:rPr>
              <w:t>4.3 Kiểm thử</w:t>
            </w:r>
            <w:r>
              <w:rPr>
                <w:noProof/>
                <w:webHidden/>
              </w:rPr>
              <w:tab/>
            </w:r>
            <w:r>
              <w:rPr>
                <w:noProof/>
                <w:webHidden/>
              </w:rPr>
              <w:fldChar w:fldCharType="begin"/>
            </w:r>
            <w:r>
              <w:rPr>
                <w:noProof/>
                <w:webHidden/>
              </w:rPr>
              <w:instrText xml:space="preserve"> PAGEREF _Toc9616220 \h </w:instrText>
            </w:r>
            <w:r>
              <w:rPr>
                <w:noProof/>
                <w:webHidden/>
              </w:rPr>
            </w:r>
            <w:r>
              <w:rPr>
                <w:noProof/>
                <w:webHidden/>
              </w:rPr>
              <w:fldChar w:fldCharType="separate"/>
            </w:r>
            <w:r>
              <w:rPr>
                <w:noProof/>
                <w:webHidden/>
              </w:rPr>
              <w:t>74</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221" w:history="1">
            <w:r w:rsidRPr="00B310D8">
              <w:rPr>
                <w:rStyle w:val="Hyperlink"/>
                <w:noProof/>
              </w:rPr>
              <w:t>4.4 Triển khai và phát hành ứng dụng trên Google Play</w:t>
            </w:r>
            <w:r>
              <w:rPr>
                <w:noProof/>
                <w:webHidden/>
              </w:rPr>
              <w:tab/>
            </w:r>
            <w:r>
              <w:rPr>
                <w:noProof/>
                <w:webHidden/>
              </w:rPr>
              <w:fldChar w:fldCharType="begin"/>
            </w:r>
            <w:r>
              <w:rPr>
                <w:noProof/>
                <w:webHidden/>
              </w:rPr>
              <w:instrText xml:space="preserve"> PAGEREF _Toc9616221 \h </w:instrText>
            </w:r>
            <w:r>
              <w:rPr>
                <w:noProof/>
                <w:webHidden/>
              </w:rPr>
            </w:r>
            <w:r>
              <w:rPr>
                <w:noProof/>
                <w:webHidden/>
              </w:rPr>
              <w:fldChar w:fldCharType="separate"/>
            </w:r>
            <w:r>
              <w:rPr>
                <w:noProof/>
                <w:webHidden/>
              </w:rPr>
              <w:t>79</w:t>
            </w:r>
            <w:r>
              <w:rPr>
                <w:noProof/>
                <w:webHidden/>
              </w:rPr>
              <w:fldChar w:fldCharType="end"/>
            </w:r>
          </w:hyperlink>
        </w:p>
        <w:p w:rsidR="002025AA" w:rsidRDefault="002025AA">
          <w:pPr>
            <w:pStyle w:val="TOC1"/>
            <w:rPr>
              <w:rFonts w:asciiTheme="minorHAnsi" w:eastAsiaTheme="minorEastAsia" w:hAnsiTheme="minorHAnsi" w:cstheme="minorBidi"/>
              <w:sz w:val="22"/>
              <w:szCs w:val="22"/>
            </w:rPr>
          </w:pPr>
          <w:hyperlink w:anchor="_Toc9616222" w:history="1">
            <w:r w:rsidRPr="00B310D8">
              <w:rPr>
                <w:rStyle w:val="Hyperlink"/>
              </w:rPr>
              <w:t>CHƯƠNG 5 : KẾT LUẬN</w:t>
            </w:r>
            <w:r>
              <w:rPr>
                <w:webHidden/>
              </w:rPr>
              <w:tab/>
            </w:r>
            <w:r>
              <w:rPr>
                <w:webHidden/>
              </w:rPr>
              <w:fldChar w:fldCharType="begin"/>
            </w:r>
            <w:r>
              <w:rPr>
                <w:webHidden/>
              </w:rPr>
              <w:instrText xml:space="preserve"> PAGEREF _Toc9616222 \h </w:instrText>
            </w:r>
            <w:r>
              <w:rPr>
                <w:webHidden/>
              </w:rPr>
            </w:r>
            <w:r>
              <w:rPr>
                <w:webHidden/>
              </w:rPr>
              <w:fldChar w:fldCharType="separate"/>
            </w:r>
            <w:r>
              <w:rPr>
                <w:webHidden/>
              </w:rPr>
              <w:t>81</w:t>
            </w:r>
            <w:r>
              <w:rPr>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223" w:history="1">
            <w:r w:rsidRPr="00B310D8">
              <w:rPr>
                <w:rStyle w:val="Hyperlink"/>
                <w:noProof/>
              </w:rPr>
              <w:t>5.1 Kết quả đạt được</w:t>
            </w:r>
            <w:r>
              <w:rPr>
                <w:noProof/>
                <w:webHidden/>
              </w:rPr>
              <w:tab/>
            </w:r>
            <w:r>
              <w:rPr>
                <w:noProof/>
                <w:webHidden/>
              </w:rPr>
              <w:fldChar w:fldCharType="begin"/>
            </w:r>
            <w:r>
              <w:rPr>
                <w:noProof/>
                <w:webHidden/>
              </w:rPr>
              <w:instrText xml:space="preserve"> PAGEREF _Toc9616223 \h </w:instrText>
            </w:r>
            <w:r>
              <w:rPr>
                <w:noProof/>
                <w:webHidden/>
              </w:rPr>
            </w:r>
            <w:r>
              <w:rPr>
                <w:noProof/>
                <w:webHidden/>
              </w:rPr>
              <w:fldChar w:fldCharType="separate"/>
            </w:r>
            <w:r>
              <w:rPr>
                <w:noProof/>
                <w:webHidden/>
              </w:rPr>
              <w:t>81</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224" w:history="1">
            <w:r w:rsidRPr="00B310D8">
              <w:rPr>
                <w:rStyle w:val="Hyperlink"/>
                <w:noProof/>
              </w:rPr>
              <w:t>5.2 Hạn chế của đồ án</w:t>
            </w:r>
            <w:r>
              <w:rPr>
                <w:noProof/>
                <w:webHidden/>
              </w:rPr>
              <w:tab/>
            </w:r>
            <w:r>
              <w:rPr>
                <w:noProof/>
                <w:webHidden/>
              </w:rPr>
              <w:fldChar w:fldCharType="begin"/>
            </w:r>
            <w:r>
              <w:rPr>
                <w:noProof/>
                <w:webHidden/>
              </w:rPr>
              <w:instrText xml:space="preserve"> PAGEREF _Toc9616224 \h </w:instrText>
            </w:r>
            <w:r>
              <w:rPr>
                <w:noProof/>
                <w:webHidden/>
              </w:rPr>
            </w:r>
            <w:r>
              <w:rPr>
                <w:noProof/>
                <w:webHidden/>
              </w:rPr>
              <w:fldChar w:fldCharType="separate"/>
            </w:r>
            <w:r>
              <w:rPr>
                <w:noProof/>
                <w:webHidden/>
              </w:rPr>
              <w:t>81</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225" w:history="1">
            <w:r w:rsidRPr="00B310D8">
              <w:rPr>
                <w:rStyle w:val="Hyperlink"/>
                <w:noProof/>
              </w:rPr>
              <w:t>5.3 Hướng phát triển</w:t>
            </w:r>
            <w:r>
              <w:rPr>
                <w:noProof/>
                <w:webHidden/>
              </w:rPr>
              <w:tab/>
            </w:r>
            <w:r>
              <w:rPr>
                <w:noProof/>
                <w:webHidden/>
              </w:rPr>
              <w:fldChar w:fldCharType="begin"/>
            </w:r>
            <w:r>
              <w:rPr>
                <w:noProof/>
                <w:webHidden/>
              </w:rPr>
              <w:instrText xml:space="preserve"> PAGEREF _Toc9616225 \h </w:instrText>
            </w:r>
            <w:r>
              <w:rPr>
                <w:noProof/>
                <w:webHidden/>
              </w:rPr>
            </w:r>
            <w:r>
              <w:rPr>
                <w:noProof/>
                <w:webHidden/>
              </w:rPr>
              <w:fldChar w:fldCharType="separate"/>
            </w:r>
            <w:r>
              <w:rPr>
                <w:noProof/>
                <w:webHidden/>
              </w:rPr>
              <w:t>82</w:t>
            </w:r>
            <w:r>
              <w:rPr>
                <w:noProof/>
                <w:webHidden/>
              </w:rPr>
              <w:fldChar w:fldCharType="end"/>
            </w:r>
          </w:hyperlink>
        </w:p>
        <w:p w:rsidR="002025AA" w:rsidRDefault="002025AA">
          <w:pPr>
            <w:pStyle w:val="TOC1"/>
            <w:rPr>
              <w:rFonts w:asciiTheme="minorHAnsi" w:eastAsiaTheme="minorEastAsia" w:hAnsiTheme="minorHAnsi" w:cstheme="minorBidi"/>
              <w:sz w:val="22"/>
              <w:szCs w:val="22"/>
            </w:rPr>
          </w:pPr>
          <w:hyperlink w:anchor="_Toc9616226" w:history="1">
            <w:r w:rsidRPr="00B310D8">
              <w:rPr>
                <w:rStyle w:val="Hyperlink"/>
              </w:rPr>
              <w:t>TÀI LIỆU THAM KHẢO</w:t>
            </w:r>
            <w:r>
              <w:rPr>
                <w:webHidden/>
              </w:rPr>
              <w:tab/>
            </w:r>
            <w:r>
              <w:rPr>
                <w:webHidden/>
              </w:rPr>
              <w:fldChar w:fldCharType="begin"/>
            </w:r>
            <w:r>
              <w:rPr>
                <w:webHidden/>
              </w:rPr>
              <w:instrText xml:space="preserve"> PAGEREF _Toc9616226 \h </w:instrText>
            </w:r>
            <w:r>
              <w:rPr>
                <w:webHidden/>
              </w:rPr>
            </w:r>
            <w:r>
              <w:rPr>
                <w:webHidden/>
              </w:rPr>
              <w:fldChar w:fldCharType="separate"/>
            </w:r>
            <w:r>
              <w:rPr>
                <w:webHidden/>
              </w:rPr>
              <w:t>83</w:t>
            </w:r>
            <w:r>
              <w:rPr>
                <w:webHidden/>
              </w:rPr>
              <w:fldChar w:fldCharType="end"/>
            </w:r>
          </w:hyperlink>
        </w:p>
        <w:p w:rsidR="002025AA" w:rsidRDefault="002025AA">
          <w:pPr>
            <w:pStyle w:val="TOC1"/>
            <w:rPr>
              <w:rFonts w:asciiTheme="minorHAnsi" w:eastAsiaTheme="minorEastAsia" w:hAnsiTheme="minorHAnsi" w:cstheme="minorBidi"/>
              <w:sz w:val="22"/>
              <w:szCs w:val="22"/>
            </w:rPr>
          </w:pPr>
          <w:hyperlink w:anchor="_Toc9616227" w:history="1">
            <w:r w:rsidRPr="00B310D8">
              <w:rPr>
                <w:rStyle w:val="Hyperlink"/>
              </w:rPr>
              <w:t>PHỤ LỤC</w:t>
            </w:r>
            <w:r>
              <w:rPr>
                <w:webHidden/>
              </w:rPr>
              <w:tab/>
            </w:r>
            <w:r>
              <w:rPr>
                <w:webHidden/>
              </w:rPr>
              <w:fldChar w:fldCharType="begin"/>
            </w:r>
            <w:r>
              <w:rPr>
                <w:webHidden/>
              </w:rPr>
              <w:instrText xml:space="preserve"> PAGEREF _Toc9616227 \h </w:instrText>
            </w:r>
            <w:r>
              <w:rPr>
                <w:webHidden/>
              </w:rPr>
            </w:r>
            <w:r>
              <w:rPr>
                <w:webHidden/>
              </w:rPr>
              <w:fldChar w:fldCharType="separate"/>
            </w:r>
            <w:r>
              <w:rPr>
                <w:webHidden/>
              </w:rPr>
              <w:t>84</w:t>
            </w:r>
            <w:r>
              <w:rPr>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228" w:history="1">
            <w:r w:rsidRPr="00B310D8">
              <w:rPr>
                <w:rStyle w:val="Hyperlink"/>
                <w:noProof/>
              </w:rPr>
              <w:t>1. Khảo sát về một số ứng dụng quản lý tài chính khác</w:t>
            </w:r>
            <w:r>
              <w:rPr>
                <w:noProof/>
                <w:webHidden/>
              </w:rPr>
              <w:tab/>
            </w:r>
            <w:r>
              <w:rPr>
                <w:noProof/>
                <w:webHidden/>
              </w:rPr>
              <w:fldChar w:fldCharType="begin"/>
            </w:r>
            <w:r>
              <w:rPr>
                <w:noProof/>
                <w:webHidden/>
              </w:rPr>
              <w:instrText xml:space="preserve"> PAGEREF _Toc9616228 \h </w:instrText>
            </w:r>
            <w:r>
              <w:rPr>
                <w:noProof/>
                <w:webHidden/>
              </w:rPr>
            </w:r>
            <w:r>
              <w:rPr>
                <w:noProof/>
                <w:webHidden/>
              </w:rPr>
              <w:fldChar w:fldCharType="separate"/>
            </w:r>
            <w:r>
              <w:rPr>
                <w:noProof/>
                <w:webHidden/>
              </w:rPr>
              <w:t>84</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229" w:history="1">
            <w:r w:rsidRPr="00B310D8">
              <w:rPr>
                <w:rStyle w:val="Hyperlink"/>
                <w:noProof/>
              </w:rPr>
              <w:t>2. Kế hoạch thực hiện khóa luận tốt nghiệp</w:t>
            </w:r>
            <w:r>
              <w:rPr>
                <w:noProof/>
                <w:webHidden/>
              </w:rPr>
              <w:tab/>
            </w:r>
            <w:r>
              <w:rPr>
                <w:noProof/>
                <w:webHidden/>
              </w:rPr>
              <w:fldChar w:fldCharType="begin"/>
            </w:r>
            <w:r>
              <w:rPr>
                <w:noProof/>
                <w:webHidden/>
              </w:rPr>
              <w:instrText xml:space="preserve"> PAGEREF _Toc9616229 \h </w:instrText>
            </w:r>
            <w:r>
              <w:rPr>
                <w:noProof/>
                <w:webHidden/>
              </w:rPr>
            </w:r>
            <w:r>
              <w:rPr>
                <w:noProof/>
                <w:webHidden/>
              </w:rPr>
              <w:fldChar w:fldCharType="separate"/>
            </w:r>
            <w:r>
              <w:rPr>
                <w:noProof/>
                <w:webHidden/>
              </w:rPr>
              <w:t>85</w:t>
            </w:r>
            <w:r>
              <w:rPr>
                <w:noProof/>
                <w:webHidden/>
              </w:rPr>
              <w:fldChar w:fldCharType="end"/>
            </w:r>
          </w:hyperlink>
        </w:p>
        <w:p w:rsidR="002025AA" w:rsidRDefault="002025AA">
          <w:pPr>
            <w:pStyle w:val="TOC2"/>
            <w:rPr>
              <w:rFonts w:asciiTheme="minorHAnsi" w:eastAsiaTheme="minorEastAsia" w:hAnsiTheme="minorHAnsi" w:cstheme="minorBidi"/>
              <w:noProof/>
              <w:sz w:val="22"/>
              <w:szCs w:val="22"/>
            </w:rPr>
          </w:pPr>
          <w:hyperlink w:anchor="_Toc9616230" w:history="1">
            <w:r w:rsidRPr="00B310D8">
              <w:rPr>
                <w:rStyle w:val="Hyperlink"/>
                <w:noProof/>
              </w:rPr>
              <w:t>3. Nhật ký làm việc</w:t>
            </w:r>
            <w:r>
              <w:rPr>
                <w:noProof/>
                <w:webHidden/>
              </w:rPr>
              <w:tab/>
            </w:r>
            <w:r>
              <w:rPr>
                <w:noProof/>
                <w:webHidden/>
              </w:rPr>
              <w:fldChar w:fldCharType="begin"/>
            </w:r>
            <w:r>
              <w:rPr>
                <w:noProof/>
                <w:webHidden/>
              </w:rPr>
              <w:instrText xml:space="preserve"> PAGEREF _Toc9616230 \h </w:instrText>
            </w:r>
            <w:r>
              <w:rPr>
                <w:noProof/>
                <w:webHidden/>
              </w:rPr>
            </w:r>
            <w:r>
              <w:rPr>
                <w:noProof/>
                <w:webHidden/>
              </w:rPr>
              <w:fldChar w:fldCharType="separate"/>
            </w:r>
            <w:r>
              <w:rPr>
                <w:noProof/>
                <w:webHidden/>
              </w:rPr>
              <w:t>89</w:t>
            </w:r>
            <w:r>
              <w:rPr>
                <w:noProof/>
                <w:webHidden/>
              </w:rPr>
              <w:fldChar w:fldCharType="end"/>
            </w:r>
          </w:hyperlink>
        </w:p>
        <w:p w:rsidR="0057163F" w:rsidRDefault="0057163F">
          <w:r>
            <w:rPr>
              <w:b/>
              <w:bCs/>
              <w:noProof/>
            </w:rPr>
            <w:fldChar w:fldCharType="end"/>
          </w:r>
        </w:p>
      </w:sdtContent>
    </w:sdt>
    <w:p w:rsidR="0057163F" w:rsidRPr="0057163F" w:rsidRDefault="00977E91" w:rsidP="00977E91">
      <w:pPr>
        <w:spacing w:before="0" w:line="240" w:lineRule="auto"/>
        <w:ind w:firstLine="0"/>
        <w:jc w:val="left"/>
      </w:pPr>
      <w:r>
        <w:br w:type="page"/>
      </w:r>
    </w:p>
    <w:p w:rsidR="00B43BD0" w:rsidRDefault="00511681" w:rsidP="00B43BD0">
      <w:pPr>
        <w:pStyle w:val="Heading1"/>
        <w:numPr>
          <w:ilvl w:val="0"/>
          <w:numId w:val="0"/>
        </w:numPr>
      </w:pPr>
      <w:bookmarkStart w:id="4" w:name="_Toc398987980"/>
      <w:bookmarkStart w:id="5" w:name="_Toc9616179"/>
      <w:r>
        <w:lastRenderedPageBreak/>
        <w:t>DANH MỤC CÁC HÌNH VẼ</w:t>
      </w:r>
      <w:bookmarkEnd w:id="4"/>
      <w:bookmarkEnd w:id="5"/>
    </w:p>
    <w:p w:rsidR="00F64793" w:rsidRDefault="00E07A9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9" w:anchor="_Toc9616232" w:history="1">
        <w:r w:rsidR="00F64793" w:rsidRPr="0013184C">
          <w:rPr>
            <w:rStyle w:val="Hyperlink"/>
            <w:noProof/>
          </w:rPr>
          <w:t>Hình 1</w:t>
        </w:r>
        <w:r w:rsidR="00F64793" w:rsidRPr="0013184C">
          <w:rPr>
            <w:rStyle w:val="Hyperlink"/>
            <w:noProof/>
          </w:rPr>
          <w:noBreakHyphen/>
          <w:t>1 Sơ đồ phân cấp chức năng</w:t>
        </w:r>
        <w:r w:rsidR="00F64793">
          <w:rPr>
            <w:noProof/>
            <w:webHidden/>
          </w:rPr>
          <w:tab/>
        </w:r>
        <w:r w:rsidR="00F64793">
          <w:rPr>
            <w:noProof/>
            <w:webHidden/>
          </w:rPr>
          <w:fldChar w:fldCharType="begin"/>
        </w:r>
        <w:r w:rsidR="00F64793">
          <w:rPr>
            <w:noProof/>
            <w:webHidden/>
          </w:rPr>
          <w:instrText xml:space="preserve"> PAGEREF _Toc9616232 \h </w:instrText>
        </w:r>
        <w:r w:rsidR="00F64793">
          <w:rPr>
            <w:noProof/>
            <w:webHidden/>
          </w:rPr>
        </w:r>
        <w:r w:rsidR="00F64793">
          <w:rPr>
            <w:noProof/>
            <w:webHidden/>
          </w:rPr>
          <w:fldChar w:fldCharType="separate"/>
        </w:r>
        <w:r w:rsidR="00F64793">
          <w:rPr>
            <w:noProof/>
            <w:webHidden/>
          </w:rPr>
          <w:t>12</w:t>
        </w:r>
        <w:r w:rsidR="00F64793">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10" w:anchor="_Toc9616233" w:history="1">
        <w:r w:rsidRPr="0013184C">
          <w:rPr>
            <w:rStyle w:val="Hyperlink"/>
            <w:noProof/>
          </w:rPr>
          <w:t>Hình 2</w:t>
        </w:r>
        <w:r w:rsidRPr="0013184C">
          <w:rPr>
            <w:rStyle w:val="Hyperlink"/>
            <w:noProof/>
          </w:rPr>
          <w:noBreakHyphen/>
          <w:t>1 Kiến trúc hện điều hành Android</w:t>
        </w:r>
        <w:r>
          <w:rPr>
            <w:noProof/>
            <w:webHidden/>
          </w:rPr>
          <w:tab/>
        </w:r>
        <w:r>
          <w:rPr>
            <w:noProof/>
            <w:webHidden/>
          </w:rPr>
          <w:fldChar w:fldCharType="begin"/>
        </w:r>
        <w:r>
          <w:rPr>
            <w:noProof/>
            <w:webHidden/>
          </w:rPr>
          <w:instrText xml:space="preserve"> PAGEREF _Toc9616233 \h </w:instrText>
        </w:r>
        <w:r>
          <w:rPr>
            <w:noProof/>
            <w:webHidden/>
          </w:rPr>
        </w:r>
        <w:r>
          <w:rPr>
            <w:noProof/>
            <w:webHidden/>
          </w:rPr>
          <w:fldChar w:fldCharType="separate"/>
        </w:r>
        <w:r>
          <w:rPr>
            <w:noProof/>
            <w:webHidden/>
          </w:rPr>
          <w:t>13</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11" w:anchor="_Toc9616234" w:history="1">
        <w:r w:rsidRPr="0013184C">
          <w:rPr>
            <w:rStyle w:val="Hyperlink"/>
            <w:noProof/>
          </w:rPr>
          <w:t>Hình 2</w:t>
        </w:r>
        <w:r w:rsidRPr="0013184C">
          <w:rPr>
            <w:rStyle w:val="Hyperlink"/>
            <w:noProof/>
          </w:rPr>
          <w:noBreakHyphen/>
          <w:t>2 Dữ liệu thời gian thực trên các thiết bị</w:t>
        </w:r>
        <w:r>
          <w:rPr>
            <w:noProof/>
            <w:webHidden/>
          </w:rPr>
          <w:tab/>
        </w:r>
        <w:r>
          <w:rPr>
            <w:noProof/>
            <w:webHidden/>
          </w:rPr>
          <w:fldChar w:fldCharType="begin"/>
        </w:r>
        <w:r>
          <w:rPr>
            <w:noProof/>
            <w:webHidden/>
          </w:rPr>
          <w:instrText xml:space="preserve"> PAGEREF _Toc9616234 \h </w:instrText>
        </w:r>
        <w:r>
          <w:rPr>
            <w:noProof/>
            <w:webHidden/>
          </w:rPr>
        </w:r>
        <w:r>
          <w:rPr>
            <w:noProof/>
            <w:webHidden/>
          </w:rPr>
          <w:fldChar w:fldCharType="separate"/>
        </w:r>
        <w:r>
          <w:rPr>
            <w:noProof/>
            <w:webHidden/>
          </w:rPr>
          <w:t>15</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12" w:anchor="_Toc9616235" w:history="1">
        <w:r w:rsidRPr="0013184C">
          <w:rPr>
            <w:rStyle w:val="Hyperlink"/>
            <w:noProof/>
          </w:rPr>
          <w:t>Hình 2</w:t>
        </w:r>
        <w:r w:rsidRPr="0013184C">
          <w:rPr>
            <w:rStyle w:val="Hyperlink"/>
            <w:noProof/>
          </w:rPr>
          <w:noBreakHyphen/>
          <w:t>3 Xác thực người dùng thông qua tài khoản ứng dụng xã hội</w:t>
        </w:r>
        <w:r>
          <w:rPr>
            <w:noProof/>
            <w:webHidden/>
          </w:rPr>
          <w:tab/>
        </w:r>
        <w:r>
          <w:rPr>
            <w:noProof/>
            <w:webHidden/>
          </w:rPr>
          <w:fldChar w:fldCharType="begin"/>
        </w:r>
        <w:r>
          <w:rPr>
            <w:noProof/>
            <w:webHidden/>
          </w:rPr>
          <w:instrText xml:space="preserve"> PAGEREF _Toc9616235 \h </w:instrText>
        </w:r>
        <w:r>
          <w:rPr>
            <w:noProof/>
            <w:webHidden/>
          </w:rPr>
        </w:r>
        <w:r>
          <w:rPr>
            <w:noProof/>
            <w:webHidden/>
          </w:rPr>
          <w:fldChar w:fldCharType="separate"/>
        </w:r>
        <w:r>
          <w:rPr>
            <w:noProof/>
            <w:webHidden/>
          </w:rPr>
          <w:t>16</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13" w:anchor="_Toc9616236" w:history="1">
        <w:r w:rsidRPr="0013184C">
          <w:rPr>
            <w:rStyle w:val="Hyperlink"/>
            <w:noProof/>
          </w:rPr>
          <w:t>Hình 3</w:t>
        </w:r>
        <w:r w:rsidRPr="0013184C">
          <w:rPr>
            <w:rStyle w:val="Hyperlink"/>
            <w:noProof/>
          </w:rPr>
          <w:noBreakHyphen/>
          <w:t>1 Mô hình use case</w:t>
        </w:r>
        <w:r>
          <w:rPr>
            <w:noProof/>
            <w:webHidden/>
          </w:rPr>
          <w:tab/>
        </w:r>
        <w:r>
          <w:rPr>
            <w:noProof/>
            <w:webHidden/>
          </w:rPr>
          <w:fldChar w:fldCharType="begin"/>
        </w:r>
        <w:r>
          <w:rPr>
            <w:noProof/>
            <w:webHidden/>
          </w:rPr>
          <w:instrText xml:space="preserve"> PAGEREF _Toc9616236 \h </w:instrText>
        </w:r>
        <w:r>
          <w:rPr>
            <w:noProof/>
            <w:webHidden/>
          </w:rPr>
        </w:r>
        <w:r>
          <w:rPr>
            <w:noProof/>
            <w:webHidden/>
          </w:rPr>
          <w:fldChar w:fldCharType="separate"/>
        </w:r>
        <w:r>
          <w:rPr>
            <w:noProof/>
            <w:webHidden/>
          </w:rPr>
          <w:t>19</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14" w:anchor="_Toc9616237" w:history="1">
        <w:r w:rsidRPr="0013184C">
          <w:rPr>
            <w:rStyle w:val="Hyperlink"/>
            <w:noProof/>
          </w:rPr>
          <w:t>Hình 3</w:t>
        </w:r>
        <w:r w:rsidRPr="0013184C">
          <w:rPr>
            <w:rStyle w:val="Hyperlink"/>
            <w:noProof/>
          </w:rPr>
          <w:noBreakHyphen/>
          <w:t>2 Activity diagram UC01_DangNhap</w:t>
        </w:r>
        <w:r>
          <w:rPr>
            <w:noProof/>
            <w:webHidden/>
          </w:rPr>
          <w:tab/>
        </w:r>
        <w:r>
          <w:rPr>
            <w:noProof/>
            <w:webHidden/>
          </w:rPr>
          <w:fldChar w:fldCharType="begin"/>
        </w:r>
        <w:r>
          <w:rPr>
            <w:noProof/>
            <w:webHidden/>
          </w:rPr>
          <w:instrText xml:space="preserve"> PAGEREF _Toc9616237 \h </w:instrText>
        </w:r>
        <w:r>
          <w:rPr>
            <w:noProof/>
            <w:webHidden/>
          </w:rPr>
        </w:r>
        <w:r>
          <w:rPr>
            <w:noProof/>
            <w:webHidden/>
          </w:rPr>
          <w:fldChar w:fldCharType="separate"/>
        </w:r>
        <w:r>
          <w:rPr>
            <w:noProof/>
            <w:webHidden/>
          </w:rPr>
          <w:t>21</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15" w:anchor="_Toc9616238" w:history="1">
        <w:r w:rsidRPr="0013184C">
          <w:rPr>
            <w:rStyle w:val="Hyperlink"/>
            <w:noProof/>
          </w:rPr>
          <w:t>Hình 3</w:t>
        </w:r>
        <w:r w:rsidRPr="0013184C">
          <w:rPr>
            <w:rStyle w:val="Hyperlink"/>
            <w:noProof/>
          </w:rPr>
          <w:noBreakHyphen/>
          <w:t>3 Sequence diagram UC01_DangNhap</w:t>
        </w:r>
        <w:r>
          <w:rPr>
            <w:noProof/>
            <w:webHidden/>
          </w:rPr>
          <w:tab/>
        </w:r>
        <w:r>
          <w:rPr>
            <w:noProof/>
            <w:webHidden/>
          </w:rPr>
          <w:fldChar w:fldCharType="begin"/>
        </w:r>
        <w:r>
          <w:rPr>
            <w:noProof/>
            <w:webHidden/>
          </w:rPr>
          <w:instrText xml:space="preserve"> PAGEREF _Toc9616238 \h </w:instrText>
        </w:r>
        <w:r>
          <w:rPr>
            <w:noProof/>
            <w:webHidden/>
          </w:rPr>
        </w:r>
        <w:r>
          <w:rPr>
            <w:noProof/>
            <w:webHidden/>
          </w:rPr>
          <w:fldChar w:fldCharType="separate"/>
        </w:r>
        <w:r>
          <w:rPr>
            <w:noProof/>
            <w:webHidden/>
          </w:rPr>
          <w:t>22</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16" w:anchor="_Toc9616239" w:history="1">
        <w:r w:rsidRPr="0013184C">
          <w:rPr>
            <w:rStyle w:val="Hyperlink"/>
            <w:noProof/>
          </w:rPr>
          <w:t>Hình 3</w:t>
        </w:r>
        <w:r w:rsidRPr="0013184C">
          <w:rPr>
            <w:rStyle w:val="Hyperlink"/>
            <w:noProof/>
          </w:rPr>
          <w:noBreakHyphen/>
          <w:t>4 Activity diagram UC02_ThietLapCacHuTien</w:t>
        </w:r>
        <w:r>
          <w:rPr>
            <w:noProof/>
            <w:webHidden/>
          </w:rPr>
          <w:tab/>
        </w:r>
        <w:r>
          <w:rPr>
            <w:noProof/>
            <w:webHidden/>
          </w:rPr>
          <w:fldChar w:fldCharType="begin"/>
        </w:r>
        <w:r>
          <w:rPr>
            <w:noProof/>
            <w:webHidden/>
          </w:rPr>
          <w:instrText xml:space="preserve"> PAGEREF _Toc9616239 \h </w:instrText>
        </w:r>
        <w:r>
          <w:rPr>
            <w:noProof/>
            <w:webHidden/>
          </w:rPr>
        </w:r>
        <w:r>
          <w:rPr>
            <w:noProof/>
            <w:webHidden/>
          </w:rPr>
          <w:fldChar w:fldCharType="separate"/>
        </w:r>
        <w:r>
          <w:rPr>
            <w:noProof/>
            <w:webHidden/>
          </w:rPr>
          <w:t>24</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17" w:anchor="_Toc9616240" w:history="1">
        <w:r w:rsidRPr="0013184C">
          <w:rPr>
            <w:rStyle w:val="Hyperlink"/>
            <w:noProof/>
          </w:rPr>
          <w:t>Hình 3</w:t>
        </w:r>
        <w:r w:rsidRPr="0013184C">
          <w:rPr>
            <w:rStyle w:val="Hyperlink"/>
            <w:noProof/>
          </w:rPr>
          <w:noBreakHyphen/>
          <w:t>5 Sequence diagram UC02_ThietLapCacHuTien</w:t>
        </w:r>
        <w:r>
          <w:rPr>
            <w:noProof/>
            <w:webHidden/>
          </w:rPr>
          <w:tab/>
        </w:r>
        <w:r>
          <w:rPr>
            <w:noProof/>
            <w:webHidden/>
          </w:rPr>
          <w:fldChar w:fldCharType="begin"/>
        </w:r>
        <w:r>
          <w:rPr>
            <w:noProof/>
            <w:webHidden/>
          </w:rPr>
          <w:instrText xml:space="preserve"> PAGEREF _Toc9616240 \h </w:instrText>
        </w:r>
        <w:r>
          <w:rPr>
            <w:noProof/>
            <w:webHidden/>
          </w:rPr>
        </w:r>
        <w:r>
          <w:rPr>
            <w:noProof/>
            <w:webHidden/>
          </w:rPr>
          <w:fldChar w:fldCharType="separate"/>
        </w:r>
        <w:r>
          <w:rPr>
            <w:noProof/>
            <w:webHidden/>
          </w:rPr>
          <w:t>25</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18" w:anchor="_Toc9616241" w:history="1">
        <w:r w:rsidRPr="0013184C">
          <w:rPr>
            <w:rStyle w:val="Hyperlink"/>
            <w:noProof/>
          </w:rPr>
          <w:t>Hình 3</w:t>
        </w:r>
        <w:r w:rsidRPr="0013184C">
          <w:rPr>
            <w:rStyle w:val="Hyperlink"/>
            <w:noProof/>
          </w:rPr>
          <w:noBreakHyphen/>
          <w:t>6 Activity UC03.1_GhiNhanChiTieu</w:t>
        </w:r>
        <w:r>
          <w:rPr>
            <w:noProof/>
            <w:webHidden/>
          </w:rPr>
          <w:tab/>
        </w:r>
        <w:r>
          <w:rPr>
            <w:noProof/>
            <w:webHidden/>
          </w:rPr>
          <w:fldChar w:fldCharType="begin"/>
        </w:r>
        <w:r>
          <w:rPr>
            <w:noProof/>
            <w:webHidden/>
          </w:rPr>
          <w:instrText xml:space="preserve"> PAGEREF _Toc9616241 \h </w:instrText>
        </w:r>
        <w:r>
          <w:rPr>
            <w:noProof/>
            <w:webHidden/>
          </w:rPr>
        </w:r>
        <w:r>
          <w:rPr>
            <w:noProof/>
            <w:webHidden/>
          </w:rPr>
          <w:fldChar w:fldCharType="separate"/>
        </w:r>
        <w:r>
          <w:rPr>
            <w:noProof/>
            <w:webHidden/>
          </w:rPr>
          <w:t>28</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19" w:anchor="_Toc9616242" w:history="1">
        <w:r w:rsidRPr="0013184C">
          <w:rPr>
            <w:rStyle w:val="Hyperlink"/>
            <w:noProof/>
          </w:rPr>
          <w:t>Hình 3</w:t>
        </w:r>
        <w:r w:rsidRPr="0013184C">
          <w:rPr>
            <w:rStyle w:val="Hyperlink"/>
            <w:noProof/>
          </w:rPr>
          <w:noBreakHyphen/>
          <w:t>7 Sequence UC03.1_GhiNhanChiTieu</w:t>
        </w:r>
        <w:r>
          <w:rPr>
            <w:noProof/>
            <w:webHidden/>
          </w:rPr>
          <w:tab/>
        </w:r>
        <w:r>
          <w:rPr>
            <w:noProof/>
            <w:webHidden/>
          </w:rPr>
          <w:fldChar w:fldCharType="begin"/>
        </w:r>
        <w:r>
          <w:rPr>
            <w:noProof/>
            <w:webHidden/>
          </w:rPr>
          <w:instrText xml:space="preserve"> PAGEREF _Toc9616242 \h </w:instrText>
        </w:r>
        <w:r>
          <w:rPr>
            <w:noProof/>
            <w:webHidden/>
          </w:rPr>
        </w:r>
        <w:r>
          <w:rPr>
            <w:noProof/>
            <w:webHidden/>
          </w:rPr>
          <w:fldChar w:fldCharType="separate"/>
        </w:r>
        <w:r>
          <w:rPr>
            <w:noProof/>
            <w:webHidden/>
          </w:rPr>
          <w:t>29</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20" w:anchor="_Toc9616243" w:history="1">
        <w:r w:rsidRPr="0013184C">
          <w:rPr>
            <w:rStyle w:val="Hyperlink"/>
            <w:noProof/>
          </w:rPr>
          <w:t>Hình 3</w:t>
        </w:r>
        <w:r w:rsidRPr="0013184C">
          <w:rPr>
            <w:rStyle w:val="Hyperlink"/>
            <w:noProof/>
          </w:rPr>
          <w:noBreakHyphen/>
          <w:t>8 Activity UC03.2.a_GhiNhanThuNhapChoHuTuyChon</w:t>
        </w:r>
        <w:r>
          <w:rPr>
            <w:noProof/>
            <w:webHidden/>
          </w:rPr>
          <w:tab/>
        </w:r>
        <w:r>
          <w:rPr>
            <w:noProof/>
            <w:webHidden/>
          </w:rPr>
          <w:fldChar w:fldCharType="begin"/>
        </w:r>
        <w:r>
          <w:rPr>
            <w:noProof/>
            <w:webHidden/>
          </w:rPr>
          <w:instrText xml:space="preserve"> PAGEREF _Toc9616243 \h </w:instrText>
        </w:r>
        <w:r>
          <w:rPr>
            <w:noProof/>
            <w:webHidden/>
          </w:rPr>
        </w:r>
        <w:r>
          <w:rPr>
            <w:noProof/>
            <w:webHidden/>
          </w:rPr>
          <w:fldChar w:fldCharType="separate"/>
        </w:r>
        <w:r>
          <w:rPr>
            <w:noProof/>
            <w:webHidden/>
          </w:rPr>
          <w:t>32</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21" w:anchor="_Toc9616244" w:history="1">
        <w:r w:rsidRPr="0013184C">
          <w:rPr>
            <w:rStyle w:val="Hyperlink"/>
            <w:noProof/>
          </w:rPr>
          <w:t>Hình 3</w:t>
        </w:r>
        <w:r w:rsidRPr="0013184C">
          <w:rPr>
            <w:rStyle w:val="Hyperlink"/>
            <w:noProof/>
          </w:rPr>
          <w:noBreakHyphen/>
          <w:t>9 Sequence UC03.2.a_GhiNhanThuNhapChoHuTuyChon</w:t>
        </w:r>
        <w:r>
          <w:rPr>
            <w:noProof/>
            <w:webHidden/>
          </w:rPr>
          <w:tab/>
        </w:r>
        <w:r>
          <w:rPr>
            <w:noProof/>
            <w:webHidden/>
          </w:rPr>
          <w:fldChar w:fldCharType="begin"/>
        </w:r>
        <w:r>
          <w:rPr>
            <w:noProof/>
            <w:webHidden/>
          </w:rPr>
          <w:instrText xml:space="preserve"> PAGEREF _Toc9616244 \h </w:instrText>
        </w:r>
        <w:r>
          <w:rPr>
            <w:noProof/>
            <w:webHidden/>
          </w:rPr>
        </w:r>
        <w:r>
          <w:rPr>
            <w:noProof/>
            <w:webHidden/>
          </w:rPr>
          <w:fldChar w:fldCharType="separate"/>
        </w:r>
        <w:r>
          <w:rPr>
            <w:noProof/>
            <w:webHidden/>
          </w:rPr>
          <w:t>33</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w:anchor="_Toc9616245" w:history="1">
        <w:r w:rsidRPr="0013184C">
          <w:rPr>
            <w:rStyle w:val="Hyperlink"/>
            <w:noProof/>
          </w:rPr>
          <w:t>Hình 3</w:t>
        </w:r>
        <w:r w:rsidRPr="0013184C">
          <w:rPr>
            <w:rStyle w:val="Hyperlink"/>
            <w:noProof/>
          </w:rPr>
          <w:noBreakHyphen/>
          <w:t>10 Activity diagram UC03.2.b_GhiNhanThuChiChoTatCaHu</w:t>
        </w:r>
        <w:r>
          <w:rPr>
            <w:noProof/>
            <w:webHidden/>
          </w:rPr>
          <w:tab/>
        </w:r>
        <w:r>
          <w:rPr>
            <w:noProof/>
            <w:webHidden/>
          </w:rPr>
          <w:fldChar w:fldCharType="begin"/>
        </w:r>
        <w:r>
          <w:rPr>
            <w:noProof/>
            <w:webHidden/>
          </w:rPr>
          <w:instrText xml:space="preserve"> PAGEREF _Toc9616245 \h </w:instrText>
        </w:r>
        <w:r>
          <w:rPr>
            <w:noProof/>
            <w:webHidden/>
          </w:rPr>
        </w:r>
        <w:r>
          <w:rPr>
            <w:noProof/>
            <w:webHidden/>
          </w:rPr>
          <w:fldChar w:fldCharType="separate"/>
        </w:r>
        <w:r>
          <w:rPr>
            <w:noProof/>
            <w:webHidden/>
          </w:rPr>
          <w:t>35</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22" w:anchor="_Toc9616246" w:history="1">
        <w:r w:rsidRPr="0013184C">
          <w:rPr>
            <w:rStyle w:val="Hyperlink"/>
            <w:noProof/>
          </w:rPr>
          <w:t>Hình 3</w:t>
        </w:r>
        <w:r w:rsidRPr="0013184C">
          <w:rPr>
            <w:rStyle w:val="Hyperlink"/>
            <w:noProof/>
          </w:rPr>
          <w:noBreakHyphen/>
          <w:t>11 Sequence diagram UC03.2.b_GhiNhanThuChiChoTatCaHu</w:t>
        </w:r>
        <w:r>
          <w:rPr>
            <w:noProof/>
            <w:webHidden/>
          </w:rPr>
          <w:tab/>
        </w:r>
        <w:r>
          <w:rPr>
            <w:noProof/>
            <w:webHidden/>
          </w:rPr>
          <w:fldChar w:fldCharType="begin"/>
        </w:r>
        <w:r>
          <w:rPr>
            <w:noProof/>
            <w:webHidden/>
          </w:rPr>
          <w:instrText xml:space="preserve"> PAGEREF _Toc9616246 \h </w:instrText>
        </w:r>
        <w:r>
          <w:rPr>
            <w:noProof/>
            <w:webHidden/>
          </w:rPr>
        </w:r>
        <w:r>
          <w:rPr>
            <w:noProof/>
            <w:webHidden/>
          </w:rPr>
          <w:fldChar w:fldCharType="separate"/>
        </w:r>
        <w:r>
          <w:rPr>
            <w:noProof/>
            <w:webHidden/>
          </w:rPr>
          <w:t>36</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23" w:anchor="_Toc9616247" w:history="1">
        <w:r w:rsidRPr="0013184C">
          <w:rPr>
            <w:rStyle w:val="Hyperlink"/>
            <w:noProof/>
          </w:rPr>
          <w:t>Hình 3</w:t>
        </w:r>
        <w:r w:rsidRPr="0013184C">
          <w:rPr>
            <w:rStyle w:val="Hyperlink"/>
            <w:noProof/>
          </w:rPr>
          <w:noBreakHyphen/>
          <w:t>12 Activity diagram UC03.3_SuaGiaoDich</w:t>
        </w:r>
        <w:r>
          <w:rPr>
            <w:noProof/>
            <w:webHidden/>
          </w:rPr>
          <w:tab/>
        </w:r>
        <w:r>
          <w:rPr>
            <w:noProof/>
            <w:webHidden/>
          </w:rPr>
          <w:fldChar w:fldCharType="begin"/>
        </w:r>
        <w:r>
          <w:rPr>
            <w:noProof/>
            <w:webHidden/>
          </w:rPr>
          <w:instrText xml:space="preserve"> PAGEREF _Toc9616247 \h </w:instrText>
        </w:r>
        <w:r>
          <w:rPr>
            <w:noProof/>
            <w:webHidden/>
          </w:rPr>
        </w:r>
        <w:r>
          <w:rPr>
            <w:noProof/>
            <w:webHidden/>
          </w:rPr>
          <w:fldChar w:fldCharType="separate"/>
        </w:r>
        <w:r>
          <w:rPr>
            <w:noProof/>
            <w:webHidden/>
          </w:rPr>
          <w:t>38</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24" w:anchor="_Toc9616248" w:history="1">
        <w:r w:rsidRPr="0013184C">
          <w:rPr>
            <w:rStyle w:val="Hyperlink"/>
            <w:noProof/>
          </w:rPr>
          <w:t>Hình 3</w:t>
        </w:r>
        <w:r w:rsidRPr="0013184C">
          <w:rPr>
            <w:rStyle w:val="Hyperlink"/>
            <w:noProof/>
          </w:rPr>
          <w:noBreakHyphen/>
          <w:t>13 Sequence diagram UC03.3_SuaGiaoDich</w:t>
        </w:r>
        <w:r>
          <w:rPr>
            <w:noProof/>
            <w:webHidden/>
          </w:rPr>
          <w:tab/>
        </w:r>
        <w:r>
          <w:rPr>
            <w:noProof/>
            <w:webHidden/>
          </w:rPr>
          <w:fldChar w:fldCharType="begin"/>
        </w:r>
        <w:r>
          <w:rPr>
            <w:noProof/>
            <w:webHidden/>
          </w:rPr>
          <w:instrText xml:space="preserve"> PAGEREF _Toc9616248 \h </w:instrText>
        </w:r>
        <w:r>
          <w:rPr>
            <w:noProof/>
            <w:webHidden/>
          </w:rPr>
        </w:r>
        <w:r>
          <w:rPr>
            <w:noProof/>
            <w:webHidden/>
          </w:rPr>
          <w:fldChar w:fldCharType="separate"/>
        </w:r>
        <w:r>
          <w:rPr>
            <w:noProof/>
            <w:webHidden/>
          </w:rPr>
          <w:t>39</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25" w:anchor="_Toc9616249" w:history="1">
        <w:r w:rsidRPr="0013184C">
          <w:rPr>
            <w:rStyle w:val="Hyperlink"/>
            <w:noProof/>
          </w:rPr>
          <w:t>Hình 3</w:t>
        </w:r>
        <w:r w:rsidRPr="0013184C">
          <w:rPr>
            <w:rStyle w:val="Hyperlink"/>
            <w:noProof/>
          </w:rPr>
          <w:noBreakHyphen/>
          <w:t>14 Activity diagram UC03.4_XoaGiaoDich</w:t>
        </w:r>
        <w:r>
          <w:rPr>
            <w:noProof/>
            <w:webHidden/>
          </w:rPr>
          <w:tab/>
        </w:r>
        <w:r>
          <w:rPr>
            <w:noProof/>
            <w:webHidden/>
          </w:rPr>
          <w:fldChar w:fldCharType="begin"/>
        </w:r>
        <w:r>
          <w:rPr>
            <w:noProof/>
            <w:webHidden/>
          </w:rPr>
          <w:instrText xml:space="preserve"> PAGEREF _Toc9616249 \h </w:instrText>
        </w:r>
        <w:r>
          <w:rPr>
            <w:noProof/>
            <w:webHidden/>
          </w:rPr>
        </w:r>
        <w:r>
          <w:rPr>
            <w:noProof/>
            <w:webHidden/>
          </w:rPr>
          <w:fldChar w:fldCharType="separate"/>
        </w:r>
        <w:r>
          <w:rPr>
            <w:noProof/>
            <w:webHidden/>
          </w:rPr>
          <w:t>41</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w:anchor="_Toc9616250" w:history="1">
        <w:r w:rsidRPr="0013184C">
          <w:rPr>
            <w:rStyle w:val="Hyperlink"/>
            <w:noProof/>
          </w:rPr>
          <w:t>Hình 3</w:t>
        </w:r>
        <w:r w:rsidRPr="0013184C">
          <w:rPr>
            <w:rStyle w:val="Hyperlink"/>
            <w:noProof/>
          </w:rPr>
          <w:noBreakHyphen/>
          <w:t>15 Sequence diagram UC03.4_XoaGiaoDich</w:t>
        </w:r>
        <w:r>
          <w:rPr>
            <w:noProof/>
            <w:webHidden/>
          </w:rPr>
          <w:tab/>
        </w:r>
        <w:r>
          <w:rPr>
            <w:noProof/>
            <w:webHidden/>
          </w:rPr>
          <w:fldChar w:fldCharType="begin"/>
        </w:r>
        <w:r>
          <w:rPr>
            <w:noProof/>
            <w:webHidden/>
          </w:rPr>
          <w:instrText xml:space="preserve"> PAGEREF _Toc9616250 \h </w:instrText>
        </w:r>
        <w:r>
          <w:rPr>
            <w:noProof/>
            <w:webHidden/>
          </w:rPr>
        </w:r>
        <w:r>
          <w:rPr>
            <w:noProof/>
            <w:webHidden/>
          </w:rPr>
          <w:fldChar w:fldCharType="separate"/>
        </w:r>
        <w:r>
          <w:rPr>
            <w:noProof/>
            <w:webHidden/>
          </w:rPr>
          <w:t>42</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26" w:anchor="_Toc9616251" w:history="1">
        <w:r w:rsidRPr="0013184C">
          <w:rPr>
            <w:rStyle w:val="Hyperlink"/>
            <w:noProof/>
          </w:rPr>
          <w:t>Hình 3</w:t>
        </w:r>
        <w:r w:rsidRPr="0013184C">
          <w:rPr>
            <w:rStyle w:val="Hyperlink"/>
            <w:noProof/>
          </w:rPr>
          <w:noBreakHyphen/>
          <w:t>16 Activity diagram UC03.5_XemGiaoDich</w:t>
        </w:r>
        <w:r>
          <w:rPr>
            <w:noProof/>
            <w:webHidden/>
          </w:rPr>
          <w:tab/>
        </w:r>
        <w:r>
          <w:rPr>
            <w:noProof/>
            <w:webHidden/>
          </w:rPr>
          <w:fldChar w:fldCharType="begin"/>
        </w:r>
        <w:r>
          <w:rPr>
            <w:noProof/>
            <w:webHidden/>
          </w:rPr>
          <w:instrText xml:space="preserve"> PAGEREF _Toc9616251 \h </w:instrText>
        </w:r>
        <w:r>
          <w:rPr>
            <w:noProof/>
            <w:webHidden/>
          </w:rPr>
        </w:r>
        <w:r>
          <w:rPr>
            <w:noProof/>
            <w:webHidden/>
          </w:rPr>
          <w:fldChar w:fldCharType="separate"/>
        </w:r>
        <w:r>
          <w:rPr>
            <w:noProof/>
            <w:webHidden/>
          </w:rPr>
          <w:t>44</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27" w:anchor="_Toc9616252" w:history="1">
        <w:r w:rsidRPr="0013184C">
          <w:rPr>
            <w:rStyle w:val="Hyperlink"/>
            <w:noProof/>
          </w:rPr>
          <w:t>Hình 3</w:t>
        </w:r>
        <w:r w:rsidRPr="0013184C">
          <w:rPr>
            <w:rStyle w:val="Hyperlink"/>
            <w:noProof/>
          </w:rPr>
          <w:noBreakHyphen/>
          <w:t>17 Sequence diagram UC03.5_XemGiaoDich</w:t>
        </w:r>
        <w:r>
          <w:rPr>
            <w:noProof/>
            <w:webHidden/>
          </w:rPr>
          <w:tab/>
        </w:r>
        <w:r>
          <w:rPr>
            <w:noProof/>
            <w:webHidden/>
          </w:rPr>
          <w:fldChar w:fldCharType="begin"/>
        </w:r>
        <w:r>
          <w:rPr>
            <w:noProof/>
            <w:webHidden/>
          </w:rPr>
          <w:instrText xml:space="preserve"> PAGEREF _Toc9616252 \h </w:instrText>
        </w:r>
        <w:r>
          <w:rPr>
            <w:noProof/>
            <w:webHidden/>
          </w:rPr>
        </w:r>
        <w:r>
          <w:rPr>
            <w:noProof/>
            <w:webHidden/>
          </w:rPr>
          <w:fldChar w:fldCharType="separate"/>
        </w:r>
        <w:r>
          <w:rPr>
            <w:noProof/>
            <w:webHidden/>
          </w:rPr>
          <w:t>45</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28" w:anchor="_Toc9616253" w:history="1">
        <w:r w:rsidRPr="0013184C">
          <w:rPr>
            <w:rStyle w:val="Hyperlink"/>
            <w:noProof/>
          </w:rPr>
          <w:t>Hình 3</w:t>
        </w:r>
        <w:r w:rsidRPr="0013184C">
          <w:rPr>
            <w:rStyle w:val="Hyperlink"/>
            <w:noProof/>
          </w:rPr>
          <w:noBreakHyphen/>
          <w:t>18 Activity diagram UC03.6_XemHanMucChiTieuTrungBinh</w:t>
        </w:r>
        <w:r>
          <w:rPr>
            <w:noProof/>
            <w:webHidden/>
          </w:rPr>
          <w:tab/>
        </w:r>
        <w:r>
          <w:rPr>
            <w:noProof/>
            <w:webHidden/>
          </w:rPr>
          <w:fldChar w:fldCharType="begin"/>
        </w:r>
        <w:r>
          <w:rPr>
            <w:noProof/>
            <w:webHidden/>
          </w:rPr>
          <w:instrText xml:space="preserve"> PAGEREF _Toc9616253 \h </w:instrText>
        </w:r>
        <w:r>
          <w:rPr>
            <w:noProof/>
            <w:webHidden/>
          </w:rPr>
        </w:r>
        <w:r>
          <w:rPr>
            <w:noProof/>
            <w:webHidden/>
          </w:rPr>
          <w:fldChar w:fldCharType="separate"/>
        </w:r>
        <w:r>
          <w:rPr>
            <w:noProof/>
            <w:webHidden/>
          </w:rPr>
          <w:t>47</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29" w:anchor="_Toc9616254" w:history="1">
        <w:r w:rsidRPr="0013184C">
          <w:rPr>
            <w:rStyle w:val="Hyperlink"/>
            <w:noProof/>
          </w:rPr>
          <w:t>Hình 3</w:t>
        </w:r>
        <w:r w:rsidRPr="0013184C">
          <w:rPr>
            <w:rStyle w:val="Hyperlink"/>
            <w:noProof/>
          </w:rPr>
          <w:noBreakHyphen/>
          <w:t>19 Sequence diagram UC03.6_XemHanMucChiTieuTrungBinh</w:t>
        </w:r>
        <w:r>
          <w:rPr>
            <w:noProof/>
            <w:webHidden/>
          </w:rPr>
          <w:tab/>
        </w:r>
        <w:r>
          <w:rPr>
            <w:noProof/>
            <w:webHidden/>
          </w:rPr>
          <w:fldChar w:fldCharType="begin"/>
        </w:r>
        <w:r>
          <w:rPr>
            <w:noProof/>
            <w:webHidden/>
          </w:rPr>
          <w:instrText xml:space="preserve"> PAGEREF _Toc9616254 \h </w:instrText>
        </w:r>
        <w:r>
          <w:rPr>
            <w:noProof/>
            <w:webHidden/>
          </w:rPr>
        </w:r>
        <w:r>
          <w:rPr>
            <w:noProof/>
            <w:webHidden/>
          </w:rPr>
          <w:fldChar w:fldCharType="separate"/>
        </w:r>
        <w:r>
          <w:rPr>
            <w:noProof/>
            <w:webHidden/>
          </w:rPr>
          <w:t>48</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w:anchor="_Toc9616255" w:history="1">
        <w:r w:rsidRPr="0013184C">
          <w:rPr>
            <w:rStyle w:val="Hyperlink"/>
            <w:noProof/>
          </w:rPr>
          <w:t>Hình 3</w:t>
        </w:r>
        <w:r w:rsidRPr="0013184C">
          <w:rPr>
            <w:rStyle w:val="Hyperlink"/>
            <w:noProof/>
          </w:rPr>
          <w:noBreakHyphen/>
          <w:t>20 Đặc tả UC03.7_ThietLapThuChiDinhKy</w:t>
        </w:r>
        <w:r>
          <w:rPr>
            <w:noProof/>
            <w:webHidden/>
          </w:rPr>
          <w:tab/>
        </w:r>
        <w:r>
          <w:rPr>
            <w:noProof/>
            <w:webHidden/>
          </w:rPr>
          <w:fldChar w:fldCharType="begin"/>
        </w:r>
        <w:r>
          <w:rPr>
            <w:noProof/>
            <w:webHidden/>
          </w:rPr>
          <w:instrText xml:space="preserve"> PAGEREF _Toc9616255 \h </w:instrText>
        </w:r>
        <w:r>
          <w:rPr>
            <w:noProof/>
            <w:webHidden/>
          </w:rPr>
        </w:r>
        <w:r>
          <w:rPr>
            <w:noProof/>
            <w:webHidden/>
          </w:rPr>
          <w:fldChar w:fldCharType="separate"/>
        </w:r>
        <w:r>
          <w:rPr>
            <w:noProof/>
            <w:webHidden/>
          </w:rPr>
          <w:t>49</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30" w:anchor="_Toc9616256" w:history="1">
        <w:r w:rsidRPr="0013184C">
          <w:rPr>
            <w:rStyle w:val="Hyperlink"/>
            <w:noProof/>
          </w:rPr>
          <w:t>Hình 3</w:t>
        </w:r>
        <w:r w:rsidRPr="0013184C">
          <w:rPr>
            <w:rStyle w:val="Hyperlink"/>
            <w:noProof/>
          </w:rPr>
          <w:noBreakHyphen/>
          <w:t>21 Activity diagram UC03.7_ThietLapThuChiDinhKy</w:t>
        </w:r>
        <w:r>
          <w:rPr>
            <w:noProof/>
            <w:webHidden/>
          </w:rPr>
          <w:tab/>
        </w:r>
        <w:r>
          <w:rPr>
            <w:noProof/>
            <w:webHidden/>
          </w:rPr>
          <w:fldChar w:fldCharType="begin"/>
        </w:r>
        <w:r>
          <w:rPr>
            <w:noProof/>
            <w:webHidden/>
          </w:rPr>
          <w:instrText xml:space="preserve"> PAGEREF _Toc9616256 \h </w:instrText>
        </w:r>
        <w:r>
          <w:rPr>
            <w:noProof/>
            <w:webHidden/>
          </w:rPr>
        </w:r>
        <w:r>
          <w:rPr>
            <w:noProof/>
            <w:webHidden/>
          </w:rPr>
          <w:fldChar w:fldCharType="separate"/>
        </w:r>
        <w:r>
          <w:rPr>
            <w:noProof/>
            <w:webHidden/>
          </w:rPr>
          <w:t>50</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31" w:anchor="_Toc9616257" w:history="1">
        <w:r w:rsidRPr="0013184C">
          <w:rPr>
            <w:rStyle w:val="Hyperlink"/>
            <w:noProof/>
          </w:rPr>
          <w:t>Hình 3</w:t>
        </w:r>
        <w:r w:rsidRPr="0013184C">
          <w:rPr>
            <w:rStyle w:val="Hyperlink"/>
            <w:noProof/>
          </w:rPr>
          <w:noBreakHyphen/>
          <w:t>22 Sequence diagram UC03.7_ThietLapThuChiDinhKy</w:t>
        </w:r>
        <w:r>
          <w:rPr>
            <w:noProof/>
            <w:webHidden/>
          </w:rPr>
          <w:tab/>
        </w:r>
        <w:r>
          <w:rPr>
            <w:noProof/>
            <w:webHidden/>
          </w:rPr>
          <w:fldChar w:fldCharType="begin"/>
        </w:r>
        <w:r>
          <w:rPr>
            <w:noProof/>
            <w:webHidden/>
          </w:rPr>
          <w:instrText xml:space="preserve"> PAGEREF _Toc9616257 \h </w:instrText>
        </w:r>
        <w:r>
          <w:rPr>
            <w:noProof/>
            <w:webHidden/>
          </w:rPr>
        </w:r>
        <w:r>
          <w:rPr>
            <w:noProof/>
            <w:webHidden/>
          </w:rPr>
          <w:fldChar w:fldCharType="separate"/>
        </w:r>
        <w:r>
          <w:rPr>
            <w:noProof/>
            <w:webHidden/>
          </w:rPr>
          <w:t>51</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32" w:anchor="_Toc9616258" w:history="1">
        <w:r w:rsidRPr="0013184C">
          <w:rPr>
            <w:rStyle w:val="Hyperlink"/>
            <w:noProof/>
          </w:rPr>
          <w:t>Hình 3</w:t>
        </w:r>
        <w:r w:rsidRPr="0013184C">
          <w:rPr>
            <w:rStyle w:val="Hyperlink"/>
            <w:noProof/>
          </w:rPr>
          <w:noBreakHyphen/>
          <w:t>23 Activity diagram UC04.1_ThemKeHoachTietKiem</w:t>
        </w:r>
        <w:r>
          <w:rPr>
            <w:noProof/>
            <w:webHidden/>
          </w:rPr>
          <w:tab/>
        </w:r>
        <w:r>
          <w:rPr>
            <w:noProof/>
            <w:webHidden/>
          </w:rPr>
          <w:fldChar w:fldCharType="begin"/>
        </w:r>
        <w:r>
          <w:rPr>
            <w:noProof/>
            <w:webHidden/>
          </w:rPr>
          <w:instrText xml:space="preserve"> PAGEREF _Toc9616258 \h </w:instrText>
        </w:r>
        <w:r>
          <w:rPr>
            <w:noProof/>
            <w:webHidden/>
          </w:rPr>
        </w:r>
        <w:r>
          <w:rPr>
            <w:noProof/>
            <w:webHidden/>
          </w:rPr>
          <w:fldChar w:fldCharType="separate"/>
        </w:r>
        <w:r>
          <w:rPr>
            <w:noProof/>
            <w:webHidden/>
          </w:rPr>
          <w:t>53</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33" w:anchor="_Toc9616259" w:history="1">
        <w:r w:rsidRPr="0013184C">
          <w:rPr>
            <w:rStyle w:val="Hyperlink"/>
            <w:noProof/>
          </w:rPr>
          <w:t>Hình 3</w:t>
        </w:r>
        <w:r w:rsidRPr="0013184C">
          <w:rPr>
            <w:rStyle w:val="Hyperlink"/>
            <w:noProof/>
          </w:rPr>
          <w:noBreakHyphen/>
          <w:t>24 Sequence diagram UC04.1_ThemKeHoachTietKiem</w:t>
        </w:r>
        <w:r>
          <w:rPr>
            <w:noProof/>
            <w:webHidden/>
          </w:rPr>
          <w:tab/>
        </w:r>
        <w:r>
          <w:rPr>
            <w:noProof/>
            <w:webHidden/>
          </w:rPr>
          <w:fldChar w:fldCharType="begin"/>
        </w:r>
        <w:r>
          <w:rPr>
            <w:noProof/>
            <w:webHidden/>
          </w:rPr>
          <w:instrText xml:space="preserve"> PAGEREF _Toc9616259 \h </w:instrText>
        </w:r>
        <w:r>
          <w:rPr>
            <w:noProof/>
            <w:webHidden/>
          </w:rPr>
        </w:r>
        <w:r>
          <w:rPr>
            <w:noProof/>
            <w:webHidden/>
          </w:rPr>
          <w:fldChar w:fldCharType="separate"/>
        </w:r>
        <w:r>
          <w:rPr>
            <w:noProof/>
            <w:webHidden/>
          </w:rPr>
          <w:t>54</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34" w:anchor="_Toc9616260" w:history="1">
        <w:r w:rsidRPr="0013184C">
          <w:rPr>
            <w:rStyle w:val="Hyperlink"/>
            <w:noProof/>
          </w:rPr>
          <w:t>Hình 3</w:t>
        </w:r>
        <w:r w:rsidRPr="0013184C">
          <w:rPr>
            <w:rStyle w:val="Hyperlink"/>
            <w:noProof/>
          </w:rPr>
          <w:noBreakHyphen/>
          <w:t>25 Activity diagram UC04.2_SuaKeHoachTietKiem</w:t>
        </w:r>
        <w:r>
          <w:rPr>
            <w:noProof/>
            <w:webHidden/>
          </w:rPr>
          <w:tab/>
        </w:r>
        <w:r>
          <w:rPr>
            <w:noProof/>
            <w:webHidden/>
          </w:rPr>
          <w:fldChar w:fldCharType="begin"/>
        </w:r>
        <w:r>
          <w:rPr>
            <w:noProof/>
            <w:webHidden/>
          </w:rPr>
          <w:instrText xml:space="preserve"> PAGEREF _Toc9616260 \h </w:instrText>
        </w:r>
        <w:r>
          <w:rPr>
            <w:noProof/>
            <w:webHidden/>
          </w:rPr>
        </w:r>
        <w:r>
          <w:rPr>
            <w:noProof/>
            <w:webHidden/>
          </w:rPr>
          <w:fldChar w:fldCharType="separate"/>
        </w:r>
        <w:r>
          <w:rPr>
            <w:noProof/>
            <w:webHidden/>
          </w:rPr>
          <w:t>56</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35" w:anchor="_Toc9616261" w:history="1">
        <w:r w:rsidRPr="0013184C">
          <w:rPr>
            <w:rStyle w:val="Hyperlink"/>
            <w:noProof/>
          </w:rPr>
          <w:t>Hình 3</w:t>
        </w:r>
        <w:r w:rsidRPr="0013184C">
          <w:rPr>
            <w:rStyle w:val="Hyperlink"/>
            <w:noProof/>
          </w:rPr>
          <w:noBreakHyphen/>
          <w:t>26 Sequence diagram UC04.2_SuaKeHoachTietKiem</w:t>
        </w:r>
        <w:r>
          <w:rPr>
            <w:noProof/>
            <w:webHidden/>
          </w:rPr>
          <w:tab/>
        </w:r>
        <w:r>
          <w:rPr>
            <w:noProof/>
            <w:webHidden/>
          </w:rPr>
          <w:fldChar w:fldCharType="begin"/>
        </w:r>
        <w:r>
          <w:rPr>
            <w:noProof/>
            <w:webHidden/>
          </w:rPr>
          <w:instrText xml:space="preserve"> PAGEREF _Toc9616261 \h </w:instrText>
        </w:r>
        <w:r>
          <w:rPr>
            <w:noProof/>
            <w:webHidden/>
          </w:rPr>
        </w:r>
        <w:r>
          <w:rPr>
            <w:noProof/>
            <w:webHidden/>
          </w:rPr>
          <w:fldChar w:fldCharType="separate"/>
        </w:r>
        <w:r>
          <w:rPr>
            <w:noProof/>
            <w:webHidden/>
          </w:rPr>
          <w:t>57</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36" w:anchor="_Toc9616262" w:history="1">
        <w:r w:rsidRPr="0013184C">
          <w:rPr>
            <w:rStyle w:val="Hyperlink"/>
            <w:noProof/>
          </w:rPr>
          <w:t>Hình 3</w:t>
        </w:r>
        <w:r w:rsidRPr="0013184C">
          <w:rPr>
            <w:rStyle w:val="Hyperlink"/>
            <w:noProof/>
          </w:rPr>
          <w:noBreakHyphen/>
          <w:t>27 Activity diagram UC04.3_XoaKeHoachTietKiem</w:t>
        </w:r>
        <w:r>
          <w:rPr>
            <w:noProof/>
            <w:webHidden/>
          </w:rPr>
          <w:tab/>
        </w:r>
        <w:r>
          <w:rPr>
            <w:noProof/>
            <w:webHidden/>
          </w:rPr>
          <w:fldChar w:fldCharType="begin"/>
        </w:r>
        <w:r>
          <w:rPr>
            <w:noProof/>
            <w:webHidden/>
          </w:rPr>
          <w:instrText xml:space="preserve"> PAGEREF _Toc9616262 \h </w:instrText>
        </w:r>
        <w:r>
          <w:rPr>
            <w:noProof/>
            <w:webHidden/>
          </w:rPr>
        </w:r>
        <w:r>
          <w:rPr>
            <w:noProof/>
            <w:webHidden/>
          </w:rPr>
          <w:fldChar w:fldCharType="separate"/>
        </w:r>
        <w:r>
          <w:rPr>
            <w:noProof/>
            <w:webHidden/>
          </w:rPr>
          <w:t>59</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37" w:anchor="_Toc9616263" w:history="1">
        <w:r w:rsidRPr="0013184C">
          <w:rPr>
            <w:rStyle w:val="Hyperlink"/>
            <w:noProof/>
          </w:rPr>
          <w:t>Hình 3</w:t>
        </w:r>
        <w:r w:rsidRPr="0013184C">
          <w:rPr>
            <w:rStyle w:val="Hyperlink"/>
            <w:noProof/>
          </w:rPr>
          <w:noBreakHyphen/>
          <w:t>28 Sequence diagram UC04.3_XoaKeHoachTietKiem</w:t>
        </w:r>
        <w:r>
          <w:rPr>
            <w:noProof/>
            <w:webHidden/>
          </w:rPr>
          <w:tab/>
        </w:r>
        <w:r>
          <w:rPr>
            <w:noProof/>
            <w:webHidden/>
          </w:rPr>
          <w:fldChar w:fldCharType="begin"/>
        </w:r>
        <w:r>
          <w:rPr>
            <w:noProof/>
            <w:webHidden/>
          </w:rPr>
          <w:instrText xml:space="preserve"> PAGEREF _Toc9616263 \h </w:instrText>
        </w:r>
        <w:r>
          <w:rPr>
            <w:noProof/>
            <w:webHidden/>
          </w:rPr>
        </w:r>
        <w:r>
          <w:rPr>
            <w:noProof/>
            <w:webHidden/>
          </w:rPr>
          <w:fldChar w:fldCharType="separate"/>
        </w:r>
        <w:r>
          <w:rPr>
            <w:noProof/>
            <w:webHidden/>
          </w:rPr>
          <w:t>60</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38" w:anchor="_Toc9616264" w:history="1">
        <w:r w:rsidRPr="0013184C">
          <w:rPr>
            <w:rStyle w:val="Hyperlink"/>
            <w:noProof/>
          </w:rPr>
          <w:t>Hình 3</w:t>
        </w:r>
        <w:r w:rsidRPr="0013184C">
          <w:rPr>
            <w:rStyle w:val="Hyperlink"/>
            <w:noProof/>
          </w:rPr>
          <w:noBreakHyphen/>
          <w:t>29 Activity diagram UC05.1_XemBaoCaoChiTieu</w:t>
        </w:r>
        <w:r>
          <w:rPr>
            <w:noProof/>
            <w:webHidden/>
          </w:rPr>
          <w:tab/>
        </w:r>
        <w:r>
          <w:rPr>
            <w:noProof/>
            <w:webHidden/>
          </w:rPr>
          <w:fldChar w:fldCharType="begin"/>
        </w:r>
        <w:r>
          <w:rPr>
            <w:noProof/>
            <w:webHidden/>
          </w:rPr>
          <w:instrText xml:space="preserve"> PAGEREF _Toc9616264 \h </w:instrText>
        </w:r>
        <w:r>
          <w:rPr>
            <w:noProof/>
            <w:webHidden/>
          </w:rPr>
        </w:r>
        <w:r>
          <w:rPr>
            <w:noProof/>
            <w:webHidden/>
          </w:rPr>
          <w:fldChar w:fldCharType="separate"/>
        </w:r>
        <w:r>
          <w:rPr>
            <w:noProof/>
            <w:webHidden/>
          </w:rPr>
          <w:t>62</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39" w:anchor="_Toc9616265" w:history="1">
        <w:r w:rsidRPr="0013184C">
          <w:rPr>
            <w:rStyle w:val="Hyperlink"/>
            <w:noProof/>
          </w:rPr>
          <w:t>Hình 3</w:t>
        </w:r>
        <w:r w:rsidRPr="0013184C">
          <w:rPr>
            <w:rStyle w:val="Hyperlink"/>
            <w:noProof/>
          </w:rPr>
          <w:noBreakHyphen/>
          <w:t>30 Sequence diagram UC05.1_XemBaoCaoChiTieu</w:t>
        </w:r>
        <w:r>
          <w:rPr>
            <w:noProof/>
            <w:webHidden/>
          </w:rPr>
          <w:tab/>
        </w:r>
        <w:r>
          <w:rPr>
            <w:noProof/>
            <w:webHidden/>
          </w:rPr>
          <w:fldChar w:fldCharType="begin"/>
        </w:r>
        <w:r>
          <w:rPr>
            <w:noProof/>
            <w:webHidden/>
          </w:rPr>
          <w:instrText xml:space="preserve"> PAGEREF _Toc9616265 \h </w:instrText>
        </w:r>
        <w:r>
          <w:rPr>
            <w:noProof/>
            <w:webHidden/>
          </w:rPr>
        </w:r>
        <w:r>
          <w:rPr>
            <w:noProof/>
            <w:webHidden/>
          </w:rPr>
          <w:fldChar w:fldCharType="separate"/>
        </w:r>
        <w:r>
          <w:rPr>
            <w:noProof/>
            <w:webHidden/>
          </w:rPr>
          <w:t>63</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40" w:anchor="_Toc9616266" w:history="1">
        <w:r w:rsidRPr="0013184C">
          <w:rPr>
            <w:rStyle w:val="Hyperlink"/>
            <w:noProof/>
          </w:rPr>
          <w:t>Hình 3</w:t>
        </w:r>
        <w:r w:rsidRPr="0013184C">
          <w:rPr>
            <w:rStyle w:val="Hyperlink"/>
            <w:noProof/>
          </w:rPr>
          <w:noBreakHyphen/>
          <w:t>31 Activity diagram UC05.2_XemBaoCaoThuNhap</w:t>
        </w:r>
        <w:r>
          <w:rPr>
            <w:noProof/>
            <w:webHidden/>
          </w:rPr>
          <w:tab/>
        </w:r>
        <w:r>
          <w:rPr>
            <w:noProof/>
            <w:webHidden/>
          </w:rPr>
          <w:fldChar w:fldCharType="begin"/>
        </w:r>
        <w:r>
          <w:rPr>
            <w:noProof/>
            <w:webHidden/>
          </w:rPr>
          <w:instrText xml:space="preserve"> PAGEREF _Toc9616266 \h </w:instrText>
        </w:r>
        <w:r>
          <w:rPr>
            <w:noProof/>
            <w:webHidden/>
          </w:rPr>
        </w:r>
        <w:r>
          <w:rPr>
            <w:noProof/>
            <w:webHidden/>
          </w:rPr>
          <w:fldChar w:fldCharType="separate"/>
        </w:r>
        <w:r>
          <w:rPr>
            <w:noProof/>
            <w:webHidden/>
          </w:rPr>
          <w:t>65</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41" w:anchor="_Toc9616267" w:history="1">
        <w:r w:rsidRPr="0013184C">
          <w:rPr>
            <w:rStyle w:val="Hyperlink"/>
            <w:noProof/>
          </w:rPr>
          <w:t>Hình 3</w:t>
        </w:r>
        <w:r w:rsidRPr="0013184C">
          <w:rPr>
            <w:rStyle w:val="Hyperlink"/>
            <w:noProof/>
          </w:rPr>
          <w:noBreakHyphen/>
          <w:t>32 Sequence diagram UC05.2_XemBaoCaoThuNhap</w:t>
        </w:r>
        <w:r>
          <w:rPr>
            <w:noProof/>
            <w:webHidden/>
          </w:rPr>
          <w:tab/>
        </w:r>
        <w:r>
          <w:rPr>
            <w:noProof/>
            <w:webHidden/>
          </w:rPr>
          <w:fldChar w:fldCharType="begin"/>
        </w:r>
        <w:r>
          <w:rPr>
            <w:noProof/>
            <w:webHidden/>
          </w:rPr>
          <w:instrText xml:space="preserve"> PAGEREF _Toc9616267 \h </w:instrText>
        </w:r>
        <w:r>
          <w:rPr>
            <w:noProof/>
            <w:webHidden/>
          </w:rPr>
        </w:r>
        <w:r>
          <w:rPr>
            <w:noProof/>
            <w:webHidden/>
          </w:rPr>
          <w:fldChar w:fldCharType="separate"/>
        </w:r>
        <w:r>
          <w:rPr>
            <w:noProof/>
            <w:webHidden/>
          </w:rPr>
          <w:t>66</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42" w:anchor="_Toc9616268" w:history="1">
        <w:r w:rsidRPr="0013184C">
          <w:rPr>
            <w:rStyle w:val="Hyperlink"/>
            <w:noProof/>
          </w:rPr>
          <w:t>Hình 4</w:t>
        </w:r>
        <w:r w:rsidRPr="0013184C">
          <w:rPr>
            <w:rStyle w:val="Hyperlink"/>
            <w:noProof/>
          </w:rPr>
          <w:noBreakHyphen/>
          <w:t>1 Sơ đồ lớp</w:t>
        </w:r>
        <w:r>
          <w:rPr>
            <w:noProof/>
            <w:webHidden/>
          </w:rPr>
          <w:tab/>
        </w:r>
        <w:r>
          <w:rPr>
            <w:noProof/>
            <w:webHidden/>
          </w:rPr>
          <w:fldChar w:fldCharType="begin"/>
        </w:r>
        <w:r>
          <w:rPr>
            <w:noProof/>
            <w:webHidden/>
          </w:rPr>
          <w:instrText xml:space="preserve"> PAGEREF _Toc9616268 \h </w:instrText>
        </w:r>
        <w:r>
          <w:rPr>
            <w:noProof/>
            <w:webHidden/>
          </w:rPr>
        </w:r>
        <w:r>
          <w:rPr>
            <w:noProof/>
            <w:webHidden/>
          </w:rPr>
          <w:fldChar w:fldCharType="separate"/>
        </w:r>
        <w:r>
          <w:rPr>
            <w:noProof/>
            <w:webHidden/>
          </w:rPr>
          <w:t>67</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43" w:anchor="_Toc9616269" w:history="1">
        <w:r w:rsidRPr="0013184C">
          <w:rPr>
            <w:rStyle w:val="Hyperlink"/>
            <w:noProof/>
          </w:rPr>
          <w:t>Hình 4</w:t>
        </w:r>
        <w:r w:rsidRPr="0013184C">
          <w:rPr>
            <w:rStyle w:val="Hyperlink"/>
            <w:noProof/>
          </w:rPr>
          <w:noBreakHyphen/>
          <w:t>2 Sơ đồ luồng màn hình</w:t>
        </w:r>
        <w:r>
          <w:rPr>
            <w:noProof/>
            <w:webHidden/>
          </w:rPr>
          <w:tab/>
        </w:r>
        <w:r>
          <w:rPr>
            <w:noProof/>
            <w:webHidden/>
          </w:rPr>
          <w:fldChar w:fldCharType="begin"/>
        </w:r>
        <w:r>
          <w:rPr>
            <w:noProof/>
            <w:webHidden/>
          </w:rPr>
          <w:instrText xml:space="preserve"> PAGEREF _Toc9616269 \h </w:instrText>
        </w:r>
        <w:r>
          <w:rPr>
            <w:noProof/>
            <w:webHidden/>
          </w:rPr>
        </w:r>
        <w:r>
          <w:rPr>
            <w:noProof/>
            <w:webHidden/>
          </w:rPr>
          <w:fldChar w:fldCharType="separate"/>
        </w:r>
        <w:r>
          <w:rPr>
            <w:noProof/>
            <w:webHidden/>
          </w:rPr>
          <w:t>68</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44" w:anchor="_Toc9616270" w:history="1">
        <w:r w:rsidRPr="0013184C">
          <w:rPr>
            <w:rStyle w:val="Hyperlink"/>
            <w:noProof/>
          </w:rPr>
          <w:t>Hình 4</w:t>
        </w:r>
        <w:r w:rsidRPr="0013184C">
          <w:rPr>
            <w:rStyle w:val="Hyperlink"/>
            <w:noProof/>
          </w:rPr>
          <w:noBreakHyphen/>
          <w:t>3 Màn hình chức năng Đăng nhập</w:t>
        </w:r>
        <w:r>
          <w:rPr>
            <w:noProof/>
            <w:webHidden/>
          </w:rPr>
          <w:tab/>
        </w:r>
        <w:r>
          <w:rPr>
            <w:noProof/>
            <w:webHidden/>
          </w:rPr>
          <w:fldChar w:fldCharType="begin"/>
        </w:r>
        <w:r>
          <w:rPr>
            <w:noProof/>
            <w:webHidden/>
          </w:rPr>
          <w:instrText xml:space="preserve"> PAGEREF _Toc9616270 \h </w:instrText>
        </w:r>
        <w:r>
          <w:rPr>
            <w:noProof/>
            <w:webHidden/>
          </w:rPr>
        </w:r>
        <w:r>
          <w:rPr>
            <w:noProof/>
            <w:webHidden/>
          </w:rPr>
          <w:fldChar w:fldCharType="separate"/>
        </w:r>
        <w:r>
          <w:rPr>
            <w:noProof/>
            <w:webHidden/>
          </w:rPr>
          <w:t>69</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45" w:anchor="_Toc9616271" w:history="1">
        <w:r w:rsidRPr="0013184C">
          <w:rPr>
            <w:rStyle w:val="Hyperlink"/>
            <w:noProof/>
          </w:rPr>
          <w:t>Hình 4</w:t>
        </w:r>
        <w:r w:rsidRPr="0013184C">
          <w:rPr>
            <w:rStyle w:val="Hyperlink"/>
            <w:noProof/>
          </w:rPr>
          <w:noBreakHyphen/>
          <w:t>4 Màn hình các chức năng</w:t>
        </w:r>
        <w:r>
          <w:rPr>
            <w:noProof/>
            <w:webHidden/>
          </w:rPr>
          <w:tab/>
        </w:r>
        <w:r>
          <w:rPr>
            <w:noProof/>
            <w:webHidden/>
          </w:rPr>
          <w:fldChar w:fldCharType="begin"/>
        </w:r>
        <w:r>
          <w:rPr>
            <w:noProof/>
            <w:webHidden/>
          </w:rPr>
          <w:instrText xml:space="preserve"> PAGEREF _Toc9616271 \h </w:instrText>
        </w:r>
        <w:r>
          <w:rPr>
            <w:noProof/>
            <w:webHidden/>
          </w:rPr>
        </w:r>
        <w:r>
          <w:rPr>
            <w:noProof/>
            <w:webHidden/>
          </w:rPr>
          <w:fldChar w:fldCharType="separate"/>
        </w:r>
        <w:r>
          <w:rPr>
            <w:noProof/>
            <w:webHidden/>
          </w:rPr>
          <w:t>70</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46" w:anchor="_Toc9616272" w:history="1">
        <w:r w:rsidRPr="0013184C">
          <w:rPr>
            <w:rStyle w:val="Hyperlink"/>
            <w:noProof/>
          </w:rPr>
          <w:t>Hình 4</w:t>
        </w:r>
        <w:r w:rsidRPr="0013184C">
          <w:rPr>
            <w:rStyle w:val="Hyperlink"/>
            <w:noProof/>
          </w:rPr>
          <w:noBreakHyphen/>
          <w:t>5 Màn hình chức năng thiết lập các hủ tiền</w:t>
        </w:r>
        <w:r>
          <w:rPr>
            <w:noProof/>
            <w:webHidden/>
          </w:rPr>
          <w:tab/>
        </w:r>
        <w:r>
          <w:rPr>
            <w:noProof/>
            <w:webHidden/>
          </w:rPr>
          <w:fldChar w:fldCharType="begin"/>
        </w:r>
        <w:r>
          <w:rPr>
            <w:noProof/>
            <w:webHidden/>
          </w:rPr>
          <w:instrText xml:space="preserve"> PAGEREF _Toc9616272 \h </w:instrText>
        </w:r>
        <w:r>
          <w:rPr>
            <w:noProof/>
            <w:webHidden/>
          </w:rPr>
        </w:r>
        <w:r>
          <w:rPr>
            <w:noProof/>
            <w:webHidden/>
          </w:rPr>
          <w:fldChar w:fldCharType="separate"/>
        </w:r>
        <w:r>
          <w:rPr>
            <w:noProof/>
            <w:webHidden/>
          </w:rPr>
          <w:t>71</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47" w:anchor="_Toc9616273" w:history="1">
        <w:r w:rsidRPr="0013184C">
          <w:rPr>
            <w:rStyle w:val="Hyperlink"/>
            <w:noProof/>
          </w:rPr>
          <w:t>Hình 4</w:t>
        </w:r>
        <w:r w:rsidRPr="0013184C">
          <w:rPr>
            <w:rStyle w:val="Hyperlink"/>
            <w:noProof/>
          </w:rPr>
          <w:noBreakHyphen/>
          <w:t>6 Màn hình thêm giao dịch</w:t>
        </w:r>
        <w:r>
          <w:rPr>
            <w:noProof/>
            <w:webHidden/>
          </w:rPr>
          <w:tab/>
        </w:r>
        <w:r>
          <w:rPr>
            <w:noProof/>
            <w:webHidden/>
          </w:rPr>
          <w:fldChar w:fldCharType="begin"/>
        </w:r>
        <w:r>
          <w:rPr>
            <w:noProof/>
            <w:webHidden/>
          </w:rPr>
          <w:instrText xml:space="preserve"> PAGEREF _Toc9616273 \h </w:instrText>
        </w:r>
        <w:r>
          <w:rPr>
            <w:noProof/>
            <w:webHidden/>
          </w:rPr>
        </w:r>
        <w:r>
          <w:rPr>
            <w:noProof/>
            <w:webHidden/>
          </w:rPr>
          <w:fldChar w:fldCharType="separate"/>
        </w:r>
        <w:r>
          <w:rPr>
            <w:noProof/>
            <w:webHidden/>
          </w:rPr>
          <w:t>72</w:t>
        </w:r>
        <w:r>
          <w:rPr>
            <w:noProof/>
            <w:webHidden/>
          </w:rPr>
          <w:fldChar w:fldCharType="end"/>
        </w:r>
      </w:hyperlink>
    </w:p>
    <w:p w:rsidR="00F64793" w:rsidRDefault="00F64793">
      <w:pPr>
        <w:pStyle w:val="TableofFigures"/>
        <w:tabs>
          <w:tab w:val="right" w:leader="dot" w:pos="8778"/>
        </w:tabs>
        <w:rPr>
          <w:rFonts w:asciiTheme="minorHAnsi" w:eastAsiaTheme="minorEastAsia" w:hAnsiTheme="minorHAnsi" w:cstheme="minorBidi"/>
          <w:noProof/>
          <w:sz w:val="22"/>
          <w:szCs w:val="22"/>
        </w:rPr>
      </w:pPr>
      <w:hyperlink r:id="rId48" w:anchor="_Toc9616274" w:history="1">
        <w:r w:rsidRPr="0013184C">
          <w:rPr>
            <w:rStyle w:val="Hyperlink"/>
            <w:noProof/>
          </w:rPr>
          <w:t>Hình 4</w:t>
        </w:r>
        <w:r w:rsidRPr="0013184C">
          <w:rPr>
            <w:rStyle w:val="Hyperlink"/>
            <w:noProof/>
          </w:rPr>
          <w:noBreakHyphen/>
          <w:t>7 Màn hình danh sách các giao dịch</w:t>
        </w:r>
        <w:r>
          <w:rPr>
            <w:noProof/>
            <w:webHidden/>
          </w:rPr>
          <w:tab/>
        </w:r>
        <w:r>
          <w:rPr>
            <w:noProof/>
            <w:webHidden/>
          </w:rPr>
          <w:fldChar w:fldCharType="begin"/>
        </w:r>
        <w:r>
          <w:rPr>
            <w:noProof/>
            <w:webHidden/>
          </w:rPr>
          <w:instrText xml:space="preserve"> PAGEREF _Toc9616274 \h </w:instrText>
        </w:r>
        <w:r>
          <w:rPr>
            <w:noProof/>
            <w:webHidden/>
          </w:rPr>
        </w:r>
        <w:r>
          <w:rPr>
            <w:noProof/>
            <w:webHidden/>
          </w:rPr>
          <w:fldChar w:fldCharType="separate"/>
        </w:r>
        <w:r>
          <w:rPr>
            <w:noProof/>
            <w:webHidden/>
          </w:rPr>
          <w:t>73</w:t>
        </w:r>
        <w:r>
          <w:rPr>
            <w:noProof/>
            <w:webHidden/>
          </w:rPr>
          <w:fldChar w:fldCharType="end"/>
        </w:r>
      </w:hyperlink>
    </w:p>
    <w:p w:rsidR="00977E91" w:rsidRDefault="00E07A98" w:rsidP="00511681">
      <w:r>
        <w:fldChar w:fldCharType="end"/>
      </w:r>
    </w:p>
    <w:p w:rsidR="00511681" w:rsidRDefault="00977E91" w:rsidP="00977E91">
      <w:r>
        <w:br w:type="page"/>
      </w:r>
    </w:p>
    <w:p w:rsidR="00E07A98" w:rsidRPr="00E07A98" w:rsidRDefault="00511681" w:rsidP="00E07A98">
      <w:pPr>
        <w:pStyle w:val="Heading1"/>
        <w:numPr>
          <w:ilvl w:val="0"/>
          <w:numId w:val="0"/>
        </w:numPr>
      </w:pPr>
      <w:bookmarkStart w:id="6" w:name="_Toc398987981"/>
      <w:bookmarkStart w:id="7" w:name="_Toc9616180"/>
      <w:r>
        <w:lastRenderedPageBreak/>
        <w:t>DANH MỤC CÁC BẢNG BIỂU</w:t>
      </w:r>
      <w:bookmarkEnd w:id="6"/>
      <w:bookmarkEnd w:id="7"/>
    </w:p>
    <w:p w:rsidR="00EA5040" w:rsidRDefault="00E07A98">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"Bảng " </w:instrText>
      </w:r>
      <w:r>
        <w:fldChar w:fldCharType="separate"/>
      </w:r>
      <w:hyperlink w:anchor="_Toc9616276" w:history="1">
        <w:r w:rsidR="00EA5040" w:rsidRPr="004D3297">
          <w:rPr>
            <w:rStyle w:val="Hyperlink"/>
            <w:noProof/>
          </w:rPr>
          <w:t>Bảng  3</w:t>
        </w:r>
        <w:r w:rsidR="00EA5040" w:rsidRPr="004D3297">
          <w:rPr>
            <w:rStyle w:val="Hyperlink"/>
            <w:noProof/>
          </w:rPr>
          <w:noBreakHyphen/>
          <w:t>1 Đặc tả use case UC01_DangNhap</w:t>
        </w:r>
        <w:r w:rsidR="00EA5040">
          <w:rPr>
            <w:noProof/>
            <w:webHidden/>
          </w:rPr>
          <w:tab/>
        </w:r>
        <w:r w:rsidR="00EA5040">
          <w:rPr>
            <w:noProof/>
            <w:webHidden/>
          </w:rPr>
          <w:fldChar w:fldCharType="begin"/>
        </w:r>
        <w:r w:rsidR="00EA5040">
          <w:rPr>
            <w:noProof/>
            <w:webHidden/>
          </w:rPr>
          <w:instrText xml:space="preserve"> PAGEREF _Toc9616276 \h </w:instrText>
        </w:r>
        <w:r w:rsidR="00EA5040">
          <w:rPr>
            <w:noProof/>
            <w:webHidden/>
          </w:rPr>
        </w:r>
        <w:r w:rsidR="00EA5040">
          <w:rPr>
            <w:noProof/>
            <w:webHidden/>
          </w:rPr>
          <w:fldChar w:fldCharType="separate"/>
        </w:r>
        <w:r w:rsidR="00EA5040">
          <w:rPr>
            <w:noProof/>
            <w:webHidden/>
          </w:rPr>
          <w:t>20</w:t>
        </w:r>
        <w:r w:rsidR="00EA5040">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77" w:history="1">
        <w:r w:rsidRPr="004D3297">
          <w:rPr>
            <w:rStyle w:val="Hyperlink"/>
            <w:noProof/>
          </w:rPr>
          <w:t>Bảng  3</w:t>
        </w:r>
        <w:r w:rsidRPr="004D3297">
          <w:rPr>
            <w:rStyle w:val="Hyperlink"/>
            <w:noProof/>
          </w:rPr>
          <w:noBreakHyphen/>
          <w:t>2 Đặc tả use case UC02_ThietLapCacHuTien</w:t>
        </w:r>
        <w:r>
          <w:rPr>
            <w:noProof/>
            <w:webHidden/>
          </w:rPr>
          <w:tab/>
        </w:r>
        <w:r>
          <w:rPr>
            <w:noProof/>
            <w:webHidden/>
          </w:rPr>
          <w:fldChar w:fldCharType="begin"/>
        </w:r>
        <w:r>
          <w:rPr>
            <w:noProof/>
            <w:webHidden/>
          </w:rPr>
          <w:instrText xml:space="preserve"> PAGEREF _Toc9616277 \h </w:instrText>
        </w:r>
        <w:r>
          <w:rPr>
            <w:noProof/>
            <w:webHidden/>
          </w:rPr>
        </w:r>
        <w:r>
          <w:rPr>
            <w:noProof/>
            <w:webHidden/>
          </w:rPr>
          <w:fldChar w:fldCharType="separate"/>
        </w:r>
        <w:r>
          <w:rPr>
            <w:noProof/>
            <w:webHidden/>
          </w:rPr>
          <w:t>23</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78" w:history="1">
        <w:r w:rsidRPr="004D3297">
          <w:rPr>
            <w:rStyle w:val="Hyperlink"/>
            <w:noProof/>
          </w:rPr>
          <w:t>Bảng  3</w:t>
        </w:r>
        <w:r w:rsidRPr="004D3297">
          <w:rPr>
            <w:rStyle w:val="Hyperlink"/>
            <w:noProof/>
          </w:rPr>
          <w:noBreakHyphen/>
          <w:t>3 Đặc tả UC03.1_GhiNhanChiTieu</w:t>
        </w:r>
        <w:r>
          <w:rPr>
            <w:noProof/>
            <w:webHidden/>
          </w:rPr>
          <w:tab/>
        </w:r>
        <w:r>
          <w:rPr>
            <w:noProof/>
            <w:webHidden/>
          </w:rPr>
          <w:fldChar w:fldCharType="begin"/>
        </w:r>
        <w:r>
          <w:rPr>
            <w:noProof/>
            <w:webHidden/>
          </w:rPr>
          <w:instrText xml:space="preserve"> PAGEREF _Toc9616278 \h </w:instrText>
        </w:r>
        <w:r>
          <w:rPr>
            <w:noProof/>
            <w:webHidden/>
          </w:rPr>
        </w:r>
        <w:r>
          <w:rPr>
            <w:noProof/>
            <w:webHidden/>
          </w:rPr>
          <w:fldChar w:fldCharType="separate"/>
        </w:r>
        <w:r>
          <w:rPr>
            <w:noProof/>
            <w:webHidden/>
          </w:rPr>
          <w:t>27</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79" w:history="1">
        <w:r w:rsidRPr="004D3297">
          <w:rPr>
            <w:rStyle w:val="Hyperlink"/>
            <w:noProof/>
          </w:rPr>
          <w:t>Bảng  3</w:t>
        </w:r>
        <w:r w:rsidRPr="004D3297">
          <w:rPr>
            <w:rStyle w:val="Hyperlink"/>
            <w:noProof/>
          </w:rPr>
          <w:noBreakHyphen/>
          <w:t>4 Đặc tả UC03.2.a_GhiNhanThuNhapChoHuTuyChon</w:t>
        </w:r>
        <w:r>
          <w:rPr>
            <w:noProof/>
            <w:webHidden/>
          </w:rPr>
          <w:tab/>
        </w:r>
        <w:r>
          <w:rPr>
            <w:noProof/>
            <w:webHidden/>
          </w:rPr>
          <w:fldChar w:fldCharType="begin"/>
        </w:r>
        <w:r>
          <w:rPr>
            <w:noProof/>
            <w:webHidden/>
          </w:rPr>
          <w:instrText xml:space="preserve"> PAGEREF _Toc9616279 \h </w:instrText>
        </w:r>
        <w:r>
          <w:rPr>
            <w:noProof/>
            <w:webHidden/>
          </w:rPr>
        </w:r>
        <w:r>
          <w:rPr>
            <w:noProof/>
            <w:webHidden/>
          </w:rPr>
          <w:fldChar w:fldCharType="separate"/>
        </w:r>
        <w:r>
          <w:rPr>
            <w:noProof/>
            <w:webHidden/>
          </w:rPr>
          <w:t>31</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80" w:history="1">
        <w:r w:rsidRPr="004D3297">
          <w:rPr>
            <w:rStyle w:val="Hyperlink"/>
            <w:noProof/>
          </w:rPr>
          <w:t>Bảng  3</w:t>
        </w:r>
        <w:r w:rsidRPr="004D3297">
          <w:rPr>
            <w:rStyle w:val="Hyperlink"/>
            <w:noProof/>
          </w:rPr>
          <w:noBreakHyphen/>
          <w:t>5 Đặc tả UC03.2.b_GhiNhanThuChiChoTatCaHu</w:t>
        </w:r>
        <w:r>
          <w:rPr>
            <w:noProof/>
            <w:webHidden/>
          </w:rPr>
          <w:tab/>
        </w:r>
        <w:r>
          <w:rPr>
            <w:noProof/>
            <w:webHidden/>
          </w:rPr>
          <w:fldChar w:fldCharType="begin"/>
        </w:r>
        <w:r>
          <w:rPr>
            <w:noProof/>
            <w:webHidden/>
          </w:rPr>
          <w:instrText xml:space="preserve"> PAGEREF _Toc9616280 \h </w:instrText>
        </w:r>
        <w:r>
          <w:rPr>
            <w:noProof/>
            <w:webHidden/>
          </w:rPr>
        </w:r>
        <w:r>
          <w:rPr>
            <w:noProof/>
            <w:webHidden/>
          </w:rPr>
          <w:fldChar w:fldCharType="separate"/>
        </w:r>
        <w:r>
          <w:rPr>
            <w:noProof/>
            <w:webHidden/>
          </w:rPr>
          <w:t>35</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81" w:history="1">
        <w:r w:rsidRPr="004D3297">
          <w:rPr>
            <w:rStyle w:val="Hyperlink"/>
            <w:noProof/>
          </w:rPr>
          <w:t>Bảng  3</w:t>
        </w:r>
        <w:r w:rsidRPr="004D3297">
          <w:rPr>
            <w:rStyle w:val="Hyperlink"/>
            <w:noProof/>
          </w:rPr>
          <w:noBreakHyphen/>
          <w:t>6 Đặc tả UC03.3_SuaGiaoDich</w:t>
        </w:r>
        <w:r>
          <w:rPr>
            <w:noProof/>
            <w:webHidden/>
          </w:rPr>
          <w:tab/>
        </w:r>
        <w:r>
          <w:rPr>
            <w:noProof/>
            <w:webHidden/>
          </w:rPr>
          <w:fldChar w:fldCharType="begin"/>
        </w:r>
        <w:r>
          <w:rPr>
            <w:noProof/>
            <w:webHidden/>
          </w:rPr>
          <w:instrText xml:space="preserve"> PAGEREF _Toc9616281 \h </w:instrText>
        </w:r>
        <w:r>
          <w:rPr>
            <w:noProof/>
            <w:webHidden/>
          </w:rPr>
        </w:r>
        <w:r>
          <w:rPr>
            <w:noProof/>
            <w:webHidden/>
          </w:rPr>
          <w:fldChar w:fldCharType="separate"/>
        </w:r>
        <w:r>
          <w:rPr>
            <w:noProof/>
            <w:webHidden/>
          </w:rPr>
          <w:t>37</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82" w:history="1">
        <w:r w:rsidRPr="004D3297">
          <w:rPr>
            <w:rStyle w:val="Hyperlink"/>
            <w:noProof/>
          </w:rPr>
          <w:t>Bảng  3</w:t>
        </w:r>
        <w:r w:rsidRPr="004D3297">
          <w:rPr>
            <w:rStyle w:val="Hyperlink"/>
            <w:noProof/>
          </w:rPr>
          <w:noBreakHyphen/>
          <w:t>7 Đặc tả UC03.4_XoaGiaoDich</w:t>
        </w:r>
        <w:r>
          <w:rPr>
            <w:noProof/>
            <w:webHidden/>
          </w:rPr>
          <w:tab/>
        </w:r>
        <w:r>
          <w:rPr>
            <w:noProof/>
            <w:webHidden/>
          </w:rPr>
          <w:fldChar w:fldCharType="begin"/>
        </w:r>
        <w:r>
          <w:rPr>
            <w:noProof/>
            <w:webHidden/>
          </w:rPr>
          <w:instrText xml:space="preserve"> PAGEREF _Toc9616282 \h </w:instrText>
        </w:r>
        <w:r>
          <w:rPr>
            <w:noProof/>
            <w:webHidden/>
          </w:rPr>
        </w:r>
        <w:r>
          <w:rPr>
            <w:noProof/>
            <w:webHidden/>
          </w:rPr>
          <w:fldChar w:fldCharType="separate"/>
        </w:r>
        <w:r>
          <w:rPr>
            <w:noProof/>
            <w:webHidden/>
          </w:rPr>
          <w:t>40</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83" w:history="1">
        <w:r w:rsidRPr="004D3297">
          <w:rPr>
            <w:rStyle w:val="Hyperlink"/>
            <w:noProof/>
          </w:rPr>
          <w:t>Bảng  3</w:t>
        </w:r>
        <w:r w:rsidRPr="004D3297">
          <w:rPr>
            <w:rStyle w:val="Hyperlink"/>
            <w:noProof/>
          </w:rPr>
          <w:noBreakHyphen/>
          <w:t>8 Đặc tả UC03.5_XemGiaoDich</w:t>
        </w:r>
        <w:r>
          <w:rPr>
            <w:noProof/>
            <w:webHidden/>
          </w:rPr>
          <w:tab/>
        </w:r>
        <w:r>
          <w:rPr>
            <w:noProof/>
            <w:webHidden/>
          </w:rPr>
          <w:fldChar w:fldCharType="begin"/>
        </w:r>
        <w:r>
          <w:rPr>
            <w:noProof/>
            <w:webHidden/>
          </w:rPr>
          <w:instrText xml:space="preserve"> PAGEREF _Toc9616283 \h </w:instrText>
        </w:r>
        <w:r>
          <w:rPr>
            <w:noProof/>
            <w:webHidden/>
          </w:rPr>
        </w:r>
        <w:r>
          <w:rPr>
            <w:noProof/>
            <w:webHidden/>
          </w:rPr>
          <w:fldChar w:fldCharType="separate"/>
        </w:r>
        <w:r>
          <w:rPr>
            <w:noProof/>
            <w:webHidden/>
          </w:rPr>
          <w:t>43</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84" w:history="1">
        <w:r w:rsidRPr="004D3297">
          <w:rPr>
            <w:rStyle w:val="Hyperlink"/>
            <w:noProof/>
          </w:rPr>
          <w:t>Bảng  3</w:t>
        </w:r>
        <w:r w:rsidRPr="004D3297">
          <w:rPr>
            <w:rStyle w:val="Hyperlink"/>
            <w:noProof/>
          </w:rPr>
          <w:noBreakHyphen/>
          <w:t>9 Đặc tả UC03.6_XemHanMucChiTieuTrungBinh</w:t>
        </w:r>
        <w:r>
          <w:rPr>
            <w:noProof/>
            <w:webHidden/>
          </w:rPr>
          <w:tab/>
        </w:r>
        <w:r>
          <w:rPr>
            <w:noProof/>
            <w:webHidden/>
          </w:rPr>
          <w:fldChar w:fldCharType="begin"/>
        </w:r>
        <w:r>
          <w:rPr>
            <w:noProof/>
            <w:webHidden/>
          </w:rPr>
          <w:instrText xml:space="preserve"> PAGEREF _Toc9616284 \h </w:instrText>
        </w:r>
        <w:r>
          <w:rPr>
            <w:noProof/>
            <w:webHidden/>
          </w:rPr>
        </w:r>
        <w:r>
          <w:rPr>
            <w:noProof/>
            <w:webHidden/>
          </w:rPr>
          <w:fldChar w:fldCharType="separate"/>
        </w:r>
        <w:r>
          <w:rPr>
            <w:noProof/>
            <w:webHidden/>
          </w:rPr>
          <w:t>46</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85" w:history="1">
        <w:r w:rsidRPr="004D3297">
          <w:rPr>
            <w:rStyle w:val="Hyperlink"/>
            <w:noProof/>
          </w:rPr>
          <w:t>Bảng  3</w:t>
        </w:r>
        <w:r w:rsidRPr="004D3297">
          <w:rPr>
            <w:rStyle w:val="Hyperlink"/>
            <w:noProof/>
          </w:rPr>
          <w:noBreakHyphen/>
          <w:t>10 Đặc tả UC04.1_ThemKeHoachTietKiem</w:t>
        </w:r>
        <w:r>
          <w:rPr>
            <w:noProof/>
            <w:webHidden/>
          </w:rPr>
          <w:tab/>
        </w:r>
        <w:r>
          <w:rPr>
            <w:noProof/>
            <w:webHidden/>
          </w:rPr>
          <w:fldChar w:fldCharType="begin"/>
        </w:r>
        <w:r>
          <w:rPr>
            <w:noProof/>
            <w:webHidden/>
          </w:rPr>
          <w:instrText xml:space="preserve"> PAGEREF _Toc9616285 \h </w:instrText>
        </w:r>
        <w:r>
          <w:rPr>
            <w:noProof/>
            <w:webHidden/>
          </w:rPr>
        </w:r>
        <w:r>
          <w:rPr>
            <w:noProof/>
            <w:webHidden/>
          </w:rPr>
          <w:fldChar w:fldCharType="separate"/>
        </w:r>
        <w:r>
          <w:rPr>
            <w:noProof/>
            <w:webHidden/>
          </w:rPr>
          <w:t>52</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86" w:history="1">
        <w:r w:rsidRPr="004D3297">
          <w:rPr>
            <w:rStyle w:val="Hyperlink"/>
            <w:noProof/>
          </w:rPr>
          <w:t>Bảng  3</w:t>
        </w:r>
        <w:r w:rsidRPr="004D3297">
          <w:rPr>
            <w:rStyle w:val="Hyperlink"/>
            <w:noProof/>
          </w:rPr>
          <w:noBreakHyphen/>
          <w:t>11 Đặc tả UC04.2_SuaKeHoachTietKiem</w:t>
        </w:r>
        <w:r>
          <w:rPr>
            <w:noProof/>
            <w:webHidden/>
          </w:rPr>
          <w:tab/>
        </w:r>
        <w:r>
          <w:rPr>
            <w:noProof/>
            <w:webHidden/>
          </w:rPr>
          <w:fldChar w:fldCharType="begin"/>
        </w:r>
        <w:r>
          <w:rPr>
            <w:noProof/>
            <w:webHidden/>
          </w:rPr>
          <w:instrText xml:space="preserve"> PAGEREF _Toc9616286 \h </w:instrText>
        </w:r>
        <w:r>
          <w:rPr>
            <w:noProof/>
            <w:webHidden/>
          </w:rPr>
        </w:r>
        <w:r>
          <w:rPr>
            <w:noProof/>
            <w:webHidden/>
          </w:rPr>
          <w:fldChar w:fldCharType="separate"/>
        </w:r>
        <w:r>
          <w:rPr>
            <w:noProof/>
            <w:webHidden/>
          </w:rPr>
          <w:t>55</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87" w:history="1">
        <w:r w:rsidRPr="004D3297">
          <w:rPr>
            <w:rStyle w:val="Hyperlink"/>
            <w:noProof/>
          </w:rPr>
          <w:t>Bảng  3</w:t>
        </w:r>
        <w:r w:rsidRPr="004D3297">
          <w:rPr>
            <w:rStyle w:val="Hyperlink"/>
            <w:noProof/>
          </w:rPr>
          <w:noBreakHyphen/>
          <w:t>12 Đặc tả UC04.3_XoaKeHoachTietKiem</w:t>
        </w:r>
        <w:r>
          <w:rPr>
            <w:noProof/>
            <w:webHidden/>
          </w:rPr>
          <w:tab/>
        </w:r>
        <w:r>
          <w:rPr>
            <w:noProof/>
            <w:webHidden/>
          </w:rPr>
          <w:fldChar w:fldCharType="begin"/>
        </w:r>
        <w:r>
          <w:rPr>
            <w:noProof/>
            <w:webHidden/>
          </w:rPr>
          <w:instrText xml:space="preserve"> PAGEREF _Toc9616287 \h </w:instrText>
        </w:r>
        <w:r>
          <w:rPr>
            <w:noProof/>
            <w:webHidden/>
          </w:rPr>
        </w:r>
        <w:r>
          <w:rPr>
            <w:noProof/>
            <w:webHidden/>
          </w:rPr>
          <w:fldChar w:fldCharType="separate"/>
        </w:r>
        <w:r>
          <w:rPr>
            <w:noProof/>
            <w:webHidden/>
          </w:rPr>
          <w:t>58</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88" w:history="1">
        <w:r w:rsidRPr="004D3297">
          <w:rPr>
            <w:rStyle w:val="Hyperlink"/>
            <w:noProof/>
          </w:rPr>
          <w:t>Bảng  3</w:t>
        </w:r>
        <w:r w:rsidRPr="004D3297">
          <w:rPr>
            <w:rStyle w:val="Hyperlink"/>
            <w:noProof/>
          </w:rPr>
          <w:noBreakHyphen/>
          <w:t>13 Đặc tả UC05.1_XemBaoCaoChiTieu</w:t>
        </w:r>
        <w:r>
          <w:rPr>
            <w:noProof/>
            <w:webHidden/>
          </w:rPr>
          <w:tab/>
        </w:r>
        <w:r>
          <w:rPr>
            <w:noProof/>
            <w:webHidden/>
          </w:rPr>
          <w:fldChar w:fldCharType="begin"/>
        </w:r>
        <w:r>
          <w:rPr>
            <w:noProof/>
            <w:webHidden/>
          </w:rPr>
          <w:instrText xml:space="preserve"> PAGEREF _Toc9616288 \h </w:instrText>
        </w:r>
        <w:r>
          <w:rPr>
            <w:noProof/>
            <w:webHidden/>
          </w:rPr>
        </w:r>
        <w:r>
          <w:rPr>
            <w:noProof/>
            <w:webHidden/>
          </w:rPr>
          <w:fldChar w:fldCharType="separate"/>
        </w:r>
        <w:r>
          <w:rPr>
            <w:noProof/>
            <w:webHidden/>
          </w:rPr>
          <w:t>61</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89" w:history="1">
        <w:r w:rsidRPr="004D3297">
          <w:rPr>
            <w:rStyle w:val="Hyperlink"/>
            <w:noProof/>
          </w:rPr>
          <w:t>Bảng  3</w:t>
        </w:r>
        <w:r w:rsidRPr="004D3297">
          <w:rPr>
            <w:rStyle w:val="Hyperlink"/>
            <w:noProof/>
          </w:rPr>
          <w:noBreakHyphen/>
          <w:t>14 Đặc tả UC05.2_XemBaoCaoThuNhap</w:t>
        </w:r>
        <w:r>
          <w:rPr>
            <w:noProof/>
            <w:webHidden/>
          </w:rPr>
          <w:tab/>
        </w:r>
        <w:r>
          <w:rPr>
            <w:noProof/>
            <w:webHidden/>
          </w:rPr>
          <w:fldChar w:fldCharType="begin"/>
        </w:r>
        <w:r>
          <w:rPr>
            <w:noProof/>
            <w:webHidden/>
          </w:rPr>
          <w:instrText xml:space="preserve"> PAGEREF _Toc9616289 \h </w:instrText>
        </w:r>
        <w:r>
          <w:rPr>
            <w:noProof/>
            <w:webHidden/>
          </w:rPr>
        </w:r>
        <w:r>
          <w:rPr>
            <w:noProof/>
            <w:webHidden/>
          </w:rPr>
          <w:fldChar w:fldCharType="separate"/>
        </w:r>
        <w:r>
          <w:rPr>
            <w:noProof/>
            <w:webHidden/>
          </w:rPr>
          <w:t>64</w:t>
        </w:r>
        <w:r>
          <w:rPr>
            <w:noProof/>
            <w:webHidden/>
          </w:rPr>
          <w:fldChar w:fldCharType="end"/>
        </w:r>
      </w:hyperlink>
    </w:p>
    <w:p w:rsidR="00EA5040" w:rsidRDefault="00EA5040">
      <w:pPr>
        <w:pStyle w:val="TableofFigures"/>
        <w:tabs>
          <w:tab w:val="right" w:leader="dot" w:pos="8778"/>
        </w:tabs>
        <w:rPr>
          <w:rFonts w:asciiTheme="minorHAnsi" w:eastAsiaTheme="minorEastAsia" w:hAnsiTheme="minorHAnsi" w:cstheme="minorBidi"/>
          <w:noProof/>
          <w:sz w:val="22"/>
          <w:szCs w:val="22"/>
        </w:rPr>
      </w:pPr>
      <w:hyperlink w:anchor="_Toc9616290" w:history="1">
        <w:r w:rsidRPr="004D3297">
          <w:rPr>
            <w:rStyle w:val="Hyperlink"/>
            <w:noProof/>
          </w:rPr>
          <w:t>Bảng  4</w:t>
        </w:r>
        <w:r w:rsidRPr="004D3297">
          <w:rPr>
            <w:rStyle w:val="Hyperlink"/>
            <w:noProof/>
          </w:rPr>
          <w:noBreakHyphen/>
          <w:t>1Danh s</w:t>
        </w:r>
        <w:r w:rsidRPr="004D3297">
          <w:rPr>
            <w:rStyle w:val="Hyperlink"/>
            <w:noProof/>
          </w:rPr>
          <w:t>á</w:t>
        </w:r>
        <w:r w:rsidRPr="004D3297">
          <w:rPr>
            <w:rStyle w:val="Hyperlink"/>
            <w:noProof/>
          </w:rPr>
          <w:t>ch các tình huống kiểm thử</w:t>
        </w:r>
        <w:r>
          <w:rPr>
            <w:noProof/>
            <w:webHidden/>
          </w:rPr>
          <w:tab/>
        </w:r>
        <w:r>
          <w:rPr>
            <w:noProof/>
            <w:webHidden/>
          </w:rPr>
          <w:fldChar w:fldCharType="begin"/>
        </w:r>
        <w:r>
          <w:rPr>
            <w:noProof/>
            <w:webHidden/>
          </w:rPr>
          <w:instrText xml:space="preserve"> PAGEREF _Toc9616290 \h </w:instrText>
        </w:r>
        <w:r>
          <w:rPr>
            <w:noProof/>
            <w:webHidden/>
          </w:rPr>
        </w:r>
        <w:r>
          <w:rPr>
            <w:noProof/>
            <w:webHidden/>
          </w:rPr>
          <w:fldChar w:fldCharType="separate"/>
        </w:r>
        <w:r>
          <w:rPr>
            <w:noProof/>
            <w:webHidden/>
          </w:rPr>
          <w:t>78</w:t>
        </w:r>
        <w:r>
          <w:rPr>
            <w:noProof/>
            <w:webHidden/>
          </w:rPr>
          <w:fldChar w:fldCharType="end"/>
        </w:r>
      </w:hyperlink>
    </w:p>
    <w:p w:rsidR="00E07A98" w:rsidRPr="00E07A98" w:rsidRDefault="00E07A98" w:rsidP="00E07A98">
      <w:pPr>
        <w:ind w:firstLine="0"/>
        <w:sectPr w:rsidR="00E07A98" w:rsidRPr="00E07A98" w:rsidSect="009165B5">
          <w:headerReference w:type="default" r:id="rId49"/>
          <w:footerReference w:type="even" r:id="rId50"/>
          <w:footerReference w:type="default" r:id="rId51"/>
          <w:pgSz w:w="11907" w:h="16840" w:code="9"/>
          <w:pgMar w:top="1701" w:right="1134" w:bottom="1701" w:left="1985" w:header="709" w:footer="709" w:gutter="0"/>
          <w:cols w:space="708"/>
          <w:docGrid w:linePitch="360"/>
        </w:sectPr>
      </w:pPr>
      <w:r>
        <w:fldChar w:fldCharType="end"/>
      </w:r>
    </w:p>
    <w:p w:rsidR="00980CBB" w:rsidRDefault="00980CBB" w:rsidP="00980CBB">
      <w:pPr>
        <w:pStyle w:val="Heading1"/>
        <w:numPr>
          <w:ilvl w:val="0"/>
          <w:numId w:val="0"/>
        </w:numPr>
      </w:pPr>
      <w:bookmarkStart w:id="8" w:name="_Ref262310752"/>
      <w:bookmarkStart w:id="9" w:name="_Toc398987982"/>
      <w:bookmarkStart w:id="10" w:name="_Ref262310598"/>
      <w:bookmarkStart w:id="11" w:name="_Ref262310605"/>
      <w:bookmarkStart w:id="12" w:name="_Toc9616181"/>
      <w:r>
        <w:lastRenderedPageBreak/>
        <w:t xml:space="preserve">LỜI </w:t>
      </w:r>
      <w:r w:rsidRPr="00597ACF">
        <w:t>MỞ</w:t>
      </w:r>
      <w:r>
        <w:t xml:space="preserve"> ĐẦU</w:t>
      </w:r>
      <w:bookmarkEnd w:id="8"/>
      <w:bookmarkEnd w:id="9"/>
      <w:bookmarkEnd w:id="12"/>
    </w:p>
    <w:p w:rsidR="00980CBB" w:rsidRPr="00916D44" w:rsidRDefault="00980CBB" w:rsidP="00980CBB">
      <w:pPr>
        <w:pStyle w:val="Like-Numbering"/>
      </w:pPr>
      <w:r>
        <w:t>1. Tổng quan tình hình nghiên cứu thuộc lĩnh vực của đề tài</w:t>
      </w:r>
    </w:p>
    <w:p w:rsidR="0015045B" w:rsidRDefault="0015045B" w:rsidP="0015045B">
      <w:r>
        <w:t>Ngày nay, chất lượng cuộc sống con người rất được quan tâm và khái niệm chi phối cuộc sống con người nhiều nhất đó chính là tiền hay gọi cách khác chính là tài chính. Vậy tài chính là gì? Trong cuộc sống, để đáp ứng hầu hết mọi nhu cầu của mỗi cá nhân đều sử dụng đến tiền bạc để thanh toán hoặc chi trả những khoản cần thiết. Việc sử dụng tiền và chi tiêu như thế nào cho hợp lý là vấn đề không của riêng ai. Một số tiền nhỏ hay lớn thì việc thu, chi như thế nào là hợp lý cũng phải được kiểm soát một cách thận trọng. Vì vậy việc quản lý tài chính là yêu cầu thiết của mỗi cá nhân đặc biệt là sinh viên.</w:t>
      </w:r>
    </w:p>
    <w:p w:rsidR="0015045B" w:rsidRDefault="0015045B" w:rsidP="0015045B">
      <w:r>
        <w:t>Giảng đường đại học là cột mốc quan trọng khẳng định mỗi sinh viên phải có trách nhiệm với bản thân, tự lập hơn nhưng mặt khác sinh viên vẫn chưa thực sự tự chủ hết vì về mặt tài chính đa số vẫn phụ thuộc vào trợ cấp từ gia đình hoặc thu nhập từ những công việc làm thêm không mang tính cố định. Những yếu tố trên khiến việc quản lý tài chính trở nên thật sự cần thiết đối với mỗi sinh viên. Nhưng nhiều bạn sinh viên vẫn chưa thực sự hiểu rõ hết tầm quan trọng của việc quản lý chi tiêu cá nhân khiến việc chi tiêu trở nên bất hợp lý. Trường hợp phổ biến nhất là việc chi tiêu quá nhiều vào đầu tháng dẫn đến thiếu chi phí sinh hoạt vào cuối tháng.</w:t>
      </w:r>
      <w:r w:rsidR="00697543">
        <w:t xml:space="preserve"> Theo khảo sát của ngân hàng Việt Nam năm 2017 [1], đa số.... sinh viên vẫn chưa nhận biết được tầm quan trọng của việc quản lý tài chính cá nhân.</w:t>
      </w:r>
    </w:p>
    <w:p w:rsidR="0015045B" w:rsidRDefault="0015045B" w:rsidP="0015045B">
      <w:r>
        <w:t xml:space="preserve">Bên cạnh việc ghi lại các khoản thu chi, cá nhân còn phải biết cách lên kế hoạch sử dụng tài chính của mình một cách hợp lý, hiệu quả. Việc này nếu quản lý theo cách thông thường ghi chép bằng tay vào sổ thu chi, yêu cầu phải ghi chép khá nhiều và không tiện lợi. Để thuận tiện hơn, nhiều ứng dụng về quản </w:t>
      </w:r>
      <w:r w:rsidR="009F1E6E">
        <w:t xml:space="preserve">lý tài chính đã được phát triển. Một số ứng dụng quản lý tài chính được sử dụng nhiều ở Việt Nam như Money Lover,... </w:t>
      </w:r>
      <w:r>
        <w:t xml:space="preserve">nhưng đa số hướng tới đối tượng người dùng chung khiến sinh viên khó chọn lựa và sử dụng phù hợp theo nhu cầu chi tiêu. </w:t>
      </w:r>
      <w:r w:rsidR="009F1E6E">
        <w:t>Một ứng dụng khác được hướng đến đối tượng người dùng là sinh viên do chính sinh viên trường Đại học Công nghiệp thành phố Hồ Chí Minh phát</w:t>
      </w:r>
      <w:r w:rsidR="00AA0195">
        <w:t xml:space="preserve"> triển là ứng dụng ..... nhưng </w:t>
      </w:r>
      <w:r w:rsidR="009F1E6E">
        <w:t>việc chi tiêu của sinh viên. Chi tiết về khảo sát đánh giá và nhận xét người dùng của các ứng dụng đã nêu</w:t>
      </w:r>
      <w:r w:rsidR="006F25D9">
        <w:t xml:space="preserve"> nằm </w:t>
      </w:r>
      <w:r w:rsidR="006F25D9">
        <w:lastRenderedPageBreak/>
        <w:t>trong mục [2</w:t>
      </w:r>
      <w:r w:rsidR="009F1E6E">
        <w:t xml:space="preserve">] phần phụ lục. </w:t>
      </w:r>
      <w:r>
        <w:t xml:space="preserve">Vì vậy việc ra đời một ứng dụng quản lý tài chính </w:t>
      </w:r>
      <w:r w:rsidR="009F1E6E">
        <w:t xml:space="preserve">mangg đến giải pháp chi tiêu hợp lý </w:t>
      </w:r>
      <w:r>
        <w:t>cho đối tượng sinh viên là tất yếu.</w:t>
      </w:r>
    </w:p>
    <w:p w:rsidR="004D2ABA" w:rsidRDefault="0015045B" w:rsidP="009F1E6E">
      <w:r w:rsidRPr="00EA395D">
        <w:t>Không những thế, nghệ thuật của việc quản lý tài chính là khiến mỗi cá nhân trở nên tự do về tài chính từ đó tự do trong</w:t>
      </w:r>
      <w:r>
        <w:t xml:space="preserve"> cuộc</w:t>
      </w:r>
      <w:r w:rsidRPr="00EA395D">
        <w:t xml:space="preserve"> sống. Nhóm xây dựng ứng dụng dựa trên phương pháp quản lý tài chính cá nhân </w:t>
      </w:r>
      <w:r>
        <w:t>JARS</w:t>
      </w:r>
      <w:r w:rsidRPr="00EA395D">
        <w:t xml:space="preserve"> -một trong những phương pháp quản lý tài chính hiệu quả nhất</w:t>
      </w:r>
      <w:r w:rsidR="00AA0195">
        <w:t xml:space="preserve"> [3]</w:t>
      </w:r>
      <w:r w:rsidRPr="00EA395D">
        <w:t>, giúp người thực hiện có thể kiểm soát chi phí và có thể tiết kiệm dài hạn, sử dụng tiền để phát triển bản thân và nuôi dưỡng dòng tiền của mình.</w:t>
      </w:r>
    </w:p>
    <w:p w:rsidR="00980CBB" w:rsidRDefault="00980CBB" w:rsidP="00980CBB">
      <w:pPr>
        <w:pStyle w:val="Like-Numbering"/>
      </w:pPr>
      <w:r>
        <w:t xml:space="preserve">2. </w:t>
      </w:r>
      <w:r w:rsidR="008D201A">
        <w:t xml:space="preserve">Ý </w:t>
      </w:r>
      <w:r w:rsidRPr="00243BE7">
        <w:t>nghĩa khoa học và thực tiễn của đề tài</w:t>
      </w:r>
    </w:p>
    <w:p w:rsidR="00487776" w:rsidRDefault="00950283" w:rsidP="00950283">
      <w:pPr>
        <w:ind w:firstLine="720"/>
      </w:pPr>
      <w:r>
        <w:t xml:space="preserve">Đa số sinh viên còn rất ít quan tâm đến vấn đề quản lý tài chính hoặc có quan tâm nhưng chưa tìm được giải pháp hợp lý để quản lý việc chi tiêu của nhân. </w:t>
      </w:r>
      <w:r w:rsidR="00A73472">
        <w:t>Đáp ứng về nhu cầu trên cùng với dự phổ biến của các ứng dụng trên thiết bị di dộng, v</w:t>
      </w:r>
      <w:r w:rsidR="001570AA">
        <w:t>iệc ra đời một ứng dụng Android dựa trên phương pháp quản lý tài chính cá nhân hiệu quả giúp sinh viên quản lý được các khoản thu chi của bản thân là thật sự cần thiết.</w:t>
      </w:r>
    </w:p>
    <w:p w:rsidR="00953F58" w:rsidRDefault="00487776" w:rsidP="00953F58">
      <w:pPr>
        <w:ind w:firstLine="720"/>
      </w:pPr>
      <w:r>
        <w:t xml:space="preserve">Ứng dụng quản lý tài chính cá nhân được xây dựng trên nền tảng ứng dụng Android được cài đặt tiện lợi trên đa số các thiết bị </w:t>
      </w:r>
      <w:r w:rsidR="00833132">
        <w:t xml:space="preserve">mà </w:t>
      </w:r>
      <w:r>
        <w:t xml:space="preserve">sinh viên </w:t>
      </w:r>
      <w:r w:rsidR="00833132">
        <w:t xml:space="preserve">thường </w:t>
      </w:r>
      <w:r>
        <w:t xml:space="preserve">sử dụng. </w:t>
      </w:r>
      <w:r w:rsidR="00953F58">
        <w:t>Ứng dụng được xây dựng với cơ sở dữ liệu đám mây</w:t>
      </w:r>
      <w:r w:rsidR="00BD1CF1">
        <w:t xml:space="preserve">, </w:t>
      </w:r>
      <w:r w:rsidR="00953F58">
        <w:t>nhờ vào đó người dùng có thể truy cập vào tài khoản trên nhiều thiết bị, thuận tiện cho việc quản lý nhu cầu quản lý của người dùng.</w:t>
      </w:r>
    </w:p>
    <w:p w:rsidR="00980CBB" w:rsidRDefault="00980CBB">
      <w:pPr>
        <w:spacing w:before="0" w:line="240" w:lineRule="auto"/>
        <w:ind w:firstLine="0"/>
        <w:jc w:val="left"/>
        <w:rPr>
          <w:rFonts w:cs="Arial"/>
          <w:b/>
          <w:bCs/>
          <w:kern w:val="32"/>
          <w:sz w:val="32"/>
          <w:szCs w:val="32"/>
        </w:rPr>
      </w:pPr>
      <w:r>
        <w:rPr>
          <w:rFonts w:cs="Arial"/>
          <w:b/>
          <w:bCs/>
          <w:kern w:val="32"/>
          <w:sz w:val="32"/>
          <w:szCs w:val="32"/>
        </w:rPr>
        <w:br w:type="page"/>
      </w:r>
    </w:p>
    <w:p w:rsidR="002E6C36" w:rsidRPr="00BB0637" w:rsidRDefault="00BB0637" w:rsidP="005C0FF2">
      <w:pPr>
        <w:pStyle w:val="Heading1"/>
        <w:jc w:val="both"/>
      </w:pPr>
      <w:bookmarkStart w:id="13" w:name="_Toc398987983"/>
      <w:bookmarkStart w:id="14" w:name="_Toc9616182"/>
      <w:r>
        <w:lastRenderedPageBreak/>
        <w:t xml:space="preserve">: </w:t>
      </w:r>
      <w:bookmarkEnd w:id="10"/>
      <w:bookmarkEnd w:id="11"/>
      <w:r>
        <w:t>GIỚI THIỆU</w:t>
      </w:r>
      <w:bookmarkEnd w:id="13"/>
      <w:bookmarkEnd w:id="14"/>
      <w:r>
        <w:t xml:space="preserve"> </w:t>
      </w:r>
    </w:p>
    <w:p w:rsidR="00A65EB7" w:rsidRDefault="008D201A" w:rsidP="00BB0637">
      <w:pPr>
        <w:pStyle w:val="Heading2"/>
      </w:pPr>
      <w:bookmarkStart w:id="15" w:name="_Toc398987984"/>
      <w:bookmarkStart w:id="16" w:name="_Toc9616183"/>
      <w:r>
        <w:t>Tổng quan</w:t>
      </w:r>
      <w:bookmarkEnd w:id="15"/>
      <w:bookmarkEnd w:id="16"/>
      <w:r w:rsidR="006F7F72">
        <w:t xml:space="preserve"> </w:t>
      </w:r>
    </w:p>
    <w:p w:rsidR="00DA392C" w:rsidRDefault="00751703" w:rsidP="00DA392C">
      <w:r>
        <w:t xml:space="preserve">Ứng dụng quản lý tài chính </w:t>
      </w:r>
      <w:r w:rsidR="007B68B4">
        <w:t>Mojar là ứng dụng A</w:t>
      </w:r>
      <w:r w:rsidR="00DA392C">
        <w:t>ndroid, dựa trên phương pháp</w:t>
      </w:r>
      <w:r w:rsidR="007B68B4">
        <w:t xml:space="preserve"> quản lý tài chính </w:t>
      </w:r>
      <w:r w:rsidR="00CC17DF">
        <w:t>cá nhân JARS</w:t>
      </w:r>
      <w:r w:rsidR="005E7464">
        <w:t xml:space="preserve"> </w:t>
      </w:r>
      <w:r w:rsidR="00D11595">
        <w:t xml:space="preserve">để </w:t>
      </w:r>
      <w:r w:rsidR="00DA392C">
        <w:t>phân bố , chia nhỏ nguồn tiền nhằm đáp ứng cá</w:t>
      </w:r>
      <w:r w:rsidR="00452BD9">
        <w:t xml:space="preserve">c yêu cầu quản lý tài chính dành cho </w:t>
      </w:r>
      <w:r w:rsidR="000446C4">
        <w:t>sinh viên với các hỗ trợ:</w:t>
      </w:r>
    </w:p>
    <w:p w:rsidR="00CC323A" w:rsidRDefault="00CC323A" w:rsidP="00E82D87">
      <w:pPr>
        <w:pStyle w:val="ListParagraph"/>
        <w:numPr>
          <w:ilvl w:val="0"/>
          <w:numId w:val="41"/>
        </w:numPr>
      </w:pPr>
      <w:r>
        <w:t>Phân chia nguồn tiền thành 6 hủ</w:t>
      </w:r>
      <w:r w:rsidR="00724812">
        <w:t xml:space="preserve"> tiền theo </w:t>
      </w:r>
      <w:r w:rsidR="00C91258">
        <w:t>các nhu cầu sử dụng của đa số mọi người, đặc biệt là đối sinh viên.</w:t>
      </w:r>
    </w:p>
    <w:p w:rsidR="00DA392C" w:rsidRDefault="00DA392C" w:rsidP="00E82D87">
      <w:pPr>
        <w:pStyle w:val="ListParagraph"/>
        <w:numPr>
          <w:ilvl w:val="0"/>
          <w:numId w:val="41"/>
        </w:numPr>
      </w:pPr>
      <w:r>
        <w:t xml:space="preserve">Ghi nhận các khoản </w:t>
      </w:r>
      <w:r w:rsidR="00CC323A">
        <w:t xml:space="preserve">giao dịch </w:t>
      </w:r>
      <w:r>
        <w:t>thu chi</w:t>
      </w:r>
      <w:r w:rsidR="00CC323A">
        <w:t>.</w:t>
      </w:r>
    </w:p>
    <w:p w:rsidR="00DA392C" w:rsidRDefault="00DA392C" w:rsidP="00E82D87">
      <w:pPr>
        <w:pStyle w:val="ListParagraph"/>
        <w:numPr>
          <w:ilvl w:val="0"/>
          <w:numId w:val="41"/>
        </w:numPr>
      </w:pPr>
      <w:r>
        <w:t>Hiển thị rõ ràng</w:t>
      </w:r>
      <w:r w:rsidR="00CC323A">
        <w:t xml:space="preserve"> số tiền đã chi và còn lại</w:t>
      </w:r>
      <w:r>
        <w:t xml:space="preserve"> để sinh viên đánh giá được việc chi tiêu</w:t>
      </w:r>
      <w:r w:rsidR="00CC323A">
        <w:t xml:space="preserve"> của bản thân.</w:t>
      </w:r>
    </w:p>
    <w:p w:rsidR="00CC323A" w:rsidRDefault="00CC323A" w:rsidP="00E82D87">
      <w:pPr>
        <w:pStyle w:val="ListParagraph"/>
        <w:numPr>
          <w:ilvl w:val="0"/>
          <w:numId w:val="41"/>
        </w:numPr>
      </w:pPr>
      <w:r>
        <w:t>Tính toán và hiển thị số tiền hạn mức chi tiêu mà người dùng đó nên sử dụng trong mỗi ngày.</w:t>
      </w:r>
    </w:p>
    <w:p w:rsidR="00DA392C" w:rsidRDefault="00DA392C" w:rsidP="00E82D87">
      <w:pPr>
        <w:pStyle w:val="ListParagraph"/>
        <w:numPr>
          <w:ilvl w:val="0"/>
          <w:numId w:val="41"/>
        </w:numPr>
      </w:pPr>
      <w:r>
        <w:t>Nhắc nhở ghi chép</w:t>
      </w:r>
      <w:r w:rsidR="00CC323A">
        <w:t xml:space="preserve"> vào cuối mỗi ngày, tạo thói quen tốt đến ý thức quản lý của sinh viên.</w:t>
      </w:r>
    </w:p>
    <w:p w:rsidR="00DA392C" w:rsidRDefault="00DA392C" w:rsidP="00E82D87">
      <w:pPr>
        <w:pStyle w:val="ListParagraph"/>
        <w:numPr>
          <w:ilvl w:val="0"/>
          <w:numId w:val="41"/>
        </w:numPr>
      </w:pPr>
      <w:r>
        <w:t>Lập kế hoạch tiết kiệm</w:t>
      </w:r>
      <w:r w:rsidR="00CC323A">
        <w:t xml:space="preserve"> cho dự định sắp tới</w:t>
      </w:r>
      <w:r w:rsidR="00BF25CB">
        <w:t>.</w:t>
      </w:r>
    </w:p>
    <w:p w:rsidR="00DA392C" w:rsidRDefault="00DA392C" w:rsidP="005768C7">
      <w:pPr>
        <w:pStyle w:val="ListParagraph"/>
        <w:numPr>
          <w:ilvl w:val="0"/>
          <w:numId w:val="41"/>
        </w:numPr>
      </w:pPr>
      <w:r>
        <w:t xml:space="preserve">Thiết lập các giao dịch thu chi định kỳ, hạn chế việc nhập lại các giao dịch thường kỳ, tối ưu </w:t>
      </w:r>
      <w:r w:rsidR="005B054D">
        <w:t xml:space="preserve">các thao tác </w:t>
      </w:r>
      <w:r>
        <w:t>cho</w:t>
      </w:r>
      <w:r w:rsidR="005B054D">
        <w:t xml:space="preserve"> người dùng.</w:t>
      </w:r>
      <w:r>
        <w:t xml:space="preserve"> </w:t>
      </w:r>
    </w:p>
    <w:p w:rsidR="00BF25CB" w:rsidRPr="00345909" w:rsidRDefault="00BF25CB" w:rsidP="005768C7">
      <w:pPr>
        <w:pStyle w:val="ListParagraph"/>
        <w:numPr>
          <w:ilvl w:val="0"/>
          <w:numId w:val="41"/>
        </w:numPr>
      </w:pPr>
      <w:r>
        <w:t>Người dùng có thể đăng nhập, quản lý tài khoản của mình trên nhiều thiết bị di động sử dụng hệ điều hành android</w:t>
      </w:r>
      <w:r w:rsidR="00172FA3">
        <w:t>. T</w:t>
      </w:r>
      <w:r w:rsidR="0055020A">
        <w:t>huận tiệ</w:t>
      </w:r>
      <w:r w:rsidR="00304409">
        <w:t>n hơn cho người dùng trong việc quản lý tài chính.</w:t>
      </w:r>
    </w:p>
    <w:p w:rsidR="00A65EB7" w:rsidRPr="004563FE" w:rsidRDefault="00A65EB7" w:rsidP="00BB0637">
      <w:pPr>
        <w:pStyle w:val="Heading2"/>
      </w:pPr>
      <w:bookmarkStart w:id="17" w:name="_Toc398987985"/>
      <w:bookmarkStart w:id="18" w:name="_Toc9616184"/>
      <w:r w:rsidRPr="004563FE">
        <w:t>Mục tiêu</w:t>
      </w:r>
      <w:r w:rsidR="00BB0637">
        <w:t xml:space="preserve"> đề tài</w:t>
      </w:r>
      <w:bookmarkEnd w:id="17"/>
      <w:bookmarkEnd w:id="18"/>
    </w:p>
    <w:p w:rsidR="00A65EB7" w:rsidRDefault="00A65EB7" w:rsidP="0069113E">
      <w:pPr>
        <w:rPr>
          <w:szCs w:val="28"/>
        </w:rPr>
      </w:pPr>
      <w:r>
        <w:rPr>
          <w:szCs w:val="28"/>
        </w:rPr>
        <w:t xml:space="preserve">Mục tiêu </w:t>
      </w:r>
      <w:r w:rsidR="00EE7659">
        <w:rPr>
          <w:szCs w:val="28"/>
        </w:rPr>
        <w:t>đề tài là xây dựng ứng dụng Android để quản lý tài chính cá nhân hiệu quả dành cho sinh viên.</w:t>
      </w:r>
    </w:p>
    <w:p w:rsidR="00A65EB7" w:rsidRDefault="008E1469" w:rsidP="0069113E">
      <w:pPr>
        <w:rPr>
          <w:szCs w:val="28"/>
        </w:rPr>
      </w:pPr>
      <w:r>
        <w:rPr>
          <w:szCs w:val="28"/>
        </w:rPr>
        <w:t>Ứng dụng xây dựng trên phương pháp quản lý tài chính giúp sinh viên có khoản tiết kiệm tài chính riêng và hình thành thói quen quản lý tài chính qua việc chia nhỏ nguồn tiền và nhắc nhở ghi chép chi tiêu.</w:t>
      </w:r>
    </w:p>
    <w:p w:rsidR="00282658" w:rsidRDefault="00282658" w:rsidP="0069113E">
      <w:pPr>
        <w:rPr>
          <w:szCs w:val="28"/>
        </w:rPr>
      </w:pPr>
      <w:r>
        <w:rPr>
          <w:szCs w:val="28"/>
        </w:rPr>
        <w:t>Ứ</w:t>
      </w:r>
      <w:r w:rsidR="007F4DD3">
        <w:rPr>
          <w:szCs w:val="28"/>
        </w:rPr>
        <w:t>ng dụng giúp s</w:t>
      </w:r>
      <w:r>
        <w:rPr>
          <w:szCs w:val="28"/>
        </w:rPr>
        <w:t>inh viên thiết lập được kế hoạch tiết kiệm. Bên cạnh đó, còn hỗ trợ người dùng hạn chế việc nhập các giao dịch chi tiêu định kỳ theo thời gian.</w:t>
      </w:r>
    </w:p>
    <w:p w:rsidR="00282658" w:rsidRDefault="00282658" w:rsidP="0069113E">
      <w:pPr>
        <w:rPr>
          <w:szCs w:val="28"/>
        </w:rPr>
      </w:pPr>
      <w:r>
        <w:rPr>
          <w:szCs w:val="28"/>
        </w:rPr>
        <w:lastRenderedPageBreak/>
        <w:t>Người dùng có thể dễ dàng sử dụng ứng dụng truy cập vào tài khoản không bị mất dữ liệu khi xóa ứng dụng hoặc sử dụng trên thiết bị Android</w:t>
      </w:r>
      <w:r w:rsidR="00D76F26">
        <w:rPr>
          <w:szCs w:val="28"/>
        </w:rPr>
        <w:t xml:space="preserve"> khác vì Mojar được xây dựng bằng cách </w:t>
      </w:r>
      <w:r>
        <w:rPr>
          <w:szCs w:val="28"/>
        </w:rPr>
        <w:t>lưu</w:t>
      </w:r>
      <w:r w:rsidR="00D76F26">
        <w:rPr>
          <w:szCs w:val="28"/>
        </w:rPr>
        <w:t xml:space="preserve"> trữ</w:t>
      </w:r>
      <w:r>
        <w:rPr>
          <w:szCs w:val="28"/>
        </w:rPr>
        <w:t xml:space="preserve"> dữ l</w:t>
      </w:r>
      <w:r w:rsidR="00D76F26">
        <w:rPr>
          <w:szCs w:val="28"/>
        </w:rPr>
        <w:t>iệu người dùng trên đám mây.</w:t>
      </w:r>
    </w:p>
    <w:p w:rsidR="00557187" w:rsidRDefault="00557187" w:rsidP="0069113E">
      <w:pPr>
        <w:rPr>
          <w:szCs w:val="28"/>
        </w:rPr>
      </w:pPr>
      <w:r>
        <w:rPr>
          <w:szCs w:val="28"/>
        </w:rPr>
        <w:t xml:space="preserve">Giao diện ứng </w:t>
      </w:r>
      <w:r w:rsidR="000C1017">
        <w:rPr>
          <w:szCs w:val="28"/>
        </w:rPr>
        <w:t xml:space="preserve">dụng thân thiện hỗ trợ việc </w:t>
      </w:r>
      <w:r>
        <w:rPr>
          <w:szCs w:val="28"/>
        </w:rPr>
        <w:t>nhập của người dùng</w:t>
      </w:r>
      <w:r w:rsidR="000C1017">
        <w:rPr>
          <w:szCs w:val="28"/>
        </w:rPr>
        <w:t>, cùng</w:t>
      </w:r>
      <w:r>
        <w:rPr>
          <w:szCs w:val="28"/>
        </w:rPr>
        <w:t xml:space="preserve"> với các chức năng cụ thể đem lại trải nghiệm tốt cho người sử dụng.</w:t>
      </w:r>
    </w:p>
    <w:p w:rsidR="00A65EB7" w:rsidRPr="004563FE" w:rsidRDefault="00BB0637" w:rsidP="00BB0637">
      <w:pPr>
        <w:pStyle w:val="Heading2"/>
      </w:pPr>
      <w:bookmarkStart w:id="19" w:name="_Toc398987986"/>
      <w:bookmarkStart w:id="20" w:name="_Toc9616185"/>
      <w:r>
        <w:t>Phạm vi đề tài</w:t>
      </w:r>
      <w:bookmarkEnd w:id="19"/>
      <w:bookmarkEnd w:id="20"/>
    </w:p>
    <w:p w:rsidR="00A65EB7" w:rsidRDefault="005F7520" w:rsidP="00F20A64">
      <w:r>
        <w:t>Ứng dụng đáp ứng được các chức năng cơ bản hỗ trợ người dùng ghi nhận thu chi, lặp kế hoạch tiết kiệm và giúp người dùng dễ dàng sử dụng trên nhiều thiết bị.</w:t>
      </w:r>
    </w:p>
    <w:p w:rsidR="005F7520" w:rsidRPr="004563FE" w:rsidRDefault="005F7520" w:rsidP="00F20A64">
      <w:r>
        <w:t xml:space="preserve">Để đáp ứng được các yêu cầu trên, nhóm đã thực hiện ứng dụng dựa trên các trên một số thư viện dành cho phát triển ứng dụng android như cung cấp </w:t>
      </w:r>
      <w:r w:rsidRPr="00033397">
        <w:t>MPAndroidChart</w:t>
      </w:r>
      <w:r w:rsidR="00FD3AA4">
        <w:t xml:space="preserve"> và </w:t>
      </w:r>
      <w:r>
        <w:t>Firebase.</w:t>
      </w:r>
    </w:p>
    <w:p w:rsidR="00A65EB7" w:rsidRPr="004563FE" w:rsidRDefault="008D201A" w:rsidP="00BB0637">
      <w:pPr>
        <w:pStyle w:val="Heading2"/>
      </w:pPr>
      <w:bookmarkStart w:id="21" w:name="_Toc398987987"/>
      <w:bookmarkStart w:id="22" w:name="_Toc9616186"/>
      <w:r>
        <w:t>Mô tả y</w:t>
      </w:r>
      <w:r w:rsidR="00BB0637">
        <w:t>êu cầu chức năng</w:t>
      </w:r>
      <w:bookmarkEnd w:id="21"/>
      <w:bookmarkEnd w:id="22"/>
    </w:p>
    <w:p w:rsidR="00892B65" w:rsidRDefault="00892B65" w:rsidP="00892B65">
      <w:r>
        <w:rPr>
          <w:b/>
        </w:rPr>
        <w:t>Đăng nhập</w:t>
      </w:r>
    </w:p>
    <w:p w:rsidR="00892B65" w:rsidRDefault="008B3D15" w:rsidP="00892B65">
      <w:r>
        <w:t>Sinh viên</w:t>
      </w:r>
      <w:r w:rsidR="00892B65" w:rsidRPr="00122B36">
        <w:t xml:space="preserve"> có thể tạo mới tài khoản </w:t>
      </w:r>
      <w:r>
        <w:t xml:space="preserve">Mojar </w:t>
      </w:r>
      <w:r w:rsidR="00892B65" w:rsidRPr="00122B36">
        <w:t xml:space="preserve">hoặc đăng nhập </w:t>
      </w:r>
      <w:r>
        <w:t xml:space="preserve">vào ứng dụng </w:t>
      </w:r>
      <w:r w:rsidR="00892B65" w:rsidRPr="00122B36">
        <w:t>thông qua tài khoản Google và Facebook.</w:t>
      </w:r>
      <w:r w:rsidR="00340877">
        <w:t xml:space="preserve"> Ứng dụng d</w:t>
      </w:r>
      <w:r w:rsidR="00892B65">
        <w:t>uy trì đăng nhập với tài khoản cho đến khi người dùng đăng xuất ra khỏi ứng dụng.</w:t>
      </w:r>
    </w:p>
    <w:p w:rsidR="00172D0A" w:rsidRDefault="00172D0A" w:rsidP="00892B65">
      <w:pPr>
        <w:ind w:left="576" w:firstLine="0"/>
        <w:jc w:val="left"/>
        <w:rPr>
          <w:b/>
        </w:rPr>
      </w:pPr>
      <w:r>
        <w:rPr>
          <w:b/>
        </w:rPr>
        <w:t xml:space="preserve">Thiết lập các </w:t>
      </w:r>
      <w:r w:rsidR="004C06CB">
        <w:rPr>
          <w:b/>
        </w:rPr>
        <w:t>hủ</w:t>
      </w:r>
      <w:r>
        <w:rPr>
          <w:b/>
        </w:rPr>
        <w:t xml:space="preserve"> tiền</w:t>
      </w:r>
    </w:p>
    <w:p w:rsidR="00172D0A" w:rsidRPr="00172D0A" w:rsidRDefault="00172D0A" w:rsidP="00645418">
      <w:r>
        <w:t>Hệ thống hỗ người dùng quản lý tài chính theo phương pháp JARS</w:t>
      </w:r>
      <w:r w:rsidR="00974B80">
        <w:t xml:space="preserve">, tổng </w:t>
      </w:r>
      <w:r w:rsidR="006B6DAB">
        <w:t>ngân sách</w:t>
      </w:r>
      <w:r w:rsidR="00974B80">
        <w:t xml:space="preserve"> hiện có sẽ được chia thành 6 </w:t>
      </w:r>
      <w:r w:rsidR="004C06CB">
        <w:t>hủ</w:t>
      </w:r>
      <w:r w:rsidR="00974B80">
        <w:t xml:space="preserve"> theo tỉ lệ</w:t>
      </w:r>
      <w:r w:rsidR="00645418">
        <w:t xml:space="preserve"> mặc định</w:t>
      </w:r>
      <w:r w:rsidR="00974B80">
        <w:t>: n</w:t>
      </w:r>
      <w:r w:rsidR="00974B80" w:rsidRPr="00024870">
        <w:t>hu cầu thiết yếu (Necessity account - NEC – 55%)</w:t>
      </w:r>
      <w:r w:rsidR="00974B80">
        <w:t>, h</w:t>
      </w:r>
      <w:r w:rsidR="00974B80" w:rsidRPr="002A76A9">
        <w:t>ưởng thụ (Play account - PLAY – 10%)</w:t>
      </w:r>
      <w:r w:rsidR="00974B80">
        <w:t>, q</w:t>
      </w:r>
      <w:r w:rsidR="00974B80" w:rsidRPr="00AF6B05">
        <w:t>uỹ tự do tài chính (Financial freedom account - FFA – 10%)</w:t>
      </w:r>
      <w:r w:rsidR="00974B80">
        <w:t>, t</w:t>
      </w:r>
      <w:r w:rsidR="00974B80" w:rsidRPr="002A76A9">
        <w:t>iết kiệm dài hạn (Long-term saving for spending account - LTSS – 10%)</w:t>
      </w:r>
      <w:r w:rsidR="00974B80">
        <w:t>, chia sẻ</w:t>
      </w:r>
      <w:r w:rsidR="00974B80" w:rsidRPr="002A76A9">
        <w:t xml:space="preserve"> (Give Account - GIVE – 5%)</w:t>
      </w:r>
      <w:r w:rsidR="00645418">
        <w:t xml:space="preserve">. Người dùng có thể </w:t>
      </w:r>
      <w:r w:rsidR="00F37828">
        <w:t>thay đổi</w:t>
      </w:r>
      <w:r w:rsidR="00645418">
        <w:t xml:space="preserve"> tỉ lệ phần trăm các </w:t>
      </w:r>
      <w:r w:rsidR="004C06CB">
        <w:t>hủ</w:t>
      </w:r>
      <w:r w:rsidR="00645418">
        <w:t xml:space="preserve"> theo nhu cầu sử dụng của cá nhân với tỉ lệ của tất cả các </w:t>
      </w:r>
      <w:r w:rsidR="004C06CB">
        <w:t>hủ</w:t>
      </w:r>
      <w:r w:rsidR="00645418">
        <w:t xml:space="preserve"> là 100%. </w:t>
      </w:r>
    </w:p>
    <w:p w:rsidR="00892B65" w:rsidRDefault="00E85615" w:rsidP="00892B65">
      <w:pPr>
        <w:ind w:left="576" w:firstLine="0"/>
        <w:jc w:val="left"/>
        <w:rPr>
          <w:b/>
        </w:rPr>
      </w:pPr>
      <w:r>
        <w:rPr>
          <w:b/>
        </w:rPr>
        <w:t>Quản lý ghi nhận thu chi</w:t>
      </w:r>
    </w:p>
    <w:p w:rsidR="007F2F48" w:rsidRDefault="00892B65" w:rsidP="007F2F48">
      <w:r>
        <w:t>Ứng d</w:t>
      </w:r>
      <w:r w:rsidR="008403D8">
        <w:t>ụng cho phép người dùng thực hiện các thao tác cơ bản trong việc quản lý tài chính là ghi nhận các khoả</w:t>
      </w:r>
      <w:r w:rsidR="007F2F48">
        <w:t>n thu nhập và ghi nhận lại các khoản chi tiêu</w:t>
      </w:r>
      <w:r w:rsidR="008403D8">
        <w:t>. Người dùng g</w:t>
      </w:r>
      <w:r w:rsidR="006B6DAB">
        <w:t>hi nhận</w:t>
      </w:r>
      <w:r>
        <w:t xml:space="preserve"> khoản thu nhập cá nhân và thêm thông tin chi tiết về khoản thu nhập</w:t>
      </w:r>
      <w:r w:rsidR="008403D8">
        <w:t xml:space="preserve"> với các gợi ý về nguồn thu nhập</w:t>
      </w:r>
      <w:r>
        <w:t xml:space="preserve">. </w:t>
      </w:r>
      <w:r w:rsidR="004C06CB">
        <w:t>Mặc định n</w:t>
      </w:r>
      <w:r w:rsidR="00822D2D">
        <w:t xml:space="preserve">ếu người dùng chọn thêm thu nhập vào tất cả các </w:t>
      </w:r>
      <w:r w:rsidR="004C06CB">
        <w:t>hủ</w:t>
      </w:r>
      <w:r w:rsidR="00822D2D">
        <w:t xml:space="preserve"> thì khoản thu nhập sẽ được hệ thống chia theo tỉ lệ đã thiết lập. </w:t>
      </w:r>
      <w:r w:rsidR="004C06CB">
        <w:t>N</w:t>
      </w:r>
      <w:r w:rsidR="00822D2D">
        <w:t>gười dùng</w:t>
      </w:r>
      <w:r w:rsidR="004C06CB">
        <w:t xml:space="preserve"> có thể tùy </w:t>
      </w:r>
      <w:r w:rsidR="00822D2D">
        <w:t xml:space="preserve">chọn </w:t>
      </w:r>
      <w:r w:rsidR="004C06CB">
        <w:t>một hoặc nhiều hủ để thêm thu nhập</w:t>
      </w:r>
      <w:r w:rsidR="00810DF3">
        <w:t>, k</w:t>
      </w:r>
      <w:r w:rsidR="00822D2D">
        <w:t xml:space="preserve">hoản thu nhập mới sẽ </w:t>
      </w:r>
      <w:r w:rsidR="00822D2D">
        <w:lastRenderedPageBreak/>
        <w:t>được ch</w:t>
      </w:r>
      <w:r w:rsidR="00810DF3">
        <w:t>i đều</w:t>
      </w:r>
      <w:r w:rsidR="00822D2D">
        <w:t xml:space="preserve"> vào ngân sách của </w:t>
      </w:r>
      <w:r w:rsidR="004C06CB">
        <w:t>hủ</w:t>
      </w:r>
      <w:r w:rsidR="00822D2D">
        <w:t xml:space="preserve"> đó. </w:t>
      </w:r>
      <w:r>
        <w:t xml:space="preserve">Các khoản thu nhập mới được thêm vào sẽ </w:t>
      </w:r>
      <w:r w:rsidR="006B6DAB">
        <w:t>được cộng thêm vào tổng ngân sách</w:t>
      </w:r>
      <w:r w:rsidR="00C95111">
        <w:t xml:space="preserve"> hiện tại.</w:t>
      </w:r>
    </w:p>
    <w:p w:rsidR="00B74273" w:rsidRDefault="00B74273" w:rsidP="001F5A24">
      <w:r>
        <w:t>Người dùng có thể xem lại chi tiết các giao dịch thu chi theo ngày hoặc tháng và cũng có thể chỉnh sửa thông tin giao dịch hoặc xóa giao dịch sau khi đã xác nhận với hệ thống.</w:t>
      </w:r>
      <w:r w:rsidR="001F5A24">
        <w:t xml:space="preserve"> Hệ thống hỗ trợ tính hạn mức chi tiêu của người dùng theo từng ngày.</w:t>
      </w:r>
    </w:p>
    <w:p w:rsidR="007F2F48" w:rsidRDefault="007F2F48" w:rsidP="007F2F48">
      <w:r>
        <w:t>Người dùng có thể thiết lập các khoản thu chi định kỳ lặp lại hằng ngày hoặc theo tháng, theo năm để tránh phải nhập lại các khoản thu chi thường xuyên này.</w:t>
      </w:r>
      <w:r w:rsidR="009775A0">
        <w:t xml:space="preserve"> Đến kỳ hạn, dựa vào các khoản thu chi đã được thiết lập, hệ thống sẽ tự động phát sinh giao dịch và xử lý thêm hoặc giảm ngân sách theo chi tiết khoản thu chi đã được thiết lập.</w:t>
      </w:r>
      <w:r w:rsidR="00350D17">
        <w:t xml:space="preserve"> </w:t>
      </w:r>
    </w:p>
    <w:p w:rsidR="00287838" w:rsidRDefault="001507C8" w:rsidP="001507C8">
      <w:pPr>
        <w:jc w:val="left"/>
      </w:pPr>
      <w:r>
        <w:t>Hệ thốn</w:t>
      </w:r>
      <w:r w:rsidR="00560492">
        <w:t>g sẽ thông báo nhắc nhở</w:t>
      </w:r>
      <w:r>
        <w:t xml:space="preserve"> người dùng nhập liệu thu c</w:t>
      </w:r>
      <w:r w:rsidR="00BF0587">
        <w:t>hi hàng ngày mặc định là vào 20 giờ</w:t>
      </w:r>
      <w:r>
        <w:t xml:space="preserve"> tối </w:t>
      </w:r>
      <w:r w:rsidR="00D977E2">
        <w:t>mỗi ngày nếu có bất kỳ giao dịch phát sinh trong ngày hôm đó</w:t>
      </w:r>
      <w:r>
        <w:t xml:space="preserve">. </w:t>
      </w:r>
      <w:r w:rsidR="00287838">
        <w:t xml:space="preserve">Ngoài ra, hệ </w:t>
      </w:r>
      <w:r w:rsidR="008A38C8">
        <w:t>thống hỗ trợ người dùng xem</w:t>
      </w:r>
      <w:r w:rsidR="00527457">
        <w:t xml:space="preserve"> số tiền</w:t>
      </w:r>
      <w:r w:rsidR="00287838">
        <w:t xml:space="preserve"> hạn mức chi tiêu cần thiết trung bình cho mỗi ngày.</w:t>
      </w:r>
    </w:p>
    <w:p w:rsidR="0038091C" w:rsidRPr="0038091C" w:rsidRDefault="009437B4" w:rsidP="00350D17">
      <w:pPr>
        <w:jc w:val="left"/>
        <w:rPr>
          <w:b/>
        </w:rPr>
      </w:pPr>
      <w:r>
        <w:rPr>
          <w:b/>
        </w:rPr>
        <w:t>Lập kế hoạch tiết kiệm</w:t>
      </w:r>
    </w:p>
    <w:p w:rsidR="0038091C" w:rsidRDefault="0038091C" w:rsidP="0038091C">
      <w:r>
        <w:t>Ứng dụng hỗ trợ người dùng lên kế hoạch</w:t>
      </w:r>
      <w:r w:rsidR="009437B4">
        <w:t xml:space="preserve"> tiết kiệm cho một nhu cầu cụ thể của người dùng với các thông tin chi tiết về số tiền cần thiết kiệm, thời gian bắt đầu và kết thúc kế hoạch, cùng với mục đích tiết kiệm của người dùng</w:t>
      </w:r>
      <w:r>
        <w:t xml:space="preserve">. Người dùng có thể thêm kế hoạch mới hoặc thay đổi kế hoạch, xóa kế hoạch đã có. </w:t>
      </w:r>
      <w:r w:rsidR="00BF3EB4">
        <w:t xml:space="preserve">Hệ thống sẽ hiển thị thông báo nhắc nhở nếu </w:t>
      </w:r>
      <w:r w:rsidR="009437B4">
        <w:t xml:space="preserve">số tiền trong ngân sách của </w:t>
      </w:r>
      <w:r w:rsidR="00BF3EB4">
        <w:t xml:space="preserve">người dùng </w:t>
      </w:r>
      <w:r w:rsidR="00527457">
        <w:t>không đủ để thực</w:t>
      </w:r>
      <w:r w:rsidR="009437B4">
        <w:t xml:space="preserve"> hiện kế hoạch</w:t>
      </w:r>
      <w:r w:rsidR="00BF3EB4">
        <w:t>.</w:t>
      </w:r>
    </w:p>
    <w:p w:rsidR="00892B65" w:rsidRPr="00E24C77" w:rsidRDefault="00892B65" w:rsidP="00892B65">
      <w:pPr>
        <w:rPr>
          <w:b/>
          <w:szCs w:val="26"/>
        </w:rPr>
      </w:pPr>
      <w:r>
        <w:rPr>
          <w:b/>
          <w:szCs w:val="26"/>
        </w:rPr>
        <w:t>B</w:t>
      </w:r>
      <w:r w:rsidRPr="00E24C77">
        <w:rPr>
          <w:b/>
          <w:szCs w:val="26"/>
        </w:rPr>
        <w:t>áo cáo</w:t>
      </w:r>
      <w:r>
        <w:rPr>
          <w:b/>
          <w:szCs w:val="26"/>
        </w:rPr>
        <w:t>, thống kê tài chính</w:t>
      </w:r>
    </w:p>
    <w:p w:rsidR="00892B65" w:rsidRPr="00392B56" w:rsidRDefault="00892B65" w:rsidP="00892B65">
      <w:pPr>
        <w:rPr>
          <w:szCs w:val="26"/>
        </w:rPr>
      </w:pPr>
      <w:r>
        <w:rPr>
          <w:szCs w:val="26"/>
        </w:rPr>
        <w:t xml:space="preserve">Người dùng có thể xem </w:t>
      </w:r>
      <w:r w:rsidR="00464A87">
        <w:rPr>
          <w:szCs w:val="26"/>
        </w:rPr>
        <w:t>báo cáo về khoản thu nhập và chi tiêu</w:t>
      </w:r>
      <w:r w:rsidRPr="00306EEB">
        <w:rPr>
          <w:szCs w:val="26"/>
        </w:rPr>
        <w:t xml:space="preserve"> bằng biểu đồ theo chu kỳ (ngày, tuần, tháng, năm). Hệ thống </w:t>
      </w:r>
      <w:r w:rsidR="00F7270A">
        <w:rPr>
          <w:szCs w:val="26"/>
        </w:rPr>
        <w:t>hiển thị cho người dùng biết thông tin của khoản chi tiêu sử dụng nhiều tiền nhất và thông tin của khoản chi tiêu chi phí thấp nhất.</w:t>
      </w:r>
    </w:p>
    <w:p w:rsidR="00024870" w:rsidRPr="003918DA" w:rsidRDefault="002F2105" w:rsidP="002F2105">
      <w:pPr>
        <w:pStyle w:val="Heading2"/>
      </w:pPr>
      <w:bookmarkStart w:id="23" w:name="_Toc9616187"/>
      <w:r>
        <w:lastRenderedPageBreak/>
        <w:t>Sơ đồ phân cấp chức năng</w:t>
      </w:r>
      <w:bookmarkEnd w:id="23"/>
    </w:p>
    <w:p w:rsidR="00432F7D" w:rsidRDefault="00A7572F" w:rsidP="00024870">
      <w:pPr>
        <w:jc w:val="left"/>
      </w:pPr>
      <w:r>
        <w:rPr>
          <w:noProof/>
        </w:rPr>
        <mc:AlternateContent>
          <mc:Choice Requires="wps">
            <w:drawing>
              <wp:anchor distT="0" distB="0" distL="114300" distR="114300" simplePos="0" relativeHeight="251770880" behindDoc="0" locked="0" layoutInCell="1" allowOverlap="1" wp14:anchorId="0FDF2BA8" wp14:editId="7F9A7F0E">
                <wp:simplePos x="0" y="0"/>
                <wp:positionH relativeFrom="column">
                  <wp:posOffset>-917575</wp:posOffset>
                </wp:positionH>
                <wp:positionV relativeFrom="paragraph">
                  <wp:posOffset>6550660</wp:posOffset>
                </wp:positionV>
                <wp:extent cx="710565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7105650" cy="635"/>
                        </a:xfrm>
                        <a:prstGeom prst="rect">
                          <a:avLst/>
                        </a:prstGeom>
                        <a:solidFill>
                          <a:prstClr val="white"/>
                        </a:solidFill>
                        <a:ln>
                          <a:noFill/>
                        </a:ln>
                      </wps:spPr>
                      <wps:txbx>
                        <w:txbxContent>
                          <w:p w:rsidR="0041104A" w:rsidRPr="00C11A06" w:rsidRDefault="0041104A" w:rsidP="00A7572F">
                            <w:pPr>
                              <w:pStyle w:val="Caption"/>
                              <w:rPr>
                                <w:noProof/>
                                <w:szCs w:val="24"/>
                              </w:rPr>
                            </w:pPr>
                            <w:bookmarkStart w:id="24" w:name="_Toc8793799"/>
                            <w:bookmarkStart w:id="25" w:name="_Toc9616232"/>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1</w:t>
                            </w:r>
                            <w:r>
                              <w:fldChar w:fldCharType="end"/>
                            </w:r>
                            <w:r>
                              <w:t xml:space="preserve"> </w:t>
                            </w:r>
                            <w:r>
                              <w:rPr>
                                <w:noProof/>
                              </w:rPr>
                              <w:t>Sơ đồ phân cấp chức năng</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DF2BA8" id="_x0000_t202" coordsize="21600,21600" o:spt="202" path="m,l,21600r21600,l21600,xe">
                <v:stroke joinstyle="miter"/>
                <v:path gradientshapeok="t" o:connecttype="rect"/>
              </v:shapetype>
              <v:shape id="Text Box 32" o:spid="_x0000_s1027" type="#_x0000_t202" style="position:absolute;left:0;text-align:left;margin-left:-72.25pt;margin-top:515.8pt;width:55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Qz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" stroked="f">
                <v:textbox style="mso-fit-shape-to-text:t" inset="0,0,0,0">
                  <w:txbxContent>
                    <w:p w:rsidR="0041104A" w:rsidRPr="00C11A06" w:rsidRDefault="0041104A" w:rsidP="00A7572F">
                      <w:pPr>
                        <w:pStyle w:val="Caption"/>
                        <w:rPr>
                          <w:noProof/>
                          <w:szCs w:val="24"/>
                        </w:rPr>
                      </w:pPr>
                      <w:bookmarkStart w:id="26" w:name="_Toc8793799"/>
                      <w:bookmarkStart w:id="27" w:name="_Toc9616232"/>
                      <w:r>
                        <w:t xml:space="preserve">Hình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Hình \* ARABIC \s 1 </w:instrText>
                      </w:r>
                      <w:r>
                        <w:fldChar w:fldCharType="separate"/>
                      </w:r>
                      <w:r>
                        <w:rPr>
                          <w:noProof/>
                        </w:rPr>
                        <w:t>1</w:t>
                      </w:r>
                      <w:r>
                        <w:fldChar w:fldCharType="end"/>
                      </w:r>
                      <w:r>
                        <w:t xml:space="preserve"> </w:t>
                      </w:r>
                      <w:r>
                        <w:rPr>
                          <w:noProof/>
                        </w:rPr>
                        <w:t>Sơ đồ phân cấp chức năng</w:t>
                      </w:r>
                      <w:bookmarkEnd w:id="26"/>
                      <w:bookmarkEnd w:id="27"/>
                    </w:p>
                  </w:txbxContent>
                </v:textbox>
                <w10:wrap type="topAndBottom"/>
              </v:shape>
            </w:pict>
          </mc:Fallback>
        </mc:AlternateContent>
      </w:r>
      <w:r w:rsidR="0027086F" w:rsidRPr="003918DA">
        <w:rPr>
          <w:noProof/>
        </w:rPr>
        <w:drawing>
          <wp:anchor distT="0" distB="0" distL="114300" distR="114300" simplePos="0" relativeHeight="251665408" behindDoc="0" locked="0" layoutInCell="1" allowOverlap="1" wp14:anchorId="650930AC" wp14:editId="2C9D289A">
            <wp:simplePos x="0" y="0"/>
            <wp:positionH relativeFrom="page">
              <wp:posOffset>342900</wp:posOffset>
            </wp:positionH>
            <wp:positionV relativeFrom="paragraph">
              <wp:posOffset>407035</wp:posOffset>
            </wp:positionV>
            <wp:extent cx="7105650" cy="6086475"/>
            <wp:effectExtent l="0" t="0" r="57150" b="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p>
    <w:p w:rsidR="0027086F" w:rsidRPr="0008216A" w:rsidRDefault="0027086F" w:rsidP="002146F1">
      <w:pPr>
        <w:ind w:firstLine="0"/>
        <w:jc w:val="left"/>
        <w:sectPr w:rsidR="0027086F" w:rsidRPr="0008216A" w:rsidSect="009165B5">
          <w:pgSz w:w="11907" w:h="16840" w:code="9"/>
          <w:pgMar w:top="1701" w:right="1134" w:bottom="1701" w:left="1985" w:header="709" w:footer="709" w:gutter="0"/>
          <w:cols w:space="708"/>
          <w:docGrid w:linePitch="360"/>
        </w:sectPr>
      </w:pPr>
    </w:p>
    <w:p w:rsidR="0030491F" w:rsidRDefault="0030491F" w:rsidP="002146F1">
      <w:pPr>
        <w:ind w:firstLine="0"/>
        <w:jc w:val="left"/>
        <w:rPr>
          <w:b/>
        </w:rPr>
      </w:pPr>
    </w:p>
    <w:p w:rsidR="003510E3" w:rsidRDefault="008D201A" w:rsidP="00D512CC">
      <w:pPr>
        <w:pStyle w:val="Heading1"/>
        <w:jc w:val="both"/>
      </w:pPr>
      <w:bookmarkStart w:id="28" w:name="_Toc398987988"/>
      <w:bookmarkStart w:id="29" w:name="_Toc9616188"/>
      <w:bookmarkEnd w:id="2"/>
      <w:r>
        <w:t>: CƠ SỞ LÝ THUYẾT</w:t>
      </w:r>
      <w:bookmarkEnd w:id="28"/>
      <w:bookmarkEnd w:id="29"/>
    </w:p>
    <w:p w:rsidR="00C8580A" w:rsidRDefault="00064EB7" w:rsidP="00A16910">
      <w:pPr>
        <w:pStyle w:val="Heading2"/>
      </w:pPr>
      <w:bookmarkStart w:id="30" w:name="_Toc9616189"/>
      <w:r>
        <w:t>H</w:t>
      </w:r>
      <w:r w:rsidR="005B4291">
        <w:t>ệ điều hành</w:t>
      </w:r>
      <w:r w:rsidR="008111A1">
        <w:t xml:space="preserve"> Android</w:t>
      </w:r>
      <w:bookmarkEnd w:id="30"/>
    </w:p>
    <w:p w:rsidR="00C946F3" w:rsidRDefault="00C946F3" w:rsidP="00C946F3">
      <w:r w:rsidRPr="00C946F3">
        <w:t>Android là một hệ điều hành có mã nguồn mở dựa trên nền tảng Linux được thiết kế dành cho các thiết bị di động có màn hình cảm ứng như điện thoại thông minh và máy tính bảng.</w:t>
      </w:r>
      <w:r w:rsidR="005C602A" w:rsidRPr="005C602A">
        <w:t xml:space="preserve"> Android cung cấp một khuôn khổ </w:t>
      </w:r>
      <w:r w:rsidR="005C602A">
        <w:t xml:space="preserve">ứng dụng phong phú cho phép </w:t>
      </w:r>
      <w:r w:rsidR="005C602A" w:rsidRPr="005C602A">
        <w:t>xây dựng các ứng dụng và trò chơi mới cho các thiết bị di động trong môi trường ngôn ngữ Java</w:t>
      </w:r>
      <w:r w:rsidR="005C602A">
        <w:t>.</w:t>
      </w:r>
      <w:r w:rsidR="007E35E9">
        <w:fldChar w:fldCharType="begin"/>
      </w:r>
      <w:r w:rsidR="007E35E9">
        <w:instrText xml:space="preserve"> REF _Ref8757981 \r \h </w:instrText>
      </w:r>
      <w:r w:rsidR="007E35E9">
        <w:fldChar w:fldCharType="separate"/>
      </w:r>
      <w:r w:rsidR="007E35E9">
        <w:t>[3]</w:t>
      </w:r>
      <w:r w:rsidR="007E35E9">
        <w:fldChar w:fldCharType="end"/>
      </w:r>
    </w:p>
    <w:p w:rsidR="00C946F3" w:rsidRDefault="00AE7A92" w:rsidP="00C946F3">
      <w:r>
        <w:rPr>
          <w:noProof/>
        </w:rPr>
        <mc:AlternateContent>
          <mc:Choice Requires="wps">
            <w:drawing>
              <wp:anchor distT="0" distB="0" distL="114300" distR="114300" simplePos="0" relativeHeight="251772928" behindDoc="0" locked="0" layoutInCell="1" allowOverlap="1" wp14:anchorId="242B67ED" wp14:editId="303EA99E">
                <wp:simplePos x="0" y="0"/>
                <wp:positionH relativeFrom="column">
                  <wp:posOffset>-1270</wp:posOffset>
                </wp:positionH>
                <wp:positionV relativeFrom="paragraph">
                  <wp:posOffset>4523740</wp:posOffset>
                </wp:positionV>
                <wp:extent cx="558038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B86829" w:rsidRDefault="0041104A" w:rsidP="00AE7A92">
                            <w:pPr>
                              <w:pStyle w:val="Caption"/>
                              <w:rPr>
                                <w:noProof/>
                                <w:szCs w:val="24"/>
                              </w:rPr>
                            </w:pPr>
                            <w:bookmarkStart w:id="31" w:name="_Toc9616233"/>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w:t>
                            </w:r>
                            <w:r>
                              <w:fldChar w:fldCharType="end"/>
                            </w:r>
                            <w:r>
                              <w:t xml:space="preserve"> Kiến trúc hện điều hành Android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B67ED" id="Text Box 33" o:spid="_x0000_s1028" type="#_x0000_t202" style="position:absolute;left:0;text-align:left;margin-left:-.1pt;margin-top:356.2pt;width:439.4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RHWLwIAAGY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" stroked="f">
                <v:textbox style="mso-fit-shape-to-text:t" inset="0,0,0,0">
                  <w:txbxContent>
                    <w:p w:rsidR="0041104A" w:rsidRPr="00B86829" w:rsidRDefault="0041104A" w:rsidP="00AE7A92">
                      <w:pPr>
                        <w:pStyle w:val="Caption"/>
                        <w:rPr>
                          <w:noProof/>
                          <w:szCs w:val="24"/>
                        </w:rPr>
                      </w:pPr>
                      <w:bookmarkStart w:id="32" w:name="_Toc9616233"/>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1</w:t>
                      </w:r>
                      <w:r>
                        <w:fldChar w:fldCharType="end"/>
                      </w:r>
                      <w:r>
                        <w:t xml:space="preserve"> Kiến trúc hện điều hành Android</w:t>
                      </w:r>
                      <w:bookmarkEnd w:id="32"/>
                    </w:p>
                  </w:txbxContent>
                </v:textbox>
                <w10:wrap type="topAndBottom"/>
              </v:shape>
            </w:pict>
          </mc:Fallback>
        </mc:AlternateContent>
      </w:r>
      <w:r w:rsidR="00695805">
        <w:rPr>
          <w:noProof/>
        </w:rPr>
        <w:drawing>
          <wp:anchor distT="0" distB="0" distL="114300" distR="114300" simplePos="0" relativeHeight="251768832" behindDoc="0" locked="0" layoutInCell="1" allowOverlap="1" wp14:anchorId="6EFDE6EA" wp14:editId="1D909B04">
            <wp:simplePos x="0" y="0"/>
            <wp:positionH relativeFrom="margin">
              <wp:posOffset>-1270</wp:posOffset>
            </wp:positionH>
            <wp:positionV relativeFrom="paragraph">
              <wp:posOffset>569727</wp:posOffset>
            </wp:positionV>
            <wp:extent cx="5580380" cy="3896995"/>
            <wp:effectExtent l="0" t="0" r="127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jpg"/>
                    <pic:cNvPicPr/>
                  </pic:nvPicPr>
                  <pic:blipFill>
                    <a:blip r:embed="rId57">
                      <a:extLst>
                        <a:ext uri="{28A0092B-C50C-407E-A947-70E740481C1C}">
                          <a14:useLocalDpi xmlns:a14="http://schemas.microsoft.com/office/drawing/2010/main" val="0"/>
                        </a:ext>
                      </a:extLst>
                    </a:blip>
                    <a:stretch>
                      <a:fillRect/>
                    </a:stretch>
                  </pic:blipFill>
                  <pic:spPr>
                    <a:xfrm>
                      <a:off x="0" y="0"/>
                      <a:ext cx="5580380" cy="3896995"/>
                    </a:xfrm>
                    <a:prstGeom prst="rect">
                      <a:avLst/>
                    </a:prstGeom>
                  </pic:spPr>
                </pic:pic>
              </a:graphicData>
            </a:graphic>
          </wp:anchor>
        </w:drawing>
      </w:r>
      <w:r w:rsidR="00C946F3" w:rsidRPr="00C946F3">
        <w:t>Kiến trúc cơ bản của hệ điều hành Android</w:t>
      </w:r>
      <w:r w:rsidR="00C946F3">
        <w:t xml:space="preserve"> gồm </w:t>
      </w:r>
      <w:r w:rsidR="00C946F3" w:rsidRPr="00C946F3">
        <w:t>5 phần chính</w:t>
      </w:r>
      <w:r w:rsidR="00935C49">
        <w:t xml:space="preserve"> thuộc 4 tầng</w:t>
      </w:r>
      <w:r w:rsidR="00C946F3">
        <w:t>.</w:t>
      </w:r>
    </w:p>
    <w:p w:rsidR="00935C49" w:rsidRDefault="00935C49" w:rsidP="00935C49">
      <w:pPr>
        <w:pStyle w:val="ListParagraph"/>
        <w:ind w:left="1287" w:firstLine="0"/>
      </w:pPr>
    </w:p>
    <w:p w:rsidR="00695805" w:rsidRDefault="00187864" w:rsidP="00187864">
      <w:pPr>
        <w:spacing w:before="0" w:line="240" w:lineRule="auto"/>
        <w:ind w:firstLine="0"/>
        <w:jc w:val="left"/>
      </w:pPr>
      <w:r>
        <w:br w:type="page"/>
      </w:r>
    </w:p>
    <w:p w:rsidR="00C946F3" w:rsidRDefault="00935C49" w:rsidP="00935C49">
      <w:pPr>
        <w:pStyle w:val="ListParagraph"/>
        <w:numPr>
          <w:ilvl w:val="0"/>
          <w:numId w:val="42"/>
        </w:numPr>
      </w:pPr>
      <w:r>
        <w:lastRenderedPageBreak/>
        <w:t>Application</w:t>
      </w:r>
    </w:p>
    <w:p w:rsidR="00A3625E" w:rsidRDefault="00A3625E" w:rsidP="00A3625E">
      <w:pPr>
        <w:pStyle w:val="ListParagraph"/>
        <w:ind w:firstLine="0"/>
      </w:pPr>
      <w:r w:rsidRPr="00A3625E">
        <w:t>Tầng ứng dụng là tầng</w:t>
      </w:r>
      <w:r>
        <w:t xml:space="preserve"> </w:t>
      </w:r>
      <w:r w:rsidR="00E94B3A">
        <w:t>có thể tìm thấy các ứng dụng cho</w:t>
      </w:r>
      <w:r w:rsidRPr="00A3625E">
        <w:t xml:space="preserve"> </w:t>
      </w:r>
      <w:r w:rsidR="00E94B3A">
        <w:t>các thiết bị Android như</w:t>
      </w:r>
      <w:r w:rsidRPr="00A3625E">
        <w:t xml:space="preserve"> trình duyệt</w:t>
      </w:r>
      <w:r w:rsidR="00E94B3A">
        <w:t>, lịch, email, game</w:t>
      </w:r>
      <w:r w:rsidRPr="00A3625E">
        <w:t>…</w:t>
      </w:r>
      <w:r w:rsidR="001C5DA6">
        <w:t xml:space="preserve"> Các ứng dụng được viết sẽ được cài đặt trên tầng này.</w:t>
      </w:r>
    </w:p>
    <w:p w:rsidR="00935C49" w:rsidRDefault="00935C49" w:rsidP="00935C49">
      <w:pPr>
        <w:pStyle w:val="ListParagraph"/>
        <w:numPr>
          <w:ilvl w:val="0"/>
          <w:numId w:val="42"/>
        </w:numPr>
      </w:pPr>
      <w:r>
        <w:t>Application Framework</w:t>
      </w:r>
    </w:p>
    <w:p w:rsidR="00A3625E" w:rsidRDefault="00A3625E" w:rsidP="00A3625E">
      <w:pPr>
        <w:pStyle w:val="ListParagraph"/>
        <w:ind w:firstLine="0"/>
      </w:pPr>
      <w:r w:rsidRPr="00A3625E">
        <w:t>Là phần thể hiện các khả năng khác nhau của Android(kết nối, thông báo, truy xuất dữ liệu) cho nhà phát triển ứng dụng, chúng có thể được tạo ra để sử dụng trong các ứng dụng của họ.</w:t>
      </w:r>
    </w:p>
    <w:p w:rsidR="00935C49" w:rsidRDefault="00935C49" w:rsidP="00935C49">
      <w:pPr>
        <w:pStyle w:val="ListParagraph"/>
        <w:numPr>
          <w:ilvl w:val="0"/>
          <w:numId w:val="42"/>
        </w:numPr>
      </w:pPr>
      <w:r>
        <w:t>Libraries</w:t>
      </w:r>
    </w:p>
    <w:p w:rsidR="00CA6008" w:rsidRDefault="00CA6008" w:rsidP="00CA6008">
      <w:pPr>
        <w:pStyle w:val="ListParagraph"/>
        <w:ind w:firstLine="0"/>
      </w:pPr>
      <w:r w:rsidRPr="00CA6008">
        <w:t>Chứa tất cả các mã cái mà cung cấp cấp những tính năng chính của hệ điều hành Android, đôi với ví dụ này thì SQLite là thư viện cung cấp việc hộ trợ làm việc với database dùng để chứa dữ liệu. Hoặc Webkit là thư viện cung cấp những tính năng cho trình duyệt Web.</w:t>
      </w:r>
    </w:p>
    <w:p w:rsidR="00935C49" w:rsidRDefault="00935C49" w:rsidP="00935C49">
      <w:pPr>
        <w:pStyle w:val="ListParagraph"/>
        <w:numPr>
          <w:ilvl w:val="0"/>
          <w:numId w:val="42"/>
        </w:numPr>
      </w:pPr>
      <w:r>
        <w:t>Android Runtime</w:t>
      </w:r>
    </w:p>
    <w:p w:rsidR="00F710F1" w:rsidRDefault="00F710F1" w:rsidP="00F710F1">
      <w:pPr>
        <w:pStyle w:val="ListParagraph"/>
        <w:ind w:firstLine="0"/>
      </w:pPr>
      <w:r w:rsidRPr="00F710F1">
        <w:t>Là tầng cùng với lớp thư viện Android runtime cung cấp một tập các thư viện cốt lỗi để cho phép các lập trình viên phát triển viết ứng dụng bằng việc sử dụng ngôn ngữ lập trình Java.</w:t>
      </w:r>
    </w:p>
    <w:p w:rsidR="00F710F1" w:rsidRDefault="00F710F1" w:rsidP="00072756">
      <w:pPr>
        <w:pStyle w:val="ListParagraph"/>
        <w:ind w:firstLine="0"/>
      </w:pPr>
      <w:r w:rsidRPr="00F710F1">
        <w:t>Android Runtime bao gốm máy ảo Dalvik</w:t>
      </w:r>
      <w:r>
        <w:t xml:space="preserve"> </w:t>
      </w:r>
      <w:r w:rsidRPr="00F710F1">
        <w:t>điều khiển mọi hoạt động của ứng dụng Android</w:t>
      </w:r>
      <w:r>
        <w:t>.</w:t>
      </w:r>
      <w:r w:rsidR="005769B4">
        <w:t xml:space="preserve"> </w:t>
      </w:r>
      <w:r w:rsidR="005769B4" w:rsidRPr="005769B4">
        <w:t>Ngoài ra máy ảo còn giúp tối ưu năng lượng pin cũng như CPU của thiết bị Android</w:t>
      </w:r>
    </w:p>
    <w:p w:rsidR="00935C49" w:rsidRDefault="00935C49" w:rsidP="00935C49">
      <w:pPr>
        <w:pStyle w:val="ListParagraph"/>
        <w:numPr>
          <w:ilvl w:val="0"/>
          <w:numId w:val="42"/>
        </w:numPr>
      </w:pPr>
      <w:r>
        <w:t>Linux Kernel</w:t>
      </w:r>
    </w:p>
    <w:p w:rsidR="00CA6008" w:rsidRDefault="00CA6008" w:rsidP="00CA6008">
      <w:pPr>
        <w:pStyle w:val="ListParagraph"/>
        <w:ind w:firstLine="0"/>
      </w:pPr>
      <w:r>
        <w:t>L</w:t>
      </w:r>
      <w:r w:rsidRPr="00CA6008">
        <w:t>à nhân nền tảng mà hệ điều hành Android dựa vào nó để phát triển. Đâu là lớp chứa tất cả các thiết bị giao tiếp ở mức thấp dùng để điều khiển các phần cứng khác trên thiết bị Android.</w:t>
      </w:r>
      <w:r w:rsidR="002852F4">
        <w:fldChar w:fldCharType="begin"/>
      </w:r>
      <w:r w:rsidR="002852F4">
        <w:instrText xml:space="preserve"> REF _Ref8786804 \r \h </w:instrText>
      </w:r>
      <w:r w:rsidR="002852F4">
        <w:fldChar w:fldCharType="separate"/>
      </w:r>
      <w:r w:rsidR="002852F4">
        <w:t>[3]</w:t>
      </w:r>
      <w:r w:rsidR="002852F4">
        <w:fldChar w:fldCharType="end"/>
      </w:r>
      <w:r w:rsidR="002852F4">
        <w:t xml:space="preserve"> </w:t>
      </w:r>
    </w:p>
    <w:p w:rsidR="005B4291" w:rsidRDefault="005B4291" w:rsidP="005B4291">
      <w:pPr>
        <w:pStyle w:val="Heading2"/>
      </w:pPr>
      <w:bookmarkStart w:id="33" w:name="_Toc9616190"/>
      <w:r>
        <w:t>Thư viện biểu đồ mã nguồn mở MPAndroidChart</w:t>
      </w:r>
      <w:bookmarkEnd w:id="33"/>
    </w:p>
    <w:p w:rsidR="00CE5AA8" w:rsidRDefault="00CE5AA8" w:rsidP="00CE5AA8">
      <w:r>
        <w:t>Mã nguồn mở  hay còn gọi là</w:t>
      </w:r>
      <w:r w:rsidR="00C34901">
        <w:t xml:space="preserve"> Open Source</w:t>
      </w:r>
      <w:r>
        <w:t xml:space="preserve"> </w:t>
      </w:r>
      <w:r w:rsidR="009A6E7B" w:rsidRPr="009A6E7B">
        <w:t>được phát hành miễn phí và sở hữu bởi các đơn vị, doanh nghiệp lớn về công nghệ, cũng có một số trường hợp các lập trình viên phát triển mã nguồn mở và bày bán nó với các chức năng độc đáo hơn phiên bản gốc.</w:t>
      </w:r>
      <w:r w:rsidR="009A6E7B">
        <w:t xml:space="preserve"> Người dùng, các nhà phát triển có thể tải về và </w:t>
      </w:r>
      <w:r w:rsidRPr="00CE5AA8">
        <w:t>sử</w:t>
      </w:r>
      <w:r w:rsidR="009A6E7B">
        <w:t xml:space="preserve">a đổi hoặc nâng cấp thêm để có </w:t>
      </w:r>
      <w:r w:rsidRPr="00CE5AA8">
        <w:t>những tính năng vượt trội khác.</w:t>
      </w:r>
      <w:r w:rsidR="009A6E7B">
        <w:t xml:space="preserve"> </w:t>
      </w:r>
    </w:p>
    <w:p w:rsidR="00BE74B8" w:rsidRPr="00CE5AA8" w:rsidRDefault="00BE74B8" w:rsidP="00CE5AA8">
      <w:r w:rsidRPr="00BE74B8">
        <w:t>MPAndroidChart là một thư viện biểu đồ mạnh mẽ và dễ sử dụng trong Android, với thư viện này bạn có thể vẽ biểu đồ một số dạng như LineChart, BarChart, PieChart, ScatterChart, CandleStickChart, RadarChart…</w:t>
      </w:r>
      <w:r w:rsidR="000F3A9D">
        <w:t xml:space="preserve"> </w:t>
      </w:r>
      <w:r w:rsidR="0007167B">
        <w:fldChar w:fldCharType="begin"/>
      </w:r>
      <w:r w:rsidR="0007167B">
        <w:instrText xml:space="preserve"> REF _Ref8786869 \n \h </w:instrText>
      </w:r>
      <w:r w:rsidR="0007167B">
        <w:fldChar w:fldCharType="separate"/>
      </w:r>
      <w:r w:rsidR="0007167B">
        <w:t>[8]</w:t>
      </w:r>
      <w:r w:rsidR="0007167B">
        <w:fldChar w:fldCharType="end"/>
      </w:r>
    </w:p>
    <w:p w:rsidR="005B4291" w:rsidRDefault="005B4291" w:rsidP="005B4291">
      <w:pPr>
        <w:pStyle w:val="Heading2"/>
      </w:pPr>
      <w:bookmarkStart w:id="34" w:name="_Toc9616191"/>
      <w:r>
        <w:lastRenderedPageBreak/>
        <w:t>Cơ sở dữ liệu đám mây hỗ trợ xác thực n</w:t>
      </w:r>
      <w:r w:rsidR="00DA4D99">
        <w:t>gười dùng Firebase</w:t>
      </w:r>
      <w:bookmarkEnd w:id="34"/>
    </w:p>
    <w:p w:rsidR="00BE74B8" w:rsidRDefault="00BE74B8" w:rsidP="00BE74B8">
      <w:r w:rsidRPr="00BE74B8">
        <w:t>Firebase là một dịch vụ hệ thống backend được Google cung cấp sẵn cho ứng dụng Mobile của bạn, với Firebase bạn có thể rút ngắn thời gian phát triển, triển khai và thời gian mở rộng quy mô của ứng dụng mobile mình đang phát triển</w:t>
      </w:r>
      <w:r>
        <w:t>.</w:t>
      </w:r>
    </w:p>
    <w:p w:rsidR="00BE74B8" w:rsidRDefault="00FB7506" w:rsidP="00BE74B8">
      <w:r w:rsidRPr="00FB7506">
        <w:t>Firebase được google hỗ trợ và cung cấp trên nền tảng phần cứng với quy mô rộng khắp thế giới</w:t>
      </w:r>
      <w:r w:rsidR="00104311">
        <w:t>, được các tập đoàn lớn và các ứ</w:t>
      </w:r>
      <w:r w:rsidRPr="00FB7506">
        <w:t>ng dụng với triệu lượt sử dụng từ người dùng.</w:t>
      </w:r>
    </w:p>
    <w:p w:rsidR="00FB7506" w:rsidRDefault="002F2BDC" w:rsidP="002F2BDC">
      <w:pPr>
        <w:pStyle w:val="ListParagraph"/>
        <w:numPr>
          <w:ilvl w:val="0"/>
          <w:numId w:val="43"/>
        </w:numPr>
      </w:pPr>
      <w:r w:rsidRPr="002F2BDC">
        <w:t>Realtime Database</w:t>
      </w:r>
    </w:p>
    <w:p w:rsidR="00DF51E1" w:rsidRDefault="00EB12A4" w:rsidP="00DF51E1">
      <w:pPr>
        <w:pStyle w:val="ListParagraph"/>
        <w:ind w:firstLine="0"/>
      </w:pPr>
      <w:r>
        <w:rPr>
          <w:noProof/>
        </w:rPr>
        <mc:AlternateContent>
          <mc:Choice Requires="wps">
            <w:drawing>
              <wp:anchor distT="0" distB="0" distL="114300" distR="114300" simplePos="0" relativeHeight="251774976" behindDoc="0" locked="0" layoutInCell="1" allowOverlap="1" wp14:anchorId="4F97B39B" wp14:editId="09D22245">
                <wp:simplePos x="0" y="0"/>
                <wp:positionH relativeFrom="column">
                  <wp:posOffset>163830</wp:posOffset>
                </wp:positionH>
                <wp:positionV relativeFrom="paragraph">
                  <wp:posOffset>3049270</wp:posOffset>
                </wp:positionV>
                <wp:extent cx="55803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F74B06" w:rsidRDefault="0041104A" w:rsidP="00EB12A4">
                            <w:pPr>
                              <w:pStyle w:val="Caption"/>
                              <w:rPr>
                                <w:noProof/>
                                <w:szCs w:val="24"/>
                              </w:rPr>
                            </w:pPr>
                            <w:bookmarkStart w:id="35" w:name="_Toc9616234"/>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2</w:t>
                            </w:r>
                            <w:r>
                              <w:fldChar w:fldCharType="end"/>
                            </w:r>
                            <w:r>
                              <w:t xml:space="preserve"> </w:t>
                            </w:r>
                            <w:r>
                              <w:rPr>
                                <w:noProof/>
                              </w:rPr>
                              <w:t>Dữ liệu thời gian thực trên các thiết bị</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7B39B" id="Text Box 34" o:spid="_x0000_s1029" type="#_x0000_t202" style="position:absolute;left:0;text-align:left;margin-left:12.9pt;margin-top:240.1pt;width:439.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5IkLgIAAGYEAAAOAAAAZHJzL2Uyb0RvYy54bWysVMFu2zAMvQ/YPwi6L06apSi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" stroked="f">
                <v:textbox style="mso-fit-shape-to-text:t" inset="0,0,0,0">
                  <w:txbxContent>
                    <w:p w:rsidR="0041104A" w:rsidRPr="00F74B06" w:rsidRDefault="0041104A" w:rsidP="00EB12A4">
                      <w:pPr>
                        <w:pStyle w:val="Caption"/>
                        <w:rPr>
                          <w:noProof/>
                          <w:szCs w:val="24"/>
                        </w:rPr>
                      </w:pPr>
                      <w:bookmarkStart w:id="36" w:name="_Toc9616234"/>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2</w:t>
                      </w:r>
                      <w:r>
                        <w:fldChar w:fldCharType="end"/>
                      </w:r>
                      <w:r>
                        <w:t xml:space="preserve"> </w:t>
                      </w:r>
                      <w:r>
                        <w:rPr>
                          <w:noProof/>
                        </w:rPr>
                        <w:t>Dữ liệu thời gian thực trên các thiết bị</w:t>
                      </w:r>
                      <w:bookmarkEnd w:id="36"/>
                    </w:p>
                  </w:txbxContent>
                </v:textbox>
                <w10:wrap type="topAndBottom"/>
              </v:shape>
            </w:pict>
          </mc:Fallback>
        </mc:AlternateContent>
      </w:r>
      <w:r w:rsidR="00DF51E1">
        <w:rPr>
          <w:noProof/>
        </w:rPr>
        <w:drawing>
          <wp:anchor distT="0" distB="0" distL="114300" distR="114300" simplePos="0" relativeHeight="251766784" behindDoc="0" locked="0" layoutInCell="1" allowOverlap="1" wp14:anchorId="5D796630" wp14:editId="15523753">
            <wp:simplePos x="0" y="0"/>
            <wp:positionH relativeFrom="margin">
              <wp:posOffset>163830</wp:posOffset>
            </wp:positionH>
            <wp:positionV relativeFrom="paragraph">
              <wp:posOffset>207010</wp:posOffset>
            </wp:positionV>
            <wp:extent cx="5580380" cy="2785110"/>
            <wp:effectExtent l="0" t="0" r="127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seblog.png"/>
                    <pic:cNvPicPr/>
                  </pic:nvPicPr>
                  <pic:blipFill>
                    <a:blip r:embed="rId58">
                      <a:extLst>
                        <a:ext uri="{28A0092B-C50C-407E-A947-70E740481C1C}">
                          <a14:useLocalDpi xmlns:a14="http://schemas.microsoft.com/office/drawing/2010/main" val="0"/>
                        </a:ext>
                      </a:extLst>
                    </a:blip>
                    <a:stretch>
                      <a:fillRect/>
                    </a:stretch>
                  </pic:blipFill>
                  <pic:spPr>
                    <a:xfrm>
                      <a:off x="0" y="0"/>
                      <a:ext cx="5580380" cy="2785110"/>
                    </a:xfrm>
                    <a:prstGeom prst="rect">
                      <a:avLst/>
                    </a:prstGeom>
                  </pic:spPr>
                </pic:pic>
              </a:graphicData>
            </a:graphic>
            <wp14:sizeRelV relativeFrom="margin">
              <wp14:pctHeight>0</wp14:pctHeight>
            </wp14:sizeRelV>
          </wp:anchor>
        </w:drawing>
      </w:r>
    </w:p>
    <w:p w:rsidR="00DF51E1" w:rsidRDefault="00DF51E1" w:rsidP="007A111B">
      <w:pPr>
        <w:ind w:left="360" w:firstLine="360"/>
      </w:pPr>
    </w:p>
    <w:p w:rsidR="007A111B" w:rsidRDefault="00E73893" w:rsidP="007A111B">
      <w:pPr>
        <w:ind w:left="360" w:firstLine="360"/>
      </w:pPr>
      <w:r w:rsidRPr="00E73893">
        <w:t>Lưu trữ và đồng bộ dữ liệu người dùng thời gian thực, các ứng dụng hỗ trợ tính năng này có thể lưu trữ và lấy dữ liệu từ máy chủ trong tích tắc. Các dữ liệu được lưu trữ trong hệ thống cơ sở dữ liệu hỗ trợ NoSQL và được đặt trên nền tảng máy chủ Cloud,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r w:rsidR="0007167B">
        <w:t xml:space="preserve"> </w:t>
      </w:r>
      <w:r w:rsidR="0007167B">
        <w:fldChar w:fldCharType="begin"/>
      </w:r>
      <w:r w:rsidR="0007167B">
        <w:instrText xml:space="preserve"> REF _Ref8786949 \n \h </w:instrText>
      </w:r>
      <w:r w:rsidR="0007167B">
        <w:fldChar w:fldCharType="separate"/>
      </w:r>
      <w:r w:rsidR="00C34435">
        <w:t>[6</w:t>
      </w:r>
      <w:r w:rsidR="0007167B">
        <w:t>]</w:t>
      </w:r>
      <w:r w:rsidR="0007167B">
        <w:fldChar w:fldCharType="end"/>
      </w:r>
    </w:p>
    <w:p w:rsidR="00FB7506" w:rsidRDefault="00FB7506" w:rsidP="00FB7506">
      <w:pPr>
        <w:pStyle w:val="ListParagraph"/>
        <w:numPr>
          <w:ilvl w:val="0"/>
          <w:numId w:val="43"/>
        </w:numPr>
      </w:pPr>
      <w:r w:rsidRPr="00FB7506">
        <w:t>Authentication</w:t>
      </w:r>
    </w:p>
    <w:p w:rsidR="00091787" w:rsidRDefault="00EB12A4" w:rsidP="00E17237">
      <w:pPr>
        <w:ind w:left="360" w:firstLine="216"/>
      </w:pPr>
      <w:r>
        <w:rPr>
          <w:noProof/>
        </w:rPr>
        <w:lastRenderedPageBreak/>
        <mc:AlternateContent>
          <mc:Choice Requires="wps">
            <w:drawing>
              <wp:anchor distT="0" distB="0" distL="114300" distR="114300" simplePos="0" relativeHeight="251777024" behindDoc="0" locked="0" layoutInCell="1" allowOverlap="1" wp14:anchorId="0E21369C" wp14:editId="2B38AEC7">
                <wp:simplePos x="0" y="0"/>
                <wp:positionH relativeFrom="column">
                  <wp:posOffset>99695</wp:posOffset>
                </wp:positionH>
                <wp:positionV relativeFrom="paragraph">
                  <wp:posOffset>3206750</wp:posOffset>
                </wp:positionV>
                <wp:extent cx="558038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F8549B" w:rsidRDefault="0041104A" w:rsidP="00EB12A4">
                            <w:pPr>
                              <w:pStyle w:val="Caption"/>
                              <w:rPr>
                                <w:noProof/>
                                <w:szCs w:val="24"/>
                              </w:rPr>
                            </w:pPr>
                            <w:bookmarkStart w:id="37" w:name="_Toc9616235"/>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3</w:t>
                            </w:r>
                            <w:r>
                              <w:fldChar w:fldCharType="end"/>
                            </w:r>
                            <w:r>
                              <w:t xml:space="preserve"> </w:t>
                            </w:r>
                            <w:r>
                              <w:rPr>
                                <w:noProof/>
                              </w:rPr>
                              <w:t>Xác thực người dùng thông qua tài khoản ứng dụng xã hội</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1369C" id="Text Box 35" o:spid="_x0000_s1030" type="#_x0000_t202" style="position:absolute;left:0;text-align:left;margin-left:7.85pt;margin-top:252.5pt;width:439.4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" stroked="f">
                <v:textbox style="mso-fit-shape-to-text:t" inset="0,0,0,0">
                  <w:txbxContent>
                    <w:p w:rsidR="0041104A" w:rsidRPr="00F8549B" w:rsidRDefault="0041104A" w:rsidP="00EB12A4">
                      <w:pPr>
                        <w:pStyle w:val="Caption"/>
                        <w:rPr>
                          <w:noProof/>
                          <w:szCs w:val="24"/>
                        </w:rPr>
                      </w:pPr>
                      <w:bookmarkStart w:id="38" w:name="_Toc9616235"/>
                      <w:r>
                        <w:t xml:space="preserve">Hình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Hình \* ARABIC \s 1 </w:instrText>
                      </w:r>
                      <w:r>
                        <w:fldChar w:fldCharType="separate"/>
                      </w:r>
                      <w:r>
                        <w:rPr>
                          <w:noProof/>
                        </w:rPr>
                        <w:t>3</w:t>
                      </w:r>
                      <w:r>
                        <w:fldChar w:fldCharType="end"/>
                      </w:r>
                      <w:r>
                        <w:t xml:space="preserve"> </w:t>
                      </w:r>
                      <w:r>
                        <w:rPr>
                          <w:noProof/>
                        </w:rPr>
                        <w:t>Xác thực người dùng thông qua tài khoản ứng dụng xã hội</w:t>
                      </w:r>
                      <w:bookmarkEnd w:id="38"/>
                    </w:p>
                  </w:txbxContent>
                </v:textbox>
                <w10:wrap type="topAndBottom"/>
              </v:shape>
            </w:pict>
          </mc:Fallback>
        </mc:AlternateContent>
      </w:r>
      <w:r w:rsidR="00091787">
        <w:rPr>
          <w:noProof/>
        </w:rPr>
        <w:drawing>
          <wp:anchor distT="0" distB="0" distL="114300" distR="114300" simplePos="0" relativeHeight="251767808" behindDoc="0" locked="0" layoutInCell="1" allowOverlap="1" wp14:anchorId="3895D34C" wp14:editId="66D7DDA1">
            <wp:simplePos x="0" y="0"/>
            <wp:positionH relativeFrom="column">
              <wp:posOffset>99946</wp:posOffset>
            </wp:positionH>
            <wp:positionV relativeFrom="paragraph">
              <wp:posOffset>31898</wp:posOffset>
            </wp:positionV>
            <wp:extent cx="5580380" cy="311785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se-la-gi-6.png"/>
                    <pic:cNvPicPr/>
                  </pic:nvPicPr>
                  <pic:blipFill>
                    <a:blip r:embed="rId59">
                      <a:extLst>
                        <a:ext uri="{28A0092B-C50C-407E-A947-70E740481C1C}">
                          <a14:useLocalDpi xmlns:a14="http://schemas.microsoft.com/office/drawing/2010/main" val="0"/>
                        </a:ext>
                      </a:extLst>
                    </a:blip>
                    <a:stretch>
                      <a:fillRect/>
                    </a:stretch>
                  </pic:blipFill>
                  <pic:spPr>
                    <a:xfrm>
                      <a:off x="0" y="0"/>
                      <a:ext cx="5580380" cy="3117850"/>
                    </a:xfrm>
                    <a:prstGeom prst="rect">
                      <a:avLst/>
                    </a:prstGeom>
                  </pic:spPr>
                </pic:pic>
              </a:graphicData>
            </a:graphic>
          </wp:anchor>
        </w:drawing>
      </w:r>
    </w:p>
    <w:p w:rsidR="00E17237" w:rsidRPr="00BE74B8" w:rsidRDefault="00E17237" w:rsidP="00E17237">
      <w:pPr>
        <w:ind w:left="360" w:firstLine="216"/>
      </w:pPr>
      <w:r w:rsidRPr="00E17237">
        <w:t>Quản lý người dùng một cách đơn giản và an toàn. Firebase Auth cung cấp nhiều phương pháp để xác thực, bao gồm email và mật khẩu, các nhà cung cấp bên thứ ba như Google hay Facebook, và sử dụng trực tiếp hệ thống tài khoản hiện tại của bạn. Xây dựng giao diện của riêng bạn hoặc tận dụng lợi thế của mã nguồn mở, giao diện người dùng tùy biến hoàn toàn.</w:t>
      </w:r>
      <w:r w:rsidR="00C34435">
        <w:fldChar w:fldCharType="begin"/>
      </w:r>
      <w:r w:rsidR="00C34435">
        <w:instrText xml:space="preserve"> REF _Ref9362232 \r \h </w:instrText>
      </w:r>
      <w:r w:rsidR="00C34435">
        <w:fldChar w:fldCharType="separate"/>
      </w:r>
      <w:r w:rsidR="00C34435">
        <w:t>[7]</w:t>
      </w:r>
      <w:r w:rsidR="00C34435">
        <w:fldChar w:fldCharType="end"/>
      </w:r>
    </w:p>
    <w:p w:rsidR="00DA4D99" w:rsidRDefault="00DA4D99" w:rsidP="00DA4D99">
      <w:pPr>
        <w:pStyle w:val="Heading2"/>
      </w:pPr>
      <w:bookmarkStart w:id="39" w:name="_Toc9616192"/>
      <w:r>
        <w:t>Công cụ phát triển ứng dụng</w:t>
      </w:r>
      <w:bookmarkEnd w:id="39"/>
    </w:p>
    <w:p w:rsidR="00DA4D99" w:rsidRDefault="00DA4D99" w:rsidP="00DA4D99">
      <w:pPr>
        <w:pStyle w:val="Heading3"/>
      </w:pPr>
      <w:bookmarkStart w:id="40" w:name="_Toc9616193"/>
      <w:r>
        <w:t>Enterprise Architect</w:t>
      </w:r>
      <w:bookmarkEnd w:id="40"/>
    </w:p>
    <w:p w:rsidR="00FC13F5" w:rsidRDefault="00FC13F5" w:rsidP="00FC13F5">
      <w:r w:rsidRPr="00FC13F5">
        <w:t>Enterprise Architect (EA) là một phần mềm phân tích và thiết kế các UML một cách toàn diện, bao gồm phát triển phần mềm từ thu thập các yêu cầu, qua phân tích, thiết kế mô hình, kiểm tra, kiểm soát thay đổi và bảo trì.</w:t>
      </w:r>
      <w:r>
        <w:t xml:space="preserve"> </w:t>
      </w:r>
    </w:p>
    <w:p w:rsidR="00FC13F5" w:rsidRPr="00FC13F5" w:rsidRDefault="00FC13F5" w:rsidP="00FC13F5">
      <w:r w:rsidRPr="00FC13F5">
        <w:t>Enterprise Architect là một môi trường giúp thiết kế và xây dựng phần mềm,</w:t>
      </w:r>
      <w:r>
        <w:t xml:space="preserve"> </w:t>
      </w:r>
      <w:r w:rsidRPr="00FC13F5">
        <w:t>mô hình hóa quy trình</w:t>
      </w:r>
      <w:r>
        <w:t xml:space="preserve"> </w:t>
      </w:r>
      <w:r w:rsidRPr="00FC13F5">
        <w:t>đặc tả phân tích, thiết kế, thực thi, kiểm thử, bảo trì sử dụng UML, SysML, BPMN và các mô hình chuẩn khác.</w:t>
      </w:r>
      <w:r w:rsidR="008F64BB">
        <w:t xml:space="preserve"> </w:t>
      </w:r>
      <w:r w:rsidR="008F64BB">
        <w:fldChar w:fldCharType="begin"/>
      </w:r>
      <w:r w:rsidR="008F64BB">
        <w:instrText xml:space="preserve"> REF _Ref8787973 \n \h </w:instrText>
      </w:r>
      <w:r w:rsidR="008F64BB">
        <w:fldChar w:fldCharType="separate"/>
      </w:r>
      <w:r w:rsidR="008F64BB">
        <w:t>[9]</w:t>
      </w:r>
      <w:r w:rsidR="008F64BB">
        <w:fldChar w:fldCharType="end"/>
      </w:r>
    </w:p>
    <w:p w:rsidR="00DA4D99" w:rsidRDefault="00DA4D99" w:rsidP="00DA4D99">
      <w:pPr>
        <w:pStyle w:val="Heading3"/>
      </w:pPr>
      <w:bookmarkStart w:id="41" w:name="_Toc9616194"/>
      <w:r>
        <w:t>Android Studio</w:t>
      </w:r>
      <w:bookmarkEnd w:id="41"/>
    </w:p>
    <w:p w:rsidR="00F64DFE" w:rsidRDefault="00A55F34" w:rsidP="00A55F34">
      <w:r w:rsidRPr="00A55F34">
        <w:t>Android Studio</w:t>
      </w:r>
      <w:r>
        <w:t xml:space="preserve"> là </w:t>
      </w:r>
      <w:r w:rsidRPr="00A55F34">
        <w:t>IDE (Môi trường phát triển tích hợp) chính thức cho nền tảng Android, được phát triển bởi Google và được sử dụng để tạo phần lớn các ứng dụng</w:t>
      </w:r>
      <w:r>
        <w:t>.</w:t>
      </w:r>
      <w:r w:rsidR="00625109">
        <w:t xml:space="preserve"> </w:t>
      </w:r>
      <w:r w:rsidR="00625109" w:rsidRPr="00625109">
        <w:lastRenderedPageBreak/>
        <w:t>Android Studio là một phầm mềm bao gồm các bộ công cụ khác nhau dùng để phát triển ứng dụng chạy trên thiết bị sử dụng hệ điều hành Android</w:t>
      </w:r>
      <w:r w:rsidR="00625109">
        <w:t xml:space="preserve">. </w:t>
      </w:r>
      <w:r w:rsidR="00625109" w:rsidRPr="00625109">
        <w:t>Ngôn ngữ lập trình được sử dụng ở đây là Java</w:t>
      </w:r>
      <w:r w:rsidR="00625109">
        <w:t>.</w:t>
      </w:r>
      <w:r w:rsidR="0007167B">
        <w:t xml:space="preserve"> </w:t>
      </w:r>
    </w:p>
    <w:p w:rsidR="00F64DFE" w:rsidRDefault="00F64DFE" w:rsidP="00F64DFE">
      <w:pPr>
        <w:ind w:firstLine="0"/>
      </w:pPr>
      <w:r>
        <w:t>Ưu điểm của Android Studio:</w:t>
      </w:r>
    </w:p>
    <w:p w:rsidR="00F64DFE" w:rsidRDefault="00F64DFE" w:rsidP="00F64DFE">
      <w:pPr>
        <w:pStyle w:val="ListParagraph"/>
        <w:numPr>
          <w:ilvl w:val="0"/>
          <w:numId w:val="46"/>
        </w:numPr>
      </w:pPr>
      <w:r>
        <w:t>Trình giả lập nhanh và giàu tính năng.</w:t>
      </w:r>
    </w:p>
    <w:p w:rsidR="00F64DFE" w:rsidRDefault="00F64DFE" w:rsidP="00F64DFE">
      <w:pPr>
        <w:pStyle w:val="ListParagraph"/>
        <w:numPr>
          <w:ilvl w:val="0"/>
          <w:numId w:val="46"/>
        </w:numPr>
      </w:pPr>
      <w:r>
        <w:t>Một môi trường thống nhất nơi bạn có thể phát triển cho tất cả các thiết bị Android.</w:t>
      </w:r>
    </w:p>
    <w:p w:rsidR="00F64DFE" w:rsidRDefault="00F64DFE" w:rsidP="00F64DFE">
      <w:pPr>
        <w:pStyle w:val="ListParagraph"/>
        <w:numPr>
          <w:ilvl w:val="0"/>
          <w:numId w:val="46"/>
        </w:numPr>
      </w:pPr>
      <w:r>
        <w:t>Chạy ngay lập tức để đẩy các thay đổi cho ứng dụng đang chạy mà không cần tạo APK mới.</w:t>
      </w:r>
    </w:p>
    <w:p w:rsidR="00F64DFE" w:rsidRDefault="00F64DFE" w:rsidP="00F64DFE">
      <w:pPr>
        <w:pStyle w:val="ListParagraph"/>
        <w:numPr>
          <w:ilvl w:val="0"/>
          <w:numId w:val="46"/>
        </w:numPr>
      </w:pPr>
      <w:r>
        <w:t>Mẫu m</w:t>
      </w:r>
      <w:r w:rsidR="008931FB">
        <w:t xml:space="preserve">ã và tích hợp GitHub để giúp </w:t>
      </w:r>
      <w:r>
        <w:t xml:space="preserve">xây dựng các tính năng ứng dụng phổ biến và </w:t>
      </w:r>
      <w:r w:rsidR="008931FB">
        <w:t xml:space="preserve">nhập code </w:t>
      </w:r>
      <w:r>
        <w:t>mẫu</w:t>
      </w:r>
      <w:r w:rsidR="008931FB">
        <w:t>.</w:t>
      </w:r>
    </w:p>
    <w:p w:rsidR="00F64DFE" w:rsidRDefault="00F64DFE" w:rsidP="00F64DFE">
      <w:pPr>
        <w:pStyle w:val="ListParagraph"/>
        <w:numPr>
          <w:ilvl w:val="0"/>
          <w:numId w:val="46"/>
        </w:numPr>
      </w:pPr>
      <w:r>
        <w:t xml:space="preserve">Các công cụ </w:t>
      </w:r>
      <w:r w:rsidR="00465DC0">
        <w:t>kiểm thử và framework</w:t>
      </w:r>
      <w:r>
        <w:t xml:space="preserve"> mở rộng</w:t>
      </w:r>
      <w:r w:rsidR="00465DC0">
        <w:t>.</w:t>
      </w:r>
    </w:p>
    <w:p w:rsidR="00A55F34" w:rsidRPr="00A55F34" w:rsidRDefault="00F64DFE" w:rsidP="0034601A">
      <w:pPr>
        <w:pStyle w:val="ListParagraph"/>
        <w:numPr>
          <w:ilvl w:val="0"/>
          <w:numId w:val="46"/>
        </w:numPr>
      </w:pPr>
      <w:r w:rsidRPr="00F64DFE">
        <w:t>Hỗ trợ tích hợp cho Google Cloud Platform, giúp dễ dàng tích hợp Google Cloud Messaging và App Engine</w:t>
      </w:r>
      <w:r w:rsidR="0034601A">
        <w:t>.</w:t>
      </w:r>
      <w:r w:rsidR="008F64BB">
        <w:fldChar w:fldCharType="begin"/>
      </w:r>
      <w:r w:rsidR="008F64BB">
        <w:instrText xml:space="preserve"> REF _Ref8787989 \n \h </w:instrText>
      </w:r>
      <w:r w:rsidR="008F64BB">
        <w:fldChar w:fldCharType="separate"/>
      </w:r>
      <w:r w:rsidR="008F64BB">
        <w:t>[10]</w:t>
      </w:r>
      <w:r w:rsidR="008F64BB">
        <w:fldChar w:fldCharType="end"/>
      </w:r>
    </w:p>
    <w:p w:rsidR="00DA4D99" w:rsidRDefault="00DA4D99" w:rsidP="00DA4D99">
      <w:pPr>
        <w:pStyle w:val="Heading3"/>
      </w:pPr>
      <w:bookmarkStart w:id="42" w:name="_Toc9616195"/>
      <w:r>
        <w:t>GitLab</w:t>
      </w:r>
      <w:bookmarkEnd w:id="42"/>
    </w:p>
    <w:p w:rsidR="00595EE2" w:rsidRDefault="00595EE2" w:rsidP="00595EE2">
      <w:r w:rsidRPr="00595EE2">
        <w:t>GitLab là một phần mềm có nhiệm vụ quản lý kho code Git. Gitlab sở hữu các tính năng đơn giản, góp phần to lớn trong việc giúp các doanh nghiệp, cá nhân, tổ chức lưu trữ code một cách nhanh chóng vô cùng, người dùng hoàn toàn có thể truy cập mọi lúc mọi nơi miễn là có kết nối Internet.</w:t>
      </w:r>
    </w:p>
    <w:p w:rsidR="0004453B" w:rsidRDefault="00595EE2" w:rsidP="004143F0">
      <w:r w:rsidRPr="00595EE2">
        <w:t xml:space="preserve">GitLab là một nền tảng sử </w:t>
      </w:r>
      <w:r>
        <w:t>dụng để quản lý kho lưu trữ git.</w:t>
      </w:r>
      <w:r w:rsidR="00F1486E">
        <w:t xml:space="preserve"> </w:t>
      </w:r>
      <w:r w:rsidR="00F1486E" w:rsidRPr="00F1486E">
        <w:t>Ngoài việc lưu trữ code, các dịch vụ này cung cấp tính năng bổ trợ được thiết kế để giúp quản lý vòng đời phát triển phần mềm.</w:t>
      </w:r>
      <w:r w:rsidR="00644272">
        <w:t xml:space="preserve"> </w:t>
      </w:r>
      <w:r w:rsidR="00644272">
        <w:fldChar w:fldCharType="begin"/>
      </w:r>
      <w:r w:rsidR="00644272">
        <w:instrText xml:space="preserve"> REF _Ref8788736 \n \h </w:instrText>
      </w:r>
      <w:r w:rsidR="00644272">
        <w:fldChar w:fldCharType="separate"/>
      </w:r>
      <w:r w:rsidR="00644272">
        <w:t>[11]</w:t>
      </w:r>
      <w:r w:rsidR="00644272">
        <w:fldChar w:fldCharType="end"/>
      </w:r>
    </w:p>
    <w:p w:rsidR="00F02D97" w:rsidRPr="00F02D97" w:rsidRDefault="00F02D97" w:rsidP="00F02D97"/>
    <w:p w:rsidR="00E2448F" w:rsidRPr="00E2448F" w:rsidRDefault="00E2448F" w:rsidP="00E2448F"/>
    <w:p w:rsidR="0004453B" w:rsidRPr="0004453B" w:rsidRDefault="0004453B" w:rsidP="0004453B"/>
    <w:p w:rsidR="00C913CC" w:rsidRDefault="00C913CC" w:rsidP="0004453B">
      <w:pPr>
        <w:ind w:firstLine="0"/>
        <w:sectPr w:rsidR="00C913CC" w:rsidSect="009165B5">
          <w:pgSz w:w="11907" w:h="16840" w:code="9"/>
          <w:pgMar w:top="1701" w:right="1134" w:bottom="1701" w:left="1985" w:header="709" w:footer="709" w:gutter="0"/>
          <w:cols w:space="708"/>
          <w:docGrid w:linePitch="360"/>
        </w:sectPr>
      </w:pPr>
    </w:p>
    <w:p w:rsidR="000B6B71" w:rsidRPr="007B7E5E" w:rsidRDefault="008D201A" w:rsidP="00D512CC">
      <w:pPr>
        <w:pStyle w:val="Heading1"/>
        <w:jc w:val="both"/>
        <w:rPr>
          <w:color w:val="FF0000"/>
        </w:rPr>
      </w:pPr>
      <w:bookmarkStart w:id="43" w:name="_Toc398987992"/>
      <w:bookmarkStart w:id="44" w:name="_Toc169424247"/>
      <w:bookmarkStart w:id="45" w:name="_Toc9616196"/>
      <w:r>
        <w:lastRenderedPageBreak/>
        <w:t>: PHÂN TÍCH</w:t>
      </w:r>
      <w:bookmarkEnd w:id="43"/>
      <w:bookmarkEnd w:id="45"/>
      <w:r w:rsidR="006F7F72">
        <w:t xml:space="preserve"> </w:t>
      </w:r>
    </w:p>
    <w:p w:rsidR="00BF28D1" w:rsidRDefault="009952F6" w:rsidP="001A08FA">
      <w:pPr>
        <w:pStyle w:val="Heading2"/>
      </w:pPr>
      <w:bookmarkStart w:id="46" w:name="_Toc9616197"/>
      <w:bookmarkEnd w:id="44"/>
      <w:r>
        <w:t>Tổng quan ứng dụng</w:t>
      </w:r>
      <w:bookmarkEnd w:id="46"/>
    </w:p>
    <w:p w:rsidR="00844B69" w:rsidRDefault="002B46A7" w:rsidP="00844B69">
      <w:pPr>
        <w:pStyle w:val="Heading3"/>
      </w:pPr>
      <w:bookmarkStart w:id="47" w:name="_Toc9616198"/>
      <w:r>
        <w:t>Mô hình use case</w:t>
      </w:r>
      <w:bookmarkEnd w:id="47"/>
    </w:p>
    <w:p w:rsidR="004C6A84" w:rsidRPr="004C6A84" w:rsidRDefault="00AD0F68" w:rsidP="00007845">
      <w:pPr>
        <w:rPr>
          <w:noProof/>
        </w:rPr>
      </w:pPr>
      <w:r>
        <w:rPr>
          <w:noProof/>
        </w:rPr>
        <w:lastRenderedPageBreak/>
        <mc:AlternateContent>
          <mc:Choice Requires="wps">
            <w:drawing>
              <wp:anchor distT="0" distB="0" distL="114300" distR="114300" simplePos="0" relativeHeight="251779072" behindDoc="0" locked="0" layoutInCell="1" allowOverlap="1" wp14:anchorId="025E4D39" wp14:editId="76C52E1D">
                <wp:simplePos x="0" y="0"/>
                <wp:positionH relativeFrom="column">
                  <wp:posOffset>0</wp:posOffset>
                </wp:positionH>
                <wp:positionV relativeFrom="paragraph">
                  <wp:posOffset>8106410</wp:posOffset>
                </wp:positionV>
                <wp:extent cx="585597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855970" cy="635"/>
                        </a:xfrm>
                        <a:prstGeom prst="rect">
                          <a:avLst/>
                        </a:prstGeom>
                        <a:solidFill>
                          <a:prstClr val="white"/>
                        </a:solidFill>
                        <a:ln>
                          <a:noFill/>
                        </a:ln>
                      </wps:spPr>
                      <wps:txbx>
                        <w:txbxContent>
                          <w:p w:rsidR="0041104A" w:rsidRPr="00FF0278" w:rsidRDefault="0041104A" w:rsidP="00AD0F68">
                            <w:pPr>
                              <w:pStyle w:val="Caption"/>
                              <w:rPr>
                                <w:noProof/>
                                <w:szCs w:val="24"/>
                              </w:rPr>
                            </w:pPr>
                            <w:bookmarkStart w:id="48" w:name="_Toc9616236"/>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w:t>
                            </w:r>
                            <w:r>
                              <w:fldChar w:fldCharType="end"/>
                            </w:r>
                            <w:r>
                              <w:t xml:space="preserve"> </w:t>
                            </w:r>
                            <w:r>
                              <w:rPr>
                                <w:noProof/>
                              </w:rPr>
                              <w:t>Mô hình use case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E4D39" id="Text Box 36" o:spid="_x0000_s1031" type="#_x0000_t202" style="position:absolute;left:0;text-align:left;margin-left:0;margin-top:638.3pt;width:461.1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ZgQLgIAAGYEAAAOAAAAZHJzL2Uyb0RvYy54bWysVMFu2zAMvQ/YPwi6L05aJOu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Lczzqxo&#10;SKOt6gL7DB0jF9WndT6ntI2jxNCRn3Qe/J6ckXZXYRO/RIhRnCp9ulQ3oklyTu+m008fKSQpNrud&#10;Ro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" stroked="f">
                <v:textbox style="mso-fit-shape-to-text:t" inset="0,0,0,0">
                  <w:txbxContent>
                    <w:p w:rsidR="0041104A" w:rsidRPr="00FF0278" w:rsidRDefault="0041104A" w:rsidP="00AD0F68">
                      <w:pPr>
                        <w:pStyle w:val="Caption"/>
                        <w:rPr>
                          <w:noProof/>
                          <w:szCs w:val="24"/>
                        </w:rPr>
                      </w:pPr>
                      <w:bookmarkStart w:id="49" w:name="_Toc9616236"/>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w:t>
                      </w:r>
                      <w:r>
                        <w:fldChar w:fldCharType="end"/>
                      </w:r>
                      <w:r>
                        <w:t xml:space="preserve"> </w:t>
                      </w:r>
                      <w:r>
                        <w:rPr>
                          <w:noProof/>
                        </w:rPr>
                        <w:t>Mô hình use case</w:t>
                      </w:r>
                      <w:bookmarkEnd w:id="49"/>
                    </w:p>
                  </w:txbxContent>
                </v:textbox>
                <w10:wrap type="topAndBottom"/>
              </v:shape>
            </w:pict>
          </mc:Fallback>
        </mc:AlternateContent>
      </w:r>
      <w:r w:rsidR="006E2D7F" w:rsidRPr="006E2D7F">
        <w:rPr>
          <w:noProof/>
        </w:rPr>
        <w:drawing>
          <wp:anchor distT="0" distB="0" distL="114300" distR="114300" simplePos="0" relativeHeight="251752448" behindDoc="0" locked="0" layoutInCell="1" allowOverlap="1" wp14:anchorId="05870767" wp14:editId="28339E03">
            <wp:simplePos x="0" y="0"/>
            <wp:positionH relativeFrom="margin">
              <wp:align>left</wp:align>
            </wp:positionH>
            <wp:positionV relativeFrom="paragraph">
              <wp:posOffset>0</wp:posOffset>
            </wp:positionV>
            <wp:extent cx="5855970" cy="82715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55970" cy="8271510"/>
                    </a:xfrm>
                    <a:prstGeom prst="rect">
                      <a:avLst/>
                    </a:prstGeom>
                    <a:noFill/>
                    <a:ln>
                      <a:noFill/>
                    </a:ln>
                  </pic:spPr>
                </pic:pic>
              </a:graphicData>
            </a:graphic>
            <wp14:sizeRelH relativeFrom="margin">
              <wp14:pctWidth>0</wp14:pctWidth>
            </wp14:sizeRelH>
          </wp:anchor>
        </w:drawing>
      </w:r>
    </w:p>
    <w:p w:rsidR="001A08FA" w:rsidRDefault="00DF7E7F" w:rsidP="001A08FA">
      <w:pPr>
        <w:pStyle w:val="Heading2"/>
      </w:pPr>
      <w:bookmarkStart w:id="50" w:name="_Toc9616199"/>
      <w:r>
        <w:lastRenderedPageBreak/>
        <w:t>Mô tả use case</w:t>
      </w:r>
      <w:bookmarkEnd w:id="50"/>
    </w:p>
    <w:p w:rsidR="001A08FA" w:rsidRDefault="00DF7E7F" w:rsidP="001A08FA">
      <w:pPr>
        <w:pStyle w:val="Heading3"/>
      </w:pPr>
      <w:bookmarkStart w:id="51" w:name="_Toc9616200"/>
      <w:r>
        <w:t xml:space="preserve">Use case </w:t>
      </w:r>
      <w:r w:rsidR="00102536">
        <w:t>UC01_</w:t>
      </w:r>
      <w:r w:rsidR="00707315">
        <w:t>DangNhap</w:t>
      </w:r>
      <w:bookmarkEnd w:id="51"/>
    </w:p>
    <w:p w:rsidR="00270A4F" w:rsidRPr="00270A4F" w:rsidRDefault="00270A4F" w:rsidP="00270A4F">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1E02F4" w:rsidRDefault="00D95FFB" w:rsidP="00E15459">
            <w:pPr>
              <w:spacing w:before="0" w:beforeAutospacing="0" w:after="0" w:afterAutospacing="0" w:line="240" w:lineRule="auto"/>
              <w:ind w:left="405" w:firstLine="0"/>
              <w:jc w:val="left"/>
              <w:rPr>
                <w:szCs w:val="26"/>
              </w:rPr>
            </w:pPr>
            <w:r w:rsidRPr="001E02F4">
              <w:rPr>
                <w:szCs w:val="26"/>
              </w:rPr>
              <w:t>UC01_DangNhap</w:t>
            </w:r>
          </w:p>
        </w:tc>
      </w:tr>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1E02F4" w:rsidRDefault="00D95FFB" w:rsidP="00E15459">
            <w:pPr>
              <w:spacing w:before="0" w:beforeAutospacing="0" w:after="0" w:afterAutospacing="0" w:line="240" w:lineRule="auto"/>
              <w:ind w:left="405" w:firstLine="0"/>
              <w:jc w:val="left"/>
              <w:rPr>
                <w:szCs w:val="26"/>
              </w:rPr>
            </w:pPr>
            <w:r w:rsidRPr="001E02F4">
              <w:rPr>
                <w:szCs w:val="26"/>
              </w:rPr>
              <w:t>Xác thực thông tin người dùng và điều hướng truy cập vào đúng tài khoản.</w:t>
            </w:r>
          </w:p>
        </w:tc>
      </w:tr>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44031E" w:rsidRDefault="00D73025" w:rsidP="00E15459">
            <w:pPr>
              <w:spacing w:before="0" w:beforeAutospacing="0" w:after="0" w:afterAutospacing="0" w:line="240" w:lineRule="auto"/>
              <w:ind w:left="405" w:firstLine="0"/>
              <w:jc w:val="left"/>
              <w:rPr>
                <w:szCs w:val="26"/>
              </w:rPr>
            </w:pPr>
            <w:r>
              <w:rPr>
                <w:szCs w:val="26"/>
              </w:rPr>
              <w:t>Người dùng đăng nhập với tài khoản hợp lệ và truy cập vào tài khoản quản lý chi tiêu cá nhân của người dùng.</w:t>
            </w:r>
          </w:p>
        </w:tc>
      </w:tr>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44031E" w:rsidRDefault="00D73025" w:rsidP="00E15459">
            <w:pPr>
              <w:spacing w:before="0" w:beforeAutospacing="0" w:after="0" w:afterAutospacing="0" w:line="240" w:lineRule="auto"/>
              <w:ind w:left="405" w:firstLine="0"/>
              <w:jc w:val="left"/>
              <w:rPr>
                <w:szCs w:val="26"/>
              </w:rPr>
            </w:pPr>
            <w:r>
              <w:rPr>
                <w:szCs w:val="26"/>
              </w:rPr>
              <w:t>Người dùng</w:t>
            </w:r>
          </w:p>
        </w:tc>
      </w:tr>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44031E" w:rsidRDefault="00D73025" w:rsidP="00E15459">
            <w:pPr>
              <w:spacing w:before="0" w:beforeAutospacing="0" w:after="0" w:afterAutospacing="0" w:line="240" w:lineRule="auto"/>
              <w:ind w:left="405" w:firstLine="0"/>
              <w:jc w:val="left"/>
              <w:rPr>
                <w:szCs w:val="26"/>
              </w:rPr>
            </w:pPr>
            <w:r>
              <w:rPr>
                <w:szCs w:val="26"/>
              </w:rPr>
              <w:t>Người dùng đã có tài khoản và mở ứng dụng để đăng nhập vào hệ thống</w:t>
            </w:r>
            <w:r w:rsidR="002B68E3">
              <w:rPr>
                <w:szCs w:val="26"/>
              </w:rPr>
              <w:t>, hệ thống hiển thị giao diện đăng nhập.</w:t>
            </w:r>
          </w:p>
        </w:tc>
      </w:tr>
      <w:tr w:rsidR="00733E8F" w:rsidTr="006F07B6">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44031E" w:rsidRDefault="00A329C3" w:rsidP="00E15459">
            <w:pPr>
              <w:spacing w:before="0" w:beforeAutospacing="0" w:after="0" w:afterAutospacing="0" w:line="240" w:lineRule="auto"/>
              <w:ind w:left="405" w:firstLine="0"/>
              <w:jc w:val="left"/>
              <w:rPr>
                <w:szCs w:val="26"/>
              </w:rPr>
            </w:pPr>
            <w:r>
              <w:rPr>
                <w:szCs w:val="26"/>
              </w:rPr>
              <w:t xml:space="preserve">Hệ thống hiển thị </w:t>
            </w:r>
            <w:r w:rsidR="009E78C0">
              <w:rPr>
                <w:szCs w:val="26"/>
              </w:rPr>
              <w:t>giao diện chính của ứng dụng chứ</w:t>
            </w:r>
            <w:r>
              <w:rPr>
                <w:szCs w:val="26"/>
              </w:rPr>
              <w:t>a thông tin ngân sách của người dùng.</w:t>
            </w:r>
          </w:p>
        </w:tc>
      </w:tr>
      <w:tr w:rsidR="00733E8F" w:rsidTr="006F07B6">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733E8F" w:rsidRDefault="00733E8F" w:rsidP="00E15459">
            <w:pPr>
              <w:spacing w:before="0" w:beforeAutospacing="0" w:after="0" w:afterAutospacing="0" w:line="240" w:lineRule="auto"/>
              <w:ind w:left="405" w:firstLine="0"/>
              <w:jc w:val="left"/>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733E8F" w:rsidRDefault="00733E8F" w:rsidP="00E15459">
            <w:pPr>
              <w:spacing w:before="0" w:beforeAutospacing="0" w:after="0" w:afterAutospacing="0" w:line="240" w:lineRule="auto"/>
              <w:ind w:left="405" w:firstLine="0"/>
              <w:jc w:val="left"/>
              <w:rPr>
                <w:szCs w:val="26"/>
              </w:rPr>
            </w:pPr>
            <w:r>
              <w:rPr>
                <w:szCs w:val="26"/>
              </w:rPr>
              <w:t>HeThong</w:t>
            </w:r>
          </w:p>
        </w:tc>
      </w:tr>
      <w:tr w:rsidR="00733E8F" w:rsidTr="006F07B6">
        <w:trPr>
          <w:trHeight w:val="979"/>
        </w:trPr>
        <w:tc>
          <w:tcPr>
            <w:tcW w:w="1705" w:type="dxa"/>
            <w:vMerge/>
            <w:tcBorders>
              <w:left w:val="single" w:sz="4" w:space="0" w:color="000000" w:themeColor="text1"/>
              <w:right w:val="single" w:sz="4" w:space="0" w:color="000000" w:themeColor="text1"/>
            </w:tcBorders>
          </w:tcPr>
          <w:p w:rsidR="00733E8F" w:rsidRPr="0044031E" w:rsidRDefault="00733E8F" w:rsidP="00E15459">
            <w:pPr>
              <w:spacing w:before="0" w:beforeAutospacing="0" w:after="0" w:afterAutospacing="0" w:line="240" w:lineRule="auto"/>
              <w:ind w:left="405" w:firstLine="0"/>
              <w:jc w:val="left"/>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735BE3" w:rsidRDefault="008E69BA" w:rsidP="00E15459">
            <w:pPr>
              <w:pStyle w:val="ListParagraph"/>
              <w:numPr>
                <w:ilvl w:val="0"/>
                <w:numId w:val="4"/>
              </w:numPr>
              <w:spacing w:before="0" w:beforeAutospacing="0" w:after="0" w:afterAutospacing="0" w:line="240" w:lineRule="auto"/>
              <w:ind w:left="567"/>
              <w:jc w:val="left"/>
              <w:rPr>
                <w:szCs w:val="26"/>
              </w:rPr>
            </w:pPr>
            <w:r>
              <w:rPr>
                <w:szCs w:val="26"/>
              </w:rPr>
              <w:t>Nhập username và password.</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DB6CBB" w:rsidRDefault="00733E8F" w:rsidP="00E15459">
            <w:pPr>
              <w:spacing w:before="0" w:beforeAutospacing="0" w:after="0" w:afterAutospacing="0" w:line="240" w:lineRule="auto"/>
              <w:jc w:val="left"/>
              <w:rPr>
                <w:szCs w:val="26"/>
              </w:rPr>
            </w:pPr>
          </w:p>
        </w:tc>
      </w:tr>
      <w:tr w:rsidR="00733E8F" w:rsidTr="006F07B6">
        <w:trPr>
          <w:trHeight w:val="1147"/>
        </w:trPr>
        <w:tc>
          <w:tcPr>
            <w:tcW w:w="1705" w:type="dxa"/>
            <w:vMerge/>
            <w:tcBorders>
              <w:left w:val="single" w:sz="4" w:space="0" w:color="000000" w:themeColor="text1"/>
              <w:right w:val="single" w:sz="4" w:space="0" w:color="000000" w:themeColor="text1"/>
            </w:tcBorders>
          </w:tcPr>
          <w:p w:rsidR="00733E8F" w:rsidRPr="0044031E" w:rsidRDefault="00733E8F" w:rsidP="00E15459">
            <w:pPr>
              <w:spacing w:before="0" w:beforeAutospacing="0" w:after="0" w:afterAutospacing="0" w:line="240" w:lineRule="auto"/>
              <w:ind w:left="405" w:firstLine="0"/>
              <w:jc w:val="left"/>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735BE3" w:rsidRDefault="008E69BA" w:rsidP="00E15459">
            <w:pPr>
              <w:pStyle w:val="ListParagraph"/>
              <w:numPr>
                <w:ilvl w:val="0"/>
                <w:numId w:val="4"/>
              </w:numPr>
              <w:spacing w:before="0" w:beforeAutospacing="0" w:after="0" w:afterAutospacing="0" w:line="240" w:lineRule="auto"/>
              <w:ind w:left="567"/>
              <w:jc w:val="left"/>
              <w:rPr>
                <w:szCs w:val="26"/>
              </w:rPr>
            </w:pPr>
            <w:r>
              <w:rPr>
                <w:szCs w:val="26"/>
              </w:rPr>
              <w:t>Nhấn nút “Đăng nhập”.</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8E69BA" w:rsidRDefault="008E69BA" w:rsidP="00E15459">
            <w:pPr>
              <w:pStyle w:val="ListParagraph"/>
              <w:numPr>
                <w:ilvl w:val="0"/>
                <w:numId w:val="4"/>
              </w:numPr>
              <w:spacing w:before="0" w:beforeAutospacing="0" w:after="0" w:afterAutospacing="0" w:line="240" w:lineRule="auto"/>
              <w:ind w:left="567"/>
              <w:jc w:val="left"/>
              <w:rPr>
                <w:szCs w:val="26"/>
              </w:rPr>
            </w:pPr>
            <w:r>
              <w:rPr>
                <w:szCs w:val="26"/>
              </w:rPr>
              <w:t>Kiểm tra thông tin người dùng</w:t>
            </w:r>
            <w:r w:rsidR="00AD057D">
              <w:rPr>
                <w:szCs w:val="26"/>
              </w:rPr>
              <w:t xml:space="preserve"> có tồn tại</w:t>
            </w:r>
            <w:r w:rsidR="00573EA1">
              <w:rPr>
                <w:szCs w:val="26"/>
              </w:rPr>
              <w:t xml:space="preserve"> trong cơ</w:t>
            </w:r>
            <w:r w:rsidR="0093712A">
              <w:rPr>
                <w:szCs w:val="26"/>
              </w:rPr>
              <w:t xml:space="preserve"> sở dữ liệu</w:t>
            </w:r>
            <w:r w:rsidR="0078712B">
              <w:rPr>
                <w:szCs w:val="26"/>
              </w:rPr>
              <w:t>.</w:t>
            </w:r>
          </w:p>
        </w:tc>
      </w:tr>
      <w:tr w:rsidR="00733E8F" w:rsidTr="006F07B6">
        <w:trPr>
          <w:trHeight w:val="1264"/>
        </w:trPr>
        <w:tc>
          <w:tcPr>
            <w:tcW w:w="1705" w:type="dxa"/>
            <w:vMerge/>
            <w:tcBorders>
              <w:left w:val="single" w:sz="4" w:space="0" w:color="000000" w:themeColor="text1"/>
              <w:right w:val="single" w:sz="4" w:space="0" w:color="000000" w:themeColor="text1"/>
            </w:tcBorders>
          </w:tcPr>
          <w:p w:rsidR="00733E8F" w:rsidRPr="0044031E" w:rsidRDefault="00733E8F" w:rsidP="00E15459">
            <w:pPr>
              <w:spacing w:before="0" w:beforeAutospacing="0" w:after="0" w:afterAutospacing="0" w:line="240" w:lineRule="auto"/>
              <w:ind w:left="405" w:firstLine="0"/>
              <w:jc w:val="left"/>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735BE3" w:rsidRDefault="00733E8F" w:rsidP="00E15459">
            <w:pPr>
              <w:pStyle w:val="ListParagraph"/>
              <w:spacing w:before="0" w:beforeAutospacing="0" w:after="0" w:afterAutospacing="0" w:line="240" w:lineRule="auto"/>
              <w:ind w:left="567" w:firstLine="0"/>
              <w:jc w:val="left"/>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735BE3" w:rsidRDefault="008E69BA" w:rsidP="00E15459">
            <w:pPr>
              <w:pStyle w:val="ListParagraph"/>
              <w:numPr>
                <w:ilvl w:val="0"/>
                <w:numId w:val="4"/>
              </w:numPr>
              <w:spacing w:before="0" w:beforeAutospacing="0" w:after="0" w:afterAutospacing="0" w:line="240" w:lineRule="auto"/>
              <w:ind w:left="567"/>
              <w:jc w:val="left"/>
              <w:rPr>
                <w:szCs w:val="26"/>
              </w:rPr>
            </w:pPr>
            <w:r>
              <w:rPr>
                <w:szCs w:val="26"/>
              </w:rPr>
              <w:t>Hiển thị giao diện chính của ứng dụng</w:t>
            </w:r>
            <w:r w:rsidR="0078712B">
              <w:rPr>
                <w:szCs w:val="26"/>
              </w:rPr>
              <w:t>.</w:t>
            </w:r>
          </w:p>
        </w:tc>
      </w:tr>
      <w:tr w:rsidR="00733E8F" w:rsidTr="00E15459">
        <w:trPr>
          <w:trHeight w:val="1126"/>
        </w:trPr>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33E8F" w:rsidRPr="0044031E" w:rsidRDefault="00733E8F" w:rsidP="00E15459">
            <w:pPr>
              <w:spacing w:before="0" w:beforeAutospacing="0" w:after="0" w:afterAutospacing="0" w:line="240" w:lineRule="auto"/>
              <w:ind w:left="405" w:firstLine="0"/>
              <w:jc w:val="left"/>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33E8F" w:rsidRPr="0093712A" w:rsidRDefault="00AD494A" w:rsidP="00DB623A">
            <w:pPr>
              <w:keepNext/>
              <w:spacing w:before="0" w:beforeAutospacing="0" w:after="0" w:afterAutospacing="0" w:line="240" w:lineRule="auto"/>
              <w:ind w:firstLine="0"/>
              <w:jc w:val="left"/>
              <w:rPr>
                <w:szCs w:val="26"/>
              </w:rPr>
            </w:pPr>
            <w:r>
              <w:rPr>
                <w:szCs w:val="26"/>
              </w:rPr>
              <w:t>3</w:t>
            </w:r>
            <w:r w:rsidR="0093712A">
              <w:rPr>
                <w:szCs w:val="26"/>
              </w:rPr>
              <w:t>.1. Nếu thông tin không hợp lệ, hệ thống hiển thị thông báo yêu cầu người dùng nhập lại thông tin tài khoản.</w:t>
            </w:r>
          </w:p>
        </w:tc>
      </w:tr>
    </w:tbl>
    <w:p w:rsidR="00DB623A" w:rsidRDefault="00DB623A">
      <w:pPr>
        <w:pStyle w:val="Caption"/>
      </w:pPr>
      <w:bookmarkStart w:id="52" w:name="_Toc9616276"/>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1</w:t>
      </w:r>
      <w:r w:rsidR="004B2B28">
        <w:fldChar w:fldCharType="end"/>
      </w:r>
      <w:r>
        <w:t xml:space="preserve"> </w:t>
      </w:r>
      <w:r>
        <w:rPr>
          <w:noProof/>
        </w:rPr>
        <w:t>Đặc tả use case UC01_DangNhap</w:t>
      </w:r>
      <w:bookmarkEnd w:id="52"/>
    </w:p>
    <w:p w:rsidR="00733E8F" w:rsidRDefault="005D6B33" w:rsidP="00270A4F">
      <w:pPr>
        <w:pStyle w:val="Heading4"/>
      </w:pPr>
      <w:r>
        <w:rPr>
          <w:noProof/>
        </w:rPr>
        <w:lastRenderedPageBreak/>
        <mc:AlternateContent>
          <mc:Choice Requires="wps">
            <w:drawing>
              <wp:anchor distT="0" distB="0" distL="114300" distR="114300" simplePos="0" relativeHeight="251781120" behindDoc="0" locked="0" layoutInCell="1" allowOverlap="1" wp14:anchorId="5F419747" wp14:editId="725575DA">
                <wp:simplePos x="0" y="0"/>
                <wp:positionH relativeFrom="column">
                  <wp:posOffset>0</wp:posOffset>
                </wp:positionH>
                <wp:positionV relativeFrom="paragraph">
                  <wp:posOffset>5359400</wp:posOffset>
                </wp:positionV>
                <wp:extent cx="590486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904865" cy="635"/>
                        </a:xfrm>
                        <a:prstGeom prst="rect">
                          <a:avLst/>
                        </a:prstGeom>
                        <a:solidFill>
                          <a:prstClr val="white"/>
                        </a:solidFill>
                        <a:ln>
                          <a:noFill/>
                        </a:ln>
                      </wps:spPr>
                      <wps:txbx>
                        <w:txbxContent>
                          <w:p w:rsidR="0041104A" w:rsidRPr="008004BA" w:rsidRDefault="0041104A" w:rsidP="005D6B33">
                            <w:pPr>
                              <w:pStyle w:val="Caption"/>
                              <w:rPr>
                                <w:b/>
                                <w:noProof/>
                                <w:szCs w:val="28"/>
                              </w:rPr>
                            </w:pPr>
                            <w:bookmarkStart w:id="53" w:name="_Toc96162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xml:space="preserve"> </w:t>
                            </w:r>
                            <w:r>
                              <w:rPr>
                                <w:noProof/>
                              </w:rPr>
                              <w:t xml:space="preserve">Activity diagram </w:t>
                            </w:r>
                            <w:r w:rsidRPr="00E0313F">
                              <w:rPr>
                                <w:noProof/>
                              </w:rPr>
                              <w:t>UC0</w:t>
                            </w:r>
                            <w:r>
                              <w:rPr>
                                <w:noProof/>
                              </w:rPr>
                              <w:t>1_DangNhap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19747" id="Text Box 37" o:spid="_x0000_s1032" type="#_x0000_t202" style="position:absolute;left:0;text-align:left;margin-left:0;margin-top:422pt;width:464.9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SA7MAIAAGY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" stroked="f">
                <v:textbox style="mso-fit-shape-to-text:t" inset="0,0,0,0">
                  <w:txbxContent>
                    <w:p w:rsidR="0041104A" w:rsidRPr="008004BA" w:rsidRDefault="0041104A" w:rsidP="005D6B33">
                      <w:pPr>
                        <w:pStyle w:val="Caption"/>
                        <w:rPr>
                          <w:b/>
                          <w:noProof/>
                          <w:szCs w:val="28"/>
                        </w:rPr>
                      </w:pPr>
                      <w:bookmarkStart w:id="54" w:name="_Toc961623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xml:space="preserve"> </w:t>
                      </w:r>
                      <w:r>
                        <w:rPr>
                          <w:noProof/>
                        </w:rPr>
                        <w:t xml:space="preserve">Activity diagram </w:t>
                      </w:r>
                      <w:r w:rsidRPr="00E0313F">
                        <w:rPr>
                          <w:noProof/>
                        </w:rPr>
                        <w:t>UC0</w:t>
                      </w:r>
                      <w:r>
                        <w:rPr>
                          <w:noProof/>
                        </w:rPr>
                        <w:t>1_DangNhap</w:t>
                      </w:r>
                      <w:bookmarkEnd w:id="54"/>
                    </w:p>
                  </w:txbxContent>
                </v:textbox>
                <w10:wrap type="topAndBottom"/>
              </v:shape>
            </w:pict>
          </mc:Fallback>
        </mc:AlternateContent>
      </w:r>
      <w:r w:rsidR="00A336A5" w:rsidRPr="00A336A5">
        <w:rPr>
          <w:noProof/>
        </w:rPr>
        <w:drawing>
          <wp:anchor distT="0" distB="0" distL="114300" distR="114300" simplePos="0" relativeHeight="251726848" behindDoc="0" locked="0" layoutInCell="1" allowOverlap="1" wp14:anchorId="53971E16" wp14:editId="676A0F6D">
            <wp:simplePos x="0" y="0"/>
            <wp:positionH relativeFrom="margin">
              <wp:align>left</wp:align>
            </wp:positionH>
            <wp:positionV relativeFrom="paragraph">
              <wp:posOffset>443230</wp:posOffset>
            </wp:positionV>
            <wp:extent cx="5904865" cy="4859020"/>
            <wp:effectExtent l="0" t="0" r="63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4865" cy="4859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8522DA" w:rsidRDefault="008522DA" w:rsidP="008522DA"/>
    <w:p w:rsidR="00A336A5" w:rsidRPr="008522DA" w:rsidRDefault="00A336A5" w:rsidP="008522DA"/>
    <w:p w:rsidR="00037A2A" w:rsidRDefault="005D6B33" w:rsidP="00037A2A">
      <w:pPr>
        <w:pStyle w:val="Heading4"/>
      </w:pPr>
      <w:r>
        <w:rPr>
          <w:noProof/>
        </w:rPr>
        <w:lastRenderedPageBreak/>
        <mc:AlternateContent>
          <mc:Choice Requires="wps">
            <w:drawing>
              <wp:anchor distT="0" distB="0" distL="114300" distR="114300" simplePos="0" relativeHeight="251783168" behindDoc="0" locked="0" layoutInCell="1" allowOverlap="1" wp14:anchorId="6ADEB5D7" wp14:editId="7CF2F2DC">
                <wp:simplePos x="0" y="0"/>
                <wp:positionH relativeFrom="column">
                  <wp:posOffset>44450</wp:posOffset>
                </wp:positionH>
                <wp:positionV relativeFrom="paragraph">
                  <wp:posOffset>5154295</wp:posOffset>
                </wp:positionV>
                <wp:extent cx="558038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952180" w:rsidRDefault="0041104A" w:rsidP="005D6B33">
                            <w:pPr>
                              <w:pStyle w:val="Caption"/>
                              <w:rPr>
                                <w:b/>
                                <w:noProof/>
                                <w:szCs w:val="28"/>
                              </w:rPr>
                            </w:pPr>
                            <w:bookmarkStart w:id="55" w:name="_Toc961623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w:t>
                            </w:r>
                            <w:r>
                              <w:fldChar w:fldCharType="end"/>
                            </w:r>
                            <w:r>
                              <w:t xml:space="preserve"> Sequence </w:t>
                            </w:r>
                            <w:r w:rsidRPr="006A40E8">
                              <w:rPr>
                                <w:noProof/>
                              </w:rPr>
                              <w:t>diagram UC01_DangNhap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EB5D7" id="Text Box 38" o:spid="_x0000_s1033" type="#_x0000_t202" style="position:absolute;left:0;text-align:left;margin-left:3.5pt;margin-top:405.85pt;width:439.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" stroked="f">
                <v:textbox style="mso-fit-shape-to-text:t" inset="0,0,0,0">
                  <w:txbxContent>
                    <w:p w:rsidR="0041104A" w:rsidRPr="00952180" w:rsidRDefault="0041104A" w:rsidP="005D6B33">
                      <w:pPr>
                        <w:pStyle w:val="Caption"/>
                        <w:rPr>
                          <w:b/>
                          <w:noProof/>
                          <w:szCs w:val="28"/>
                        </w:rPr>
                      </w:pPr>
                      <w:bookmarkStart w:id="56" w:name="_Toc961623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w:t>
                      </w:r>
                      <w:r>
                        <w:fldChar w:fldCharType="end"/>
                      </w:r>
                      <w:r>
                        <w:t xml:space="preserve"> Sequence </w:t>
                      </w:r>
                      <w:r w:rsidRPr="006A40E8">
                        <w:rPr>
                          <w:noProof/>
                        </w:rPr>
                        <w:t>diagram UC01_DangNhap</w:t>
                      </w:r>
                      <w:bookmarkEnd w:id="56"/>
                    </w:p>
                  </w:txbxContent>
                </v:textbox>
                <w10:wrap type="topAndBottom"/>
              </v:shape>
            </w:pict>
          </mc:Fallback>
        </mc:AlternateContent>
      </w:r>
      <w:r w:rsidR="00037A2A" w:rsidRPr="00037A2A">
        <w:rPr>
          <w:noProof/>
        </w:rPr>
        <w:drawing>
          <wp:anchor distT="0" distB="0" distL="114300" distR="114300" simplePos="0" relativeHeight="251727872" behindDoc="0" locked="0" layoutInCell="1" allowOverlap="1" wp14:anchorId="0F5BE892" wp14:editId="53F5EC40">
            <wp:simplePos x="0" y="0"/>
            <wp:positionH relativeFrom="page">
              <wp:posOffset>1305276</wp:posOffset>
            </wp:positionH>
            <wp:positionV relativeFrom="paragraph">
              <wp:posOffset>293720</wp:posOffset>
            </wp:positionV>
            <wp:extent cx="5580380" cy="4804228"/>
            <wp:effectExtent l="0" t="0" r="127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0380" cy="4804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037A2A" w:rsidRPr="00037A2A" w:rsidRDefault="00037A2A" w:rsidP="00037A2A"/>
    <w:p w:rsidR="001A08FA" w:rsidRDefault="00865EA7" w:rsidP="001A08FA">
      <w:pPr>
        <w:pStyle w:val="Heading3"/>
      </w:pPr>
      <w:bookmarkStart w:id="57" w:name="_Toc9616201"/>
      <w:r>
        <w:t>2</w:t>
      </w:r>
      <w:r w:rsidR="00A30499">
        <w:t xml:space="preserve">Use case </w:t>
      </w:r>
      <w:r w:rsidR="00102536">
        <w:t>UC02_</w:t>
      </w:r>
      <w:r w:rsidR="00A30499">
        <w:t>ThietLap</w:t>
      </w:r>
      <w:r w:rsidR="00102536">
        <w:t>CacHuTien</w:t>
      </w:r>
      <w:bookmarkEnd w:id="57"/>
    </w:p>
    <w:p w:rsidR="00036673" w:rsidRPr="00036673" w:rsidRDefault="00036673" w:rsidP="00036673">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1E02F4" w:rsidRDefault="00B76D9A" w:rsidP="004C06CB">
            <w:pPr>
              <w:spacing w:line="240" w:lineRule="auto"/>
              <w:ind w:left="405" w:firstLine="0"/>
              <w:rPr>
                <w:szCs w:val="26"/>
              </w:rPr>
            </w:pPr>
            <w:r w:rsidRPr="001E02F4">
              <w:rPr>
                <w:szCs w:val="26"/>
              </w:rPr>
              <w:t>UC02_ThietLapCacHuTien</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1E02F4" w:rsidRDefault="00B76D9A" w:rsidP="004C06CB">
            <w:pPr>
              <w:spacing w:line="240" w:lineRule="auto"/>
              <w:ind w:left="405" w:firstLine="0"/>
              <w:rPr>
                <w:szCs w:val="26"/>
              </w:rPr>
            </w:pPr>
            <w:r w:rsidRPr="001E02F4">
              <w:rPr>
                <w:szCs w:val="26"/>
              </w:rPr>
              <w:t>Gán tỷ lệ phần trăm cho tất cả các hủ tiền theo nhu cầu tiêu dùng của 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B76D9A" w:rsidP="00B76D9A">
            <w:pPr>
              <w:spacing w:line="240" w:lineRule="auto"/>
              <w:ind w:left="405" w:firstLine="0"/>
              <w:rPr>
                <w:szCs w:val="26"/>
              </w:rPr>
            </w:pPr>
            <w:r>
              <w:rPr>
                <w:szCs w:val="26"/>
              </w:rPr>
              <w:t xml:space="preserve">Người dùng </w:t>
            </w:r>
            <w:r w:rsidR="00EF23A0">
              <w:rPr>
                <w:szCs w:val="26"/>
              </w:rPr>
              <w:t xml:space="preserve">có thể chọn </w:t>
            </w:r>
            <w:r>
              <w:rPr>
                <w:szCs w:val="26"/>
              </w:rPr>
              <w:t>giữ tỷ lệ phần trăm các hủ tiền</w:t>
            </w:r>
            <w:r w:rsidR="00EF23A0">
              <w:rPr>
                <w:szCs w:val="26"/>
              </w:rPr>
              <w:t xml:space="preserve"> mặc định</w:t>
            </w:r>
            <w:r>
              <w:rPr>
                <w:szCs w:val="26"/>
              </w:rPr>
              <w:t xml:space="preserve"> theo phương pháp JARS hoặc </w:t>
            </w:r>
            <w:r w:rsidR="00552168">
              <w:rPr>
                <w:szCs w:val="26"/>
              </w:rPr>
              <w:t xml:space="preserve">thay đổi </w:t>
            </w:r>
            <w:r>
              <w:rPr>
                <w:szCs w:val="26"/>
              </w:rPr>
              <w:t>tăng</w:t>
            </w:r>
            <w:r w:rsidR="00552168">
              <w:rPr>
                <w:szCs w:val="26"/>
              </w:rPr>
              <w:t>,</w:t>
            </w:r>
            <w:r>
              <w:rPr>
                <w:szCs w:val="26"/>
              </w:rPr>
              <w:t xml:space="preserve"> giảm tỷ lệ các hủ tiền để thiết lập phần trăm cho các hủ. Yêu cầu tổng tỷ lệ của các hủ là 100%.</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B76D9A" w:rsidP="004C06CB">
            <w:pPr>
              <w:spacing w:line="240" w:lineRule="auto"/>
              <w:ind w:left="405" w:firstLine="0"/>
              <w:rPr>
                <w:szCs w:val="26"/>
              </w:rPr>
            </w:pPr>
            <w:r>
              <w:rPr>
                <w:szCs w:val="26"/>
              </w:rPr>
              <w:t>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0C7821" w:rsidP="004C06CB">
            <w:pPr>
              <w:spacing w:line="240" w:lineRule="auto"/>
              <w:ind w:left="405" w:firstLine="0"/>
              <w:rPr>
                <w:szCs w:val="26"/>
              </w:rPr>
            </w:pPr>
            <w:r>
              <w:rPr>
                <w:szCs w:val="26"/>
              </w:rPr>
              <w:t xml:space="preserve">Người dùng đã đăng nhập </w:t>
            </w:r>
            <w:r w:rsidR="007D3B0B">
              <w:rPr>
                <w:szCs w:val="26"/>
              </w:rPr>
              <w:t xml:space="preserve">thành công </w:t>
            </w:r>
            <w:r>
              <w:rPr>
                <w:szCs w:val="26"/>
              </w:rPr>
              <w:t>vào hệ thống</w:t>
            </w:r>
            <w:r w:rsidR="00DB6CBB">
              <w:rPr>
                <w:szCs w:val="26"/>
              </w:rPr>
              <w:t xml:space="preserve"> và chọn ch</w:t>
            </w:r>
            <w:r w:rsidR="009F7CF7">
              <w:rPr>
                <w:szCs w:val="26"/>
              </w:rPr>
              <w:t>ức năng “Thiết lập các hủ tiền”, hệ thống hiển thị giao diện danh sách các hủ tiền với tỷ lệ mặc định.</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lastRenderedPageBreak/>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7D3B0B" w:rsidP="004C06CB">
            <w:pPr>
              <w:spacing w:line="240" w:lineRule="auto"/>
              <w:ind w:left="405" w:firstLine="0"/>
              <w:rPr>
                <w:szCs w:val="26"/>
              </w:rPr>
            </w:pPr>
            <w:r>
              <w:rPr>
                <w:szCs w:val="26"/>
              </w:rPr>
              <w:t>Hệ thống lưu lại các thông số tỷ lệ của tất cả các hủ t</w:t>
            </w:r>
            <w:r w:rsidR="0002779F">
              <w:rPr>
                <w:szCs w:val="26"/>
              </w:rPr>
              <w:t>iền và thông báo thiết lập tỷ lệ thành công.</w:t>
            </w:r>
          </w:p>
        </w:tc>
      </w:tr>
      <w:tr w:rsidR="00037A2A"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HeThong</w:t>
            </w:r>
          </w:p>
        </w:tc>
      </w:tr>
      <w:tr w:rsidR="00037A2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D01A68" w:rsidP="00552168">
            <w:pPr>
              <w:pStyle w:val="ListParagraph"/>
              <w:numPr>
                <w:ilvl w:val="0"/>
                <w:numId w:val="5"/>
              </w:numPr>
              <w:spacing w:before="100" w:line="240" w:lineRule="auto"/>
              <w:ind w:left="567"/>
              <w:rPr>
                <w:szCs w:val="26"/>
              </w:rPr>
            </w:pPr>
            <w:r>
              <w:rPr>
                <w:szCs w:val="26"/>
              </w:rPr>
              <w:t>Thay đổi</w:t>
            </w:r>
            <w:r w:rsidR="007E6BB5">
              <w:rPr>
                <w:szCs w:val="26"/>
              </w:rPr>
              <w:t>,</w:t>
            </w:r>
            <w:r>
              <w:rPr>
                <w:szCs w:val="26"/>
              </w:rPr>
              <w:t xml:space="preserve"> tăng, giảm hoặc </w:t>
            </w:r>
            <w:r w:rsidR="00552168">
              <w:rPr>
                <w:szCs w:val="26"/>
              </w:rPr>
              <w:t>giữ nguyên</w:t>
            </w:r>
            <w:r>
              <w:rPr>
                <w:szCs w:val="26"/>
              </w:rPr>
              <w:t xml:space="preserve"> </w:t>
            </w:r>
            <w:r w:rsidR="00A44B9F">
              <w:rPr>
                <w:szCs w:val="26"/>
              </w:rPr>
              <w:t xml:space="preserve">tỷ lệ phần trăm </w:t>
            </w:r>
            <w:r w:rsidR="007D3B0B">
              <w:rPr>
                <w:szCs w:val="26"/>
              </w:rPr>
              <w:t>các hủ tiền.</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D3B0B" w:rsidRDefault="002F128A" w:rsidP="00896BAE">
            <w:pPr>
              <w:pStyle w:val="ListParagraph"/>
              <w:spacing w:before="100" w:line="240" w:lineRule="auto"/>
              <w:ind w:left="1125" w:firstLine="0"/>
              <w:rPr>
                <w:szCs w:val="26"/>
              </w:rPr>
            </w:pPr>
          </w:p>
        </w:tc>
      </w:tr>
      <w:tr w:rsidR="00037A2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A44B9F" w:rsidP="00752487">
            <w:pPr>
              <w:pStyle w:val="ListParagraph"/>
              <w:numPr>
                <w:ilvl w:val="0"/>
                <w:numId w:val="5"/>
              </w:numPr>
              <w:spacing w:before="100" w:line="240" w:lineRule="auto"/>
              <w:ind w:left="567"/>
              <w:rPr>
                <w:szCs w:val="26"/>
              </w:rPr>
            </w:pPr>
            <w:r>
              <w:rPr>
                <w:szCs w:val="26"/>
              </w:rPr>
              <w:t>Chọn nút “Thiết lập”</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896BAE" w:rsidP="00896BAE">
            <w:pPr>
              <w:pStyle w:val="ListParagraph"/>
              <w:numPr>
                <w:ilvl w:val="0"/>
                <w:numId w:val="5"/>
              </w:numPr>
              <w:spacing w:before="100" w:line="240" w:lineRule="auto"/>
              <w:ind w:left="527" w:hanging="357"/>
              <w:rPr>
                <w:szCs w:val="26"/>
              </w:rPr>
            </w:pPr>
            <w:r>
              <w:rPr>
                <w:szCs w:val="26"/>
              </w:rPr>
              <w:t>Kiểm tra tổng tỷ lệ phần trăm của tất cả các hủ tiền phải bằng 100%.</w:t>
            </w:r>
          </w:p>
        </w:tc>
      </w:tr>
      <w:tr w:rsidR="00037A2A" w:rsidTr="004C06CB">
        <w:trPr>
          <w:trHeight w:val="150"/>
        </w:trPr>
        <w:tc>
          <w:tcPr>
            <w:tcW w:w="1705" w:type="dxa"/>
            <w:vMerge/>
            <w:tcBorders>
              <w:left w:val="single" w:sz="4" w:space="0" w:color="000000" w:themeColor="text1"/>
              <w:right w:val="single" w:sz="4" w:space="0" w:color="000000" w:themeColor="text1"/>
            </w:tcBorders>
          </w:tcPr>
          <w:p w:rsidR="00896BAE" w:rsidRPr="0044031E" w:rsidRDefault="00896BAE"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96BAE" w:rsidRDefault="00896BAE" w:rsidP="00896BAE">
            <w:pPr>
              <w:pStyle w:val="ListParagraph"/>
              <w:spacing w:before="100" w:line="240" w:lineRule="auto"/>
              <w:ind w:left="567"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96BAE" w:rsidRDefault="00896BAE" w:rsidP="00752487">
            <w:pPr>
              <w:pStyle w:val="ListParagraph"/>
              <w:numPr>
                <w:ilvl w:val="0"/>
                <w:numId w:val="5"/>
              </w:numPr>
              <w:spacing w:before="100" w:line="240" w:lineRule="auto"/>
              <w:ind w:left="567"/>
              <w:rPr>
                <w:szCs w:val="26"/>
              </w:rPr>
            </w:pPr>
            <w:r>
              <w:rPr>
                <w:szCs w:val="26"/>
              </w:rPr>
              <w:t>Lưu lại tỷ lệ phần trăm của tất cả các hủ vào cơ sở dữ liệu.</w:t>
            </w:r>
          </w:p>
        </w:tc>
      </w:tr>
      <w:tr w:rsidR="00037A2A"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2F128A" w:rsidP="00752487">
            <w:pPr>
              <w:pStyle w:val="ListParagraph"/>
              <w:spacing w:before="100" w:line="240" w:lineRule="auto"/>
              <w:ind w:left="567"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06378A" w:rsidP="00752487">
            <w:pPr>
              <w:pStyle w:val="ListParagraph"/>
              <w:numPr>
                <w:ilvl w:val="0"/>
                <w:numId w:val="5"/>
              </w:numPr>
              <w:spacing w:before="100" w:line="240" w:lineRule="auto"/>
              <w:ind w:left="567"/>
              <w:rPr>
                <w:szCs w:val="26"/>
              </w:rPr>
            </w:pPr>
            <w:r>
              <w:rPr>
                <w:szCs w:val="26"/>
              </w:rPr>
              <w:t>Thông báo thiết lập thành công tỷ lệ các hủ tiền.</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5F7977" w:rsidP="004C06CB">
            <w:pPr>
              <w:keepNext/>
              <w:spacing w:line="240" w:lineRule="auto"/>
              <w:ind w:left="405" w:firstLine="0"/>
              <w:rPr>
                <w:szCs w:val="26"/>
              </w:rPr>
            </w:pPr>
            <w:r>
              <w:rPr>
                <w:szCs w:val="26"/>
              </w:rPr>
              <w:t>3</w:t>
            </w:r>
            <w:r w:rsidR="0006378A">
              <w:rPr>
                <w:szCs w:val="26"/>
              </w:rPr>
              <w:t xml:space="preserve">.1. Nếu tổng tỷ lệ khác 100%,  hệ thống hiển thị thông báo </w:t>
            </w:r>
            <w:r w:rsidR="00896BAE">
              <w:rPr>
                <w:szCs w:val="26"/>
              </w:rPr>
              <w:t xml:space="preserve">yêu cầu người dùng thay đổi </w:t>
            </w:r>
            <w:r w:rsidR="00592414">
              <w:rPr>
                <w:szCs w:val="26"/>
              </w:rPr>
              <w:t>tỷ lệ phù hợp.</w:t>
            </w:r>
          </w:p>
          <w:p w:rsidR="00592414" w:rsidRPr="0044031E" w:rsidRDefault="005F7977" w:rsidP="00D60E9A">
            <w:pPr>
              <w:keepNext/>
              <w:spacing w:line="240" w:lineRule="auto"/>
              <w:ind w:left="405" w:firstLine="0"/>
              <w:rPr>
                <w:szCs w:val="26"/>
              </w:rPr>
            </w:pPr>
            <w:r>
              <w:rPr>
                <w:szCs w:val="26"/>
              </w:rPr>
              <w:t>4</w:t>
            </w:r>
            <w:r w:rsidR="00592414">
              <w:rPr>
                <w:szCs w:val="26"/>
              </w:rPr>
              <w:t xml:space="preserve">.1 </w:t>
            </w:r>
            <w:r w:rsidR="0002779F">
              <w:rPr>
                <w:szCs w:val="26"/>
              </w:rPr>
              <w:t>Nếu xảy ra lỗi, hệ thống hiển thị thông báo lỗi và kết thúc chức năng hiện tại</w:t>
            </w:r>
          </w:p>
        </w:tc>
      </w:tr>
    </w:tbl>
    <w:p w:rsidR="00D60E9A" w:rsidRDefault="00D60E9A">
      <w:pPr>
        <w:pStyle w:val="Caption"/>
      </w:pPr>
      <w:bookmarkStart w:id="58" w:name="_Toc9616277"/>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2</w:t>
      </w:r>
      <w:r w:rsidR="004B2B28">
        <w:fldChar w:fldCharType="end"/>
      </w:r>
      <w:r>
        <w:t xml:space="preserve"> </w:t>
      </w:r>
      <w:r>
        <w:rPr>
          <w:noProof/>
        </w:rPr>
        <w:t xml:space="preserve">Đặc tả use case </w:t>
      </w:r>
      <w:r>
        <w:t>UC02_ThietLapCacHuTien</w:t>
      </w:r>
      <w:bookmarkEnd w:id="58"/>
    </w:p>
    <w:p w:rsidR="00270A4F" w:rsidRDefault="00270A4F" w:rsidP="00270A4F">
      <w:pPr>
        <w:pStyle w:val="Heading4"/>
      </w:pPr>
      <w:r>
        <w:lastRenderedPageBreak/>
        <w:t>Activity diagram</w:t>
      </w:r>
    </w:p>
    <w:p w:rsidR="00F04DFE" w:rsidRPr="00F04DFE" w:rsidRDefault="004A47E0" w:rsidP="00335C8E">
      <w:pPr>
        <w:ind w:firstLine="0"/>
      </w:pPr>
      <w:r>
        <w:rPr>
          <w:noProof/>
        </w:rPr>
        <mc:AlternateContent>
          <mc:Choice Requires="wps">
            <w:drawing>
              <wp:anchor distT="0" distB="0" distL="114300" distR="114300" simplePos="0" relativeHeight="251785216" behindDoc="0" locked="0" layoutInCell="1" allowOverlap="1" wp14:anchorId="1C752A78" wp14:editId="55EB018D">
                <wp:simplePos x="0" y="0"/>
                <wp:positionH relativeFrom="column">
                  <wp:posOffset>0</wp:posOffset>
                </wp:positionH>
                <wp:positionV relativeFrom="paragraph">
                  <wp:posOffset>5589905</wp:posOffset>
                </wp:positionV>
                <wp:extent cx="589534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895340" cy="635"/>
                        </a:xfrm>
                        <a:prstGeom prst="rect">
                          <a:avLst/>
                        </a:prstGeom>
                        <a:solidFill>
                          <a:prstClr val="white"/>
                        </a:solidFill>
                        <a:ln>
                          <a:noFill/>
                        </a:ln>
                      </wps:spPr>
                      <wps:txbx>
                        <w:txbxContent>
                          <w:p w:rsidR="0041104A" w:rsidRPr="00E42EE1" w:rsidRDefault="0041104A" w:rsidP="004A47E0">
                            <w:pPr>
                              <w:pStyle w:val="Caption"/>
                              <w:rPr>
                                <w:noProof/>
                                <w:szCs w:val="24"/>
                              </w:rPr>
                            </w:pPr>
                            <w:bookmarkStart w:id="59" w:name="_Toc961623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4</w:t>
                            </w:r>
                            <w:r>
                              <w:fldChar w:fldCharType="end"/>
                            </w:r>
                            <w:r>
                              <w:t xml:space="preserve"> </w:t>
                            </w:r>
                            <w:r>
                              <w:rPr>
                                <w:noProof/>
                              </w:rPr>
                              <w:t>Activity diagram UC02_ThietLapCacHuTien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52A78" id="Text Box 7" o:spid="_x0000_s1034" type="#_x0000_t202" style="position:absolute;left:0;text-align:left;margin-left:0;margin-top:440.15pt;width:464.2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" stroked="f">
                <v:textbox style="mso-fit-shape-to-text:t" inset="0,0,0,0">
                  <w:txbxContent>
                    <w:p w:rsidR="0041104A" w:rsidRPr="00E42EE1" w:rsidRDefault="0041104A" w:rsidP="004A47E0">
                      <w:pPr>
                        <w:pStyle w:val="Caption"/>
                        <w:rPr>
                          <w:noProof/>
                          <w:szCs w:val="24"/>
                        </w:rPr>
                      </w:pPr>
                      <w:bookmarkStart w:id="60" w:name="_Toc961623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4</w:t>
                      </w:r>
                      <w:r>
                        <w:fldChar w:fldCharType="end"/>
                      </w:r>
                      <w:r>
                        <w:t xml:space="preserve"> </w:t>
                      </w:r>
                      <w:r>
                        <w:rPr>
                          <w:noProof/>
                        </w:rPr>
                        <w:t>Activity diagram UC02_ThietLapCacHuTien</w:t>
                      </w:r>
                      <w:bookmarkEnd w:id="60"/>
                    </w:p>
                  </w:txbxContent>
                </v:textbox>
                <w10:wrap type="topAndBottom"/>
              </v:shape>
            </w:pict>
          </mc:Fallback>
        </mc:AlternateContent>
      </w:r>
      <w:r w:rsidR="00B20AE1" w:rsidRPr="00DF2302">
        <w:rPr>
          <w:noProof/>
        </w:rPr>
        <w:drawing>
          <wp:anchor distT="0" distB="0" distL="114300" distR="114300" simplePos="0" relativeHeight="251762688" behindDoc="0" locked="0" layoutInCell="1" allowOverlap="1" wp14:anchorId="33A774C3" wp14:editId="3A371DF4">
            <wp:simplePos x="0" y="0"/>
            <wp:positionH relativeFrom="margin">
              <wp:align>left</wp:align>
            </wp:positionH>
            <wp:positionV relativeFrom="paragraph">
              <wp:posOffset>322136</wp:posOffset>
            </wp:positionV>
            <wp:extent cx="5895340" cy="52108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95340" cy="5210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65FB" w:rsidRDefault="00270A4F" w:rsidP="00BD65FB">
      <w:pPr>
        <w:pStyle w:val="Heading4"/>
      </w:pPr>
      <w:r>
        <w:lastRenderedPageBreak/>
        <w:t>Sequence diagram</w:t>
      </w:r>
    </w:p>
    <w:p w:rsidR="00BD65FB" w:rsidRDefault="004A47E0" w:rsidP="00C541B1">
      <w:r>
        <w:rPr>
          <w:noProof/>
        </w:rPr>
        <mc:AlternateContent>
          <mc:Choice Requires="wps">
            <w:drawing>
              <wp:anchor distT="0" distB="0" distL="114300" distR="114300" simplePos="0" relativeHeight="251787264" behindDoc="0" locked="0" layoutInCell="1" allowOverlap="1" wp14:anchorId="6F84ED8F" wp14:editId="599A7192">
                <wp:simplePos x="0" y="0"/>
                <wp:positionH relativeFrom="column">
                  <wp:posOffset>-1270</wp:posOffset>
                </wp:positionH>
                <wp:positionV relativeFrom="paragraph">
                  <wp:posOffset>6360795</wp:posOffset>
                </wp:positionV>
                <wp:extent cx="558038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CB5A36" w:rsidRDefault="0041104A" w:rsidP="004A47E0">
                            <w:pPr>
                              <w:pStyle w:val="Caption"/>
                              <w:rPr>
                                <w:noProof/>
                                <w:szCs w:val="24"/>
                              </w:rPr>
                            </w:pPr>
                            <w:bookmarkStart w:id="61" w:name="_Toc9616240"/>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5</w:t>
                            </w:r>
                            <w:r>
                              <w:fldChar w:fldCharType="end"/>
                            </w:r>
                            <w:r>
                              <w:t xml:space="preserve"> </w:t>
                            </w:r>
                            <w:r>
                              <w:rPr>
                                <w:noProof/>
                              </w:rPr>
                              <w:t xml:space="preserve">Sequence </w:t>
                            </w:r>
                            <w:r w:rsidRPr="00D53422">
                              <w:rPr>
                                <w:noProof/>
                              </w:rPr>
                              <w:t>diagram UC02_ThietLapCacHuTien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ED8F" id="Text Box 18" o:spid="_x0000_s1035" type="#_x0000_t202" style="position:absolute;left:0;text-align:left;margin-left:-.1pt;margin-top:500.85pt;width:439.4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" stroked="f">
                <v:textbox style="mso-fit-shape-to-text:t" inset="0,0,0,0">
                  <w:txbxContent>
                    <w:p w:rsidR="0041104A" w:rsidRPr="00CB5A36" w:rsidRDefault="0041104A" w:rsidP="004A47E0">
                      <w:pPr>
                        <w:pStyle w:val="Caption"/>
                        <w:rPr>
                          <w:noProof/>
                          <w:szCs w:val="24"/>
                        </w:rPr>
                      </w:pPr>
                      <w:bookmarkStart w:id="62" w:name="_Toc9616240"/>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5</w:t>
                      </w:r>
                      <w:r>
                        <w:fldChar w:fldCharType="end"/>
                      </w:r>
                      <w:r>
                        <w:t xml:space="preserve"> </w:t>
                      </w:r>
                      <w:r>
                        <w:rPr>
                          <w:noProof/>
                        </w:rPr>
                        <w:t xml:space="preserve">Sequence </w:t>
                      </w:r>
                      <w:r w:rsidRPr="00D53422">
                        <w:rPr>
                          <w:noProof/>
                        </w:rPr>
                        <w:t>diagram UC02_ThietLapCacHuTien</w:t>
                      </w:r>
                      <w:bookmarkEnd w:id="62"/>
                    </w:p>
                  </w:txbxContent>
                </v:textbox>
                <w10:wrap type="topAndBottom"/>
              </v:shape>
            </w:pict>
          </mc:Fallback>
        </mc:AlternateContent>
      </w:r>
      <w:r w:rsidR="00BD65FB" w:rsidRPr="00BD65FB">
        <w:rPr>
          <w:noProof/>
        </w:rPr>
        <w:drawing>
          <wp:anchor distT="0" distB="0" distL="114300" distR="114300" simplePos="0" relativeHeight="251763712" behindDoc="0" locked="0" layoutInCell="1" allowOverlap="1" wp14:anchorId="1503DA2A" wp14:editId="4FD534DB">
            <wp:simplePos x="0" y="0"/>
            <wp:positionH relativeFrom="margin">
              <wp:posOffset>-1270</wp:posOffset>
            </wp:positionH>
            <wp:positionV relativeFrom="paragraph">
              <wp:posOffset>303954</wp:posOffset>
            </wp:positionV>
            <wp:extent cx="5580380" cy="6000115"/>
            <wp:effectExtent l="0" t="0" r="127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80380" cy="6000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65FB" w:rsidRDefault="00BD65FB" w:rsidP="00C541B1"/>
    <w:p w:rsidR="00BD65FB" w:rsidRPr="00C541B1" w:rsidRDefault="00BD65FB" w:rsidP="00BD65FB">
      <w:pPr>
        <w:spacing w:before="0" w:line="240" w:lineRule="auto"/>
        <w:ind w:firstLine="0"/>
        <w:jc w:val="left"/>
      </w:pPr>
      <w:r>
        <w:br w:type="page"/>
      </w:r>
    </w:p>
    <w:p w:rsidR="00102536" w:rsidRDefault="00102536" w:rsidP="00733E8F">
      <w:pPr>
        <w:pStyle w:val="Heading3"/>
      </w:pPr>
      <w:bookmarkStart w:id="63" w:name="_Toc9616202"/>
      <w:r>
        <w:lastRenderedPageBreak/>
        <w:t>Use case UC03.1_GhiNhanChiTieu</w:t>
      </w:r>
      <w:bookmarkEnd w:id="63"/>
    </w:p>
    <w:p w:rsidR="001D0937" w:rsidRPr="001D0937" w:rsidRDefault="001D0937" w:rsidP="001D0937">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1E02F4" w:rsidRDefault="00671EF7" w:rsidP="004C06CB">
            <w:pPr>
              <w:spacing w:line="240" w:lineRule="auto"/>
              <w:ind w:left="405" w:firstLine="0"/>
              <w:rPr>
                <w:szCs w:val="26"/>
              </w:rPr>
            </w:pPr>
            <w:r w:rsidRPr="001E02F4">
              <w:rPr>
                <w:szCs w:val="26"/>
              </w:rPr>
              <w:t>UC03.1_GhiNhanChiTieu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1E02F4" w:rsidRDefault="00671EF7" w:rsidP="00AF2E13">
            <w:pPr>
              <w:spacing w:line="240" w:lineRule="auto"/>
              <w:ind w:left="405" w:firstLine="0"/>
              <w:rPr>
                <w:szCs w:val="26"/>
              </w:rPr>
            </w:pPr>
            <w:r w:rsidRPr="001E02F4">
              <w:rPr>
                <w:szCs w:val="26"/>
              </w:rPr>
              <w:t xml:space="preserve">Lưu lại thông tin giao dịch chi tiêu và </w:t>
            </w:r>
            <w:r w:rsidR="00AF2E13" w:rsidRPr="001E02F4">
              <w:rPr>
                <w:szCs w:val="26"/>
              </w:rPr>
              <w:t>hỗ trợ tính ngân sách của 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D63B03" w:rsidP="004C06CB">
            <w:pPr>
              <w:spacing w:line="240" w:lineRule="auto"/>
              <w:ind w:left="405" w:firstLine="0"/>
              <w:rPr>
                <w:szCs w:val="26"/>
              </w:rPr>
            </w:pPr>
            <w:r>
              <w:rPr>
                <w:szCs w:val="26"/>
              </w:rPr>
              <w:t>Hệ thống hỗ trợ người dùng lưu lại các chi tiêu đã sử dụng với các thông tin cụ thể về chi phí đã dùng vào việc gì</w:t>
            </w:r>
            <w:r w:rsidR="004F7AF2">
              <w:rPr>
                <w:szCs w:val="26"/>
              </w:rPr>
              <w:t xml:space="preserve"> trong</w:t>
            </w:r>
            <w:r w:rsidR="006C388C">
              <w:rPr>
                <w:szCs w:val="26"/>
              </w:rPr>
              <w:t xml:space="preserve"> thời gian nào</w:t>
            </w:r>
            <w:r>
              <w:rPr>
                <w:szCs w:val="26"/>
              </w:rPr>
              <w:t xml:space="preserve"> và ghi chú về giao dịch chi tiêu.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9A0975" w:rsidP="004C06CB">
            <w:pPr>
              <w:spacing w:line="240" w:lineRule="auto"/>
              <w:ind w:left="405" w:firstLine="0"/>
              <w:rPr>
                <w:szCs w:val="26"/>
              </w:rPr>
            </w:pPr>
            <w:r>
              <w:rPr>
                <w:szCs w:val="26"/>
              </w:rPr>
              <w:t>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9A0975" w:rsidP="004C06CB">
            <w:pPr>
              <w:spacing w:line="240" w:lineRule="auto"/>
              <w:ind w:left="405" w:firstLine="0"/>
              <w:rPr>
                <w:szCs w:val="26"/>
              </w:rPr>
            </w:pPr>
            <w:r>
              <w:rPr>
                <w:szCs w:val="26"/>
              </w:rPr>
              <w:t xml:space="preserve"> Người dùng đăng nhập thành công vào hệ thống và </w:t>
            </w:r>
            <w:r w:rsidR="009E6F8D">
              <w:rPr>
                <w:szCs w:val="26"/>
              </w:rPr>
              <w:t>c</w:t>
            </w:r>
            <w:r w:rsidR="008A0EE9">
              <w:rPr>
                <w:szCs w:val="26"/>
              </w:rPr>
              <w:t>họn chức năng ghi nhận chi tiêu, hệ thống hiển thị giao diện chức năng ghi nhận chi tiêu.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034F47" w:rsidP="004C06CB">
            <w:pPr>
              <w:spacing w:line="240" w:lineRule="auto"/>
              <w:ind w:left="405" w:firstLine="0"/>
              <w:rPr>
                <w:szCs w:val="26"/>
              </w:rPr>
            </w:pPr>
            <w:r>
              <w:rPr>
                <w:szCs w:val="26"/>
              </w:rPr>
              <w:t xml:space="preserve">Thông tin về giao dịch chi tiêu được lưu vào cơ sở dữ liệu. </w:t>
            </w:r>
          </w:p>
        </w:tc>
      </w:tr>
      <w:tr w:rsidR="002F128A"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HeThong</w:t>
            </w: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4C3EEA" w:rsidP="00280776">
            <w:pPr>
              <w:pStyle w:val="ListParagraph"/>
              <w:numPr>
                <w:ilvl w:val="0"/>
                <w:numId w:val="7"/>
              </w:numPr>
              <w:spacing w:line="240" w:lineRule="auto"/>
              <w:rPr>
                <w:szCs w:val="26"/>
              </w:rPr>
            </w:pPr>
            <w:r>
              <w:rPr>
                <w:szCs w:val="26"/>
              </w:rPr>
              <w:t xml:space="preserve">Nhập thông </w:t>
            </w:r>
            <w:r w:rsidR="00280776">
              <w:rPr>
                <w:szCs w:val="26"/>
              </w:rPr>
              <w:t>tin</w:t>
            </w:r>
            <w:r w:rsidR="00AE7756">
              <w:rPr>
                <w:szCs w:val="26"/>
              </w:rPr>
              <w:t>: số tiền, ngày phát sinh giao dịch, chọn hủ ti</w:t>
            </w:r>
            <w:r w:rsidR="00280776">
              <w:rPr>
                <w:szCs w:val="26"/>
              </w:rPr>
              <w:t>ền muốn tiêu, mục đích chi tiêu (thông tin bắt buộc) và mô tả (thông tin không bắt buộc).</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2F128A" w:rsidP="004C06CB">
            <w:pPr>
              <w:spacing w:line="240" w:lineRule="auto"/>
              <w:ind w:left="405" w:firstLine="0"/>
              <w:rPr>
                <w:szCs w:val="26"/>
              </w:rPr>
            </w:pP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4C3EEA" w:rsidP="00000B55">
            <w:pPr>
              <w:pStyle w:val="ListParagraph"/>
              <w:numPr>
                <w:ilvl w:val="0"/>
                <w:numId w:val="7"/>
              </w:numPr>
              <w:spacing w:line="240" w:lineRule="auto"/>
              <w:rPr>
                <w:szCs w:val="26"/>
              </w:rPr>
            </w:pPr>
            <w:r>
              <w:rPr>
                <w:szCs w:val="26"/>
              </w:rPr>
              <w:t>Nhấn nút “Xác nhận”</w:t>
            </w:r>
            <w:r w:rsidR="009E5B00">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4C3EEA" w:rsidP="00392BD9">
            <w:pPr>
              <w:pStyle w:val="ListParagraph"/>
              <w:numPr>
                <w:ilvl w:val="0"/>
                <w:numId w:val="7"/>
              </w:numPr>
              <w:spacing w:line="240" w:lineRule="auto"/>
              <w:rPr>
                <w:szCs w:val="26"/>
              </w:rPr>
            </w:pPr>
            <w:r>
              <w:rPr>
                <w:szCs w:val="26"/>
              </w:rPr>
              <w:t xml:space="preserve">Kiểm tra </w:t>
            </w:r>
            <w:r w:rsidR="00392BD9">
              <w:rPr>
                <w:szCs w:val="26"/>
              </w:rPr>
              <w:t>thông tin giao dịch</w:t>
            </w:r>
            <w:r w:rsidR="006C6E9E">
              <w:rPr>
                <w:szCs w:val="26"/>
              </w:rPr>
              <w:t xml:space="preserve"> hợp lệ</w:t>
            </w:r>
            <w:r w:rsidR="009E5B00">
              <w:rPr>
                <w:szCs w:val="26"/>
              </w:rPr>
              <w:t>.</w:t>
            </w:r>
          </w:p>
        </w:tc>
      </w:tr>
      <w:tr w:rsidR="00285C8B" w:rsidTr="004C06CB">
        <w:trPr>
          <w:trHeight w:val="150"/>
        </w:trPr>
        <w:tc>
          <w:tcPr>
            <w:tcW w:w="1705" w:type="dxa"/>
            <w:vMerge/>
            <w:tcBorders>
              <w:left w:val="single" w:sz="4" w:space="0" w:color="000000" w:themeColor="text1"/>
              <w:right w:val="single" w:sz="4" w:space="0" w:color="000000" w:themeColor="text1"/>
            </w:tcBorders>
          </w:tcPr>
          <w:p w:rsidR="00285C8B" w:rsidRPr="0044031E" w:rsidRDefault="00285C8B"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85C8B" w:rsidRDefault="00285C8B" w:rsidP="00285C8B">
            <w:pPr>
              <w:pStyle w:val="ListParagraph"/>
              <w:spacing w:line="240" w:lineRule="auto"/>
              <w:ind w:left="502"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85C8B" w:rsidRDefault="00285C8B" w:rsidP="007A0482">
            <w:pPr>
              <w:pStyle w:val="ListParagraph"/>
              <w:numPr>
                <w:ilvl w:val="0"/>
                <w:numId w:val="7"/>
              </w:numPr>
              <w:spacing w:line="240" w:lineRule="auto"/>
              <w:rPr>
                <w:szCs w:val="26"/>
              </w:rPr>
            </w:pPr>
            <w:r>
              <w:rPr>
                <w:szCs w:val="26"/>
              </w:rPr>
              <w:t xml:space="preserve">Kiểm </w:t>
            </w:r>
            <w:r w:rsidR="007A0482">
              <w:rPr>
                <w:szCs w:val="26"/>
              </w:rPr>
              <w:t xml:space="preserve">tra </w:t>
            </w:r>
            <w:r>
              <w:rPr>
                <w:szCs w:val="26"/>
              </w:rPr>
              <w:t xml:space="preserve">số tiền </w:t>
            </w:r>
            <w:r w:rsidR="007A0482">
              <w:rPr>
                <w:szCs w:val="26"/>
              </w:rPr>
              <w:t xml:space="preserve">nhập vào phải bé hơn hoặc bằng </w:t>
            </w:r>
            <w:r w:rsidR="0059246C">
              <w:rPr>
                <w:szCs w:val="26"/>
              </w:rPr>
              <w:t>ngân sách của hủ được chọn.</w:t>
            </w:r>
          </w:p>
        </w:tc>
      </w:tr>
      <w:tr w:rsidR="00043040"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043040" w:rsidRPr="0044031E" w:rsidRDefault="00043040"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3040" w:rsidRDefault="00043040" w:rsidP="004C06C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43040" w:rsidRDefault="00043040" w:rsidP="004C3EEA">
            <w:pPr>
              <w:pStyle w:val="ListParagraph"/>
              <w:numPr>
                <w:ilvl w:val="0"/>
                <w:numId w:val="7"/>
              </w:numPr>
              <w:spacing w:line="240" w:lineRule="auto"/>
              <w:rPr>
                <w:szCs w:val="26"/>
              </w:rPr>
            </w:pPr>
            <w:r>
              <w:rPr>
                <w:szCs w:val="26"/>
              </w:rPr>
              <w:t>Lưu thông tin khoản giao dịch vào cơ sở dữ liệu.</w:t>
            </w:r>
          </w:p>
        </w:tc>
      </w:tr>
      <w:tr w:rsidR="00CB1E9C"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CB1E9C" w:rsidRPr="0044031E" w:rsidRDefault="00CB1E9C"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1E9C" w:rsidRDefault="00CB1E9C" w:rsidP="004C06C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1E9C" w:rsidRDefault="00CB1E9C" w:rsidP="004C3EEA">
            <w:pPr>
              <w:pStyle w:val="ListParagraph"/>
              <w:numPr>
                <w:ilvl w:val="0"/>
                <w:numId w:val="7"/>
              </w:numPr>
              <w:spacing w:line="240" w:lineRule="auto"/>
              <w:rPr>
                <w:szCs w:val="26"/>
              </w:rPr>
            </w:pPr>
            <w:r>
              <w:rPr>
                <w:szCs w:val="26"/>
              </w:rPr>
              <w:t>Trừ số tiền của giao dịch chi tiêu vào ngân sách của hủ tiền được chọn.</w:t>
            </w:r>
          </w:p>
        </w:tc>
      </w:tr>
      <w:tr w:rsidR="002F128A"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2F128A" w:rsidP="004C06C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043040" w:rsidP="004C3EEA">
            <w:pPr>
              <w:pStyle w:val="ListParagraph"/>
              <w:numPr>
                <w:ilvl w:val="0"/>
                <w:numId w:val="7"/>
              </w:numPr>
              <w:spacing w:line="240" w:lineRule="auto"/>
              <w:rPr>
                <w:szCs w:val="26"/>
              </w:rPr>
            </w:pPr>
            <w:r>
              <w:rPr>
                <w:szCs w:val="26"/>
              </w:rPr>
              <w:t>C</w:t>
            </w:r>
            <w:r w:rsidR="00CB1E9C">
              <w:rPr>
                <w:szCs w:val="26"/>
              </w:rPr>
              <w:t xml:space="preserve">ập nhật nhật lại ngân sách của hủ tiền được chọn </w:t>
            </w:r>
            <w:r w:rsidR="004C3EEA">
              <w:rPr>
                <w:szCs w:val="26"/>
              </w:rPr>
              <w:t>vào cơ sở dữ liệu.</w:t>
            </w:r>
          </w:p>
        </w:tc>
      </w:tr>
      <w:tr w:rsidR="002F128A" w:rsidTr="00EF2EA3">
        <w:trPr>
          <w:trHeight w:val="2705"/>
        </w:trPr>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lastRenderedPageBreak/>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4D4D8A" w:rsidP="004C06CB">
            <w:pPr>
              <w:keepNext/>
              <w:spacing w:line="240" w:lineRule="auto"/>
              <w:ind w:left="405" w:firstLine="0"/>
              <w:rPr>
                <w:szCs w:val="26"/>
              </w:rPr>
            </w:pPr>
            <w:r>
              <w:rPr>
                <w:szCs w:val="26"/>
              </w:rPr>
              <w:t>3</w:t>
            </w:r>
            <w:r w:rsidR="00B20DE6">
              <w:rPr>
                <w:szCs w:val="26"/>
              </w:rPr>
              <w:t xml:space="preserve">.1. Nếu </w:t>
            </w:r>
            <w:r w:rsidR="00392BD9">
              <w:rPr>
                <w:szCs w:val="26"/>
              </w:rPr>
              <w:t xml:space="preserve">thông tin </w:t>
            </w:r>
            <w:r w:rsidR="00B20DE6">
              <w:rPr>
                <w:szCs w:val="26"/>
              </w:rPr>
              <w:t>nhập vào không hợp lệ,</w:t>
            </w:r>
            <w:r w:rsidR="009E5B00">
              <w:rPr>
                <w:szCs w:val="26"/>
              </w:rPr>
              <w:t xml:space="preserve"> hệ thống</w:t>
            </w:r>
            <w:r w:rsidR="00B20DE6">
              <w:rPr>
                <w:szCs w:val="26"/>
              </w:rPr>
              <w:t xml:space="preserve"> hiển thị thông báo yêu cầu người dùng nhập lại</w:t>
            </w:r>
            <w:r w:rsidR="009E5B00">
              <w:rPr>
                <w:szCs w:val="26"/>
              </w:rPr>
              <w:t>.</w:t>
            </w:r>
          </w:p>
          <w:p w:rsidR="00FE7259" w:rsidRDefault="00FE7259" w:rsidP="004C06CB">
            <w:pPr>
              <w:keepNext/>
              <w:spacing w:line="240" w:lineRule="auto"/>
              <w:ind w:left="405" w:firstLine="0"/>
              <w:rPr>
                <w:szCs w:val="26"/>
              </w:rPr>
            </w:pPr>
            <w:r>
              <w:rPr>
                <w:szCs w:val="26"/>
              </w:rPr>
              <w:t xml:space="preserve">4.1. </w:t>
            </w:r>
            <w:r w:rsidR="009A3642">
              <w:rPr>
                <w:szCs w:val="26"/>
              </w:rPr>
              <w:t>Nếu số tiền trong hủ ít hơn số của giao dịch chi tiêu,</w:t>
            </w:r>
            <w:r w:rsidR="009E5B00">
              <w:rPr>
                <w:szCs w:val="26"/>
              </w:rPr>
              <w:t xml:space="preserve"> hệ thống hiển thị thông báo “Số tiền trong hủ không đủ để thực hiện giao dịch”.</w:t>
            </w:r>
          </w:p>
          <w:p w:rsidR="00B20DE6" w:rsidRPr="0044031E" w:rsidRDefault="00AB6221" w:rsidP="004A47E0">
            <w:pPr>
              <w:keepNext/>
              <w:spacing w:line="240" w:lineRule="auto"/>
              <w:ind w:left="405" w:firstLine="0"/>
              <w:rPr>
                <w:szCs w:val="26"/>
              </w:rPr>
            </w:pPr>
            <w:r>
              <w:rPr>
                <w:szCs w:val="26"/>
              </w:rPr>
              <w:t>6</w:t>
            </w:r>
            <w:r w:rsidR="00B20DE6">
              <w:rPr>
                <w:szCs w:val="26"/>
              </w:rPr>
              <w:t>.1 Nếu xảy ra lỗi, hệ thống hiển thị thông báo lỗi và kết thúc chức năng hiện tại</w:t>
            </w:r>
            <w:r w:rsidR="009E5B00">
              <w:rPr>
                <w:szCs w:val="26"/>
              </w:rPr>
              <w:t>.</w:t>
            </w:r>
          </w:p>
        </w:tc>
      </w:tr>
    </w:tbl>
    <w:p w:rsidR="004A47E0" w:rsidRDefault="004A47E0">
      <w:pPr>
        <w:pStyle w:val="Caption"/>
      </w:pPr>
      <w:bookmarkStart w:id="64" w:name="_Toc9616278"/>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3</w:t>
      </w:r>
      <w:r w:rsidR="004B2B28">
        <w:fldChar w:fldCharType="end"/>
      </w:r>
      <w:r>
        <w:t xml:space="preserve"> </w:t>
      </w:r>
      <w:r>
        <w:rPr>
          <w:noProof/>
        </w:rPr>
        <w:t xml:space="preserve">Đặc tả </w:t>
      </w:r>
      <w:r w:rsidRPr="00F57928">
        <w:rPr>
          <w:noProof/>
        </w:rPr>
        <w:t>UC03.1_GhiNhanChiTieu</w:t>
      </w:r>
      <w:bookmarkEnd w:id="64"/>
    </w:p>
    <w:p w:rsidR="00270A4F" w:rsidRDefault="004A47E0" w:rsidP="00270A4F">
      <w:pPr>
        <w:pStyle w:val="Heading4"/>
      </w:pPr>
      <w:r>
        <w:rPr>
          <w:noProof/>
        </w:rPr>
        <w:lastRenderedPageBreak/>
        <mc:AlternateContent>
          <mc:Choice Requires="wps">
            <w:drawing>
              <wp:anchor distT="0" distB="0" distL="114300" distR="114300" simplePos="0" relativeHeight="251789312" behindDoc="0" locked="0" layoutInCell="1" allowOverlap="1" wp14:anchorId="415986DB" wp14:editId="22975C79">
                <wp:simplePos x="0" y="0"/>
                <wp:positionH relativeFrom="column">
                  <wp:posOffset>0</wp:posOffset>
                </wp:positionH>
                <wp:positionV relativeFrom="paragraph">
                  <wp:posOffset>7082790</wp:posOffset>
                </wp:positionV>
                <wp:extent cx="58934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893435" cy="635"/>
                        </a:xfrm>
                        <a:prstGeom prst="rect">
                          <a:avLst/>
                        </a:prstGeom>
                        <a:solidFill>
                          <a:prstClr val="white"/>
                        </a:solidFill>
                        <a:ln>
                          <a:noFill/>
                        </a:ln>
                      </wps:spPr>
                      <wps:txbx>
                        <w:txbxContent>
                          <w:p w:rsidR="0041104A" w:rsidRPr="00E90B2F" w:rsidRDefault="0041104A" w:rsidP="004A47E0">
                            <w:pPr>
                              <w:pStyle w:val="Caption"/>
                              <w:rPr>
                                <w:b/>
                                <w:i w:val="0"/>
                                <w:noProof/>
                                <w:szCs w:val="28"/>
                              </w:rPr>
                            </w:pPr>
                            <w:bookmarkStart w:id="65" w:name="_Toc9616241"/>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6</w:t>
                            </w:r>
                            <w:r>
                              <w:fldChar w:fldCharType="end"/>
                            </w:r>
                            <w:r>
                              <w:t xml:space="preserve"> </w:t>
                            </w:r>
                            <w:r>
                              <w:rPr>
                                <w:noProof/>
                              </w:rPr>
                              <w:t xml:space="preserve">Activity </w:t>
                            </w:r>
                            <w:r w:rsidRPr="00671DBF">
                              <w:rPr>
                                <w:noProof/>
                              </w:rPr>
                              <w:t>UC03.1_GhiNhanChiTieu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986DB" id="Text Box 24" o:spid="_x0000_s1036" type="#_x0000_t202" style="position:absolute;left:0;text-align:left;margin-left:0;margin-top:557.7pt;width:464.0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" stroked="f">
                <v:textbox style="mso-fit-shape-to-text:t" inset="0,0,0,0">
                  <w:txbxContent>
                    <w:p w:rsidR="0041104A" w:rsidRPr="00E90B2F" w:rsidRDefault="0041104A" w:rsidP="004A47E0">
                      <w:pPr>
                        <w:pStyle w:val="Caption"/>
                        <w:rPr>
                          <w:b/>
                          <w:i w:val="0"/>
                          <w:noProof/>
                          <w:szCs w:val="28"/>
                        </w:rPr>
                      </w:pPr>
                      <w:bookmarkStart w:id="66" w:name="_Toc9616241"/>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6</w:t>
                      </w:r>
                      <w:r>
                        <w:fldChar w:fldCharType="end"/>
                      </w:r>
                      <w:r>
                        <w:t xml:space="preserve"> </w:t>
                      </w:r>
                      <w:r>
                        <w:rPr>
                          <w:noProof/>
                        </w:rPr>
                        <w:t xml:space="preserve">Activity </w:t>
                      </w:r>
                      <w:r w:rsidRPr="00671DBF">
                        <w:rPr>
                          <w:noProof/>
                        </w:rPr>
                        <w:t>UC03.1_GhiNhanChiTieu</w:t>
                      </w:r>
                      <w:bookmarkEnd w:id="66"/>
                    </w:p>
                  </w:txbxContent>
                </v:textbox>
                <w10:wrap type="topAndBottom"/>
              </v:shape>
            </w:pict>
          </mc:Fallback>
        </mc:AlternateContent>
      </w:r>
      <w:r w:rsidR="00BA329B" w:rsidRPr="00BA329B">
        <w:rPr>
          <w:noProof/>
        </w:rPr>
        <w:drawing>
          <wp:anchor distT="0" distB="0" distL="114300" distR="114300" simplePos="0" relativeHeight="251760640" behindDoc="0" locked="0" layoutInCell="1" allowOverlap="1" wp14:anchorId="23C34A6D" wp14:editId="160B017B">
            <wp:simplePos x="0" y="0"/>
            <wp:positionH relativeFrom="margin">
              <wp:align>left</wp:align>
            </wp:positionH>
            <wp:positionV relativeFrom="paragraph">
              <wp:posOffset>479425</wp:posOffset>
            </wp:positionV>
            <wp:extent cx="5893435" cy="65462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93435" cy="6546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1D0937" w:rsidRDefault="001D0937" w:rsidP="001D0937"/>
    <w:p w:rsidR="00E643F1" w:rsidRPr="001D0937" w:rsidRDefault="00E643F1" w:rsidP="001D0937"/>
    <w:p w:rsidR="00D4637F" w:rsidRDefault="004A47E0" w:rsidP="002E21A7">
      <w:pPr>
        <w:pStyle w:val="Heading4"/>
      </w:pPr>
      <w:r>
        <w:rPr>
          <w:noProof/>
        </w:rPr>
        <w:lastRenderedPageBreak/>
        <mc:AlternateContent>
          <mc:Choice Requires="wps">
            <w:drawing>
              <wp:anchor distT="0" distB="0" distL="114300" distR="114300" simplePos="0" relativeHeight="251791360" behindDoc="0" locked="0" layoutInCell="1" allowOverlap="1" wp14:anchorId="3F4482E8" wp14:editId="425ED31A">
                <wp:simplePos x="0" y="0"/>
                <wp:positionH relativeFrom="column">
                  <wp:posOffset>0</wp:posOffset>
                </wp:positionH>
                <wp:positionV relativeFrom="paragraph">
                  <wp:posOffset>8106410</wp:posOffset>
                </wp:positionV>
                <wp:extent cx="591756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917565" cy="635"/>
                        </a:xfrm>
                        <a:prstGeom prst="rect">
                          <a:avLst/>
                        </a:prstGeom>
                        <a:solidFill>
                          <a:prstClr val="white"/>
                        </a:solidFill>
                        <a:ln>
                          <a:noFill/>
                        </a:ln>
                      </wps:spPr>
                      <wps:txbx>
                        <w:txbxContent>
                          <w:p w:rsidR="0041104A" w:rsidRPr="00312E1E" w:rsidRDefault="0041104A" w:rsidP="004A47E0">
                            <w:pPr>
                              <w:pStyle w:val="Caption"/>
                              <w:rPr>
                                <w:b/>
                                <w:i w:val="0"/>
                                <w:noProof/>
                                <w:szCs w:val="28"/>
                              </w:rPr>
                            </w:pPr>
                            <w:bookmarkStart w:id="67" w:name="_Toc9616242"/>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7</w:t>
                            </w:r>
                            <w:r>
                              <w:fldChar w:fldCharType="end"/>
                            </w:r>
                            <w:r>
                              <w:t xml:space="preserve"> </w:t>
                            </w:r>
                            <w:r>
                              <w:rPr>
                                <w:noProof/>
                              </w:rPr>
                              <w:t xml:space="preserve">Sequence </w:t>
                            </w:r>
                            <w:r w:rsidRPr="005B072E">
                              <w:rPr>
                                <w:noProof/>
                              </w:rPr>
                              <w:t>UC03.1_GhiNhanChiTieu</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482E8" id="Text Box 26" o:spid="_x0000_s1037" type="#_x0000_t202" style="position:absolute;left:0;text-align:left;margin-left:0;margin-top:638.3pt;width:465.9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Q/cLwIAAGc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" stroked="f">
                <v:textbox style="mso-fit-shape-to-text:t" inset="0,0,0,0">
                  <w:txbxContent>
                    <w:p w:rsidR="0041104A" w:rsidRPr="00312E1E" w:rsidRDefault="0041104A" w:rsidP="004A47E0">
                      <w:pPr>
                        <w:pStyle w:val="Caption"/>
                        <w:rPr>
                          <w:b/>
                          <w:i w:val="0"/>
                          <w:noProof/>
                          <w:szCs w:val="28"/>
                        </w:rPr>
                      </w:pPr>
                      <w:bookmarkStart w:id="68" w:name="_Toc9616242"/>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7</w:t>
                      </w:r>
                      <w:r>
                        <w:fldChar w:fldCharType="end"/>
                      </w:r>
                      <w:r>
                        <w:t xml:space="preserve"> </w:t>
                      </w:r>
                      <w:r>
                        <w:rPr>
                          <w:noProof/>
                        </w:rPr>
                        <w:t xml:space="preserve">Sequence </w:t>
                      </w:r>
                      <w:r w:rsidRPr="005B072E">
                        <w:rPr>
                          <w:noProof/>
                        </w:rPr>
                        <w:t>UC03.1_GhiNhanChiTieu</w:t>
                      </w:r>
                      <w:bookmarkEnd w:id="68"/>
                    </w:p>
                  </w:txbxContent>
                </v:textbox>
                <w10:wrap type="topAndBottom"/>
              </v:shape>
            </w:pict>
          </mc:Fallback>
        </mc:AlternateContent>
      </w:r>
      <w:r w:rsidR="008D5B20" w:rsidRPr="008D5B20">
        <w:rPr>
          <w:noProof/>
        </w:rPr>
        <w:drawing>
          <wp:anchor distT="0" distB="0" distL="114300" distR="114300" simplePos="0" relativeHeight="251761664" behindDoc="0" locked="0" layoutInCell="1" allowOverlap="1" wp14:anchorId="4AD55799" wp14:editId="758E6989">
            <wp:simplePos x="0" y="0"/>
            <wp:positionH relativeFrom="margin">
              <wp:align>left</wp:align>
            </wp:positionH>
            <wp:positionV relativeFrom="paragraph">
              <wp:posOffset>374650</wp:posOffset>
            </wp:positionV>
            <wp:extent cx="5917565" cy="7735570"/>
            <wp:effectExtent l="0" t="0" r="698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7565" cy="773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2E21A7" w:rsidRDefault="002E21A7" w:rsidP="002E21A7"/>
    <w:p w:rsidR="002E21A7" w:rsidRPr="002E21A7" w:rsidRDefault="002E21A7" w:rsidP="002E21A7"/>
    <w:p w:rsidR="00102536" w:rsidRDefault="00102536" w:rsidP="00733E8F">
      <w:pPr>
        <w:pStyle w:val="Heading3"/>
      </w:pPr>
      <w:bookmarkStart w:id="69" w:name="_Toc9616203"/>
      <w:r>
        <w:t>Use case UC03.2.a_GhiNhanThuNhap</w:t>
      </w:r>
      <w:r w:rsidR="00142C8C">
        <w:t>ChoHu</w:t>
      </w:r>
      <w:r>
        <w:t>TuyChon</w:t>
      </w:r>
      <w:bookmarkEnd w:id="69"/>
    </w:p>
    <w:p w:rsidR="00DA353A" w:rsidRDefault="00DA353A" w:rsidP="00DA353A">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3A53B3" w:rsidRDefault="00A62CFE" w:rsidP="006545F5">
            <w:pPr>
              <w:spacing w:line="240" w:lineRule="auto"/>
              <w:ind w:firstLine="0"/>
              <w:rPr>
                <w:szCs w:val="26"/>
              </w:rPr>
            </w:pPr>
            <w:r>
              <w:rPr>
                <w:szCs w:val="26"/>
              </w:rPr>
              <w:t xml:space="preserve">      </w:t>
            </w:r>
            <w:r w:rsidR="006567E6">
              <w:rPr>
                <w:szCs w:val="26"/>
              </w:rPr>
              <w:t>UC03.2.a_GhiNhanThuNhapChoHuTuyChon</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44031E" w:rsidRDefault="006567E6" w:rsidP="006545F5">
            <w:pPr>
              <w:spacing w:line="240" w:lineRule="auto"/>
              <w:ind w:left="405" w:firstLine="0"/>
              <w:rPr>
                <w:szCs w:val="26"/>
              </w:rPr>
            </w:pPr>
            <w:r>
              <w:rPr>
                <w:szCs w:val="26"/>
              </w:rPr>
              <w:t>Lưu lại thông tin giao dịch thu nhập và hỗ trợ phân chia ngân sách vào hủ tiền do người dùng tùy chọn.</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44031E" w:rsidRDefault="006567E6" w:rsidP="007A12F7">
            <w:pPr>
              <w:spacing w:line="240" w:lineRule="auto"/>
              <w:ind w:left="405" w:firstLine="0"/>
              <w:rPr>
                <w:szCs w:val="26"/>
              </w:rPr>
            </w:pPr>
            <w:r>
              <w:rPr>
                <w:szCs w:val="26"/>
              </w:rPr>
              <w:t xml:space="preserve">Hệ thống hỗ trợ người dùng lưu lại các giao dịch thu nhập mà người dùng nhập vào, </w:t>
            </w:r>
            <w:r w:rsidR="007A12F7">
              <w:rPr>
                <w:szCs w:val="26"/>
              </w:rPr>
              <w:t>cộng số tiền của giao dịch vào ngân sách của hủ tiền mà người dùng đã chọn</w:t>
            </w:r>
            <w:r w:rsidR="00C406DB">
              <w:rPr>
                <w:szCs w:val="26"/>
              </w:rPr>
              <w:t>.</w:t>
            </w:r>
            <w:r w:rsidR="007A12F7">
              <w:rPr>
                <w:szCs w:val="26"/>
              </w:rPr>
              <w:t xml:space="preserve">  </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44031E" w:rsidRDefault="006567E6" w:rsidP="006545F5">
            <w:pPr>
              <w:spacing w:line="240" w:lineRule="auto"/>
              <w:ind w:left="405" w:firstLine="0"/>
              <w:rPr>
                <w:szCs w:val="26"/>
              </w:rPr>
            </w:pPr>
            <w:r>
              <w:rPr>
                <w:szCs w:val="26"/>
              </w:rPr>
              <w:t>Người dùng</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44031E" w:rsidRDefault="006567E6" w:rsidP="006545F5">
            <w:pPr>
              <w:spacing w:line="240" w:lineRule="auto"/>
              <w:ind w:left="405" w:firstLine="0"/>
              <w:rPr>
                <w:szCs w:val="26"/>
              </w:rPr>
            </w:pPr>
            <w:r>
              <w:rPr>
                <w:szCs w:val="26"/>
              </w:rPr>
              <w:t>Người dùng đăng nhập thành công vào hệ thống</w:t>
            </w:r>
            <w:r w:rsidR="006E31CC">
              <w:rPr>
                <w:szCs w:val="26"/>
              </w:rPr>
              <w:t xml:space="preserve"> và c</w:t>
            </w:r>
            <w:r w:rsidR="00E140E0">
              <w:rPr>
                <w:szCs w:val="26"/>
              </w:rPr>
              <w:t>họn chức năng ghi nhận thu nhập và hệ thống hiển thị giao diện chức năng thu nhập.</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44031E" w:rsidRDefault="006567E6" w:rsidP="006545F5">
            <w:pPr>
              <w:spacing w:line="240" w:lineRule="auto"/>
              <w:ind w:left="405" w:firstLine="0"/>
              <w:rPr>
                <w:szCs w:val="26"/>
              </w:rPr>
            </w:pPr>
            <w:r>
              <w:rPr>
                <w:szCs w:val="26"/>
              </w:rPr>
              <w:t>Thông tin về giao dịch thu nhập</w:t>
            </w:r>
            <w:r w:rsidR="00B7421E">
              <w:rPr>
                <w:szCs w:val="26"/>
              </w:rPr>
              <w:t xml:space="preserve"> vừa thêm</w:t>
            </w:r>
            <w:r>
              <w:rPr>
                <w:szCs w:val="26"/>
              </w:rPr>
              <w:t xml:space="preserve"> được lưu vào cơ sở dữ liệu</w:t>
            </w:r>
            <w:r w:rsidR="00B7421E">
              <w:rPr>
                <w:szCs w:val="26"/>
              </w:rPr>
              <w:t xml:space="preserve"> và ngân sách của hủ được thêm thu nhập được cập nhật trong cơ sở dữ liệu. </w:t>
            </w:r>
          </w:p>
        </w:tc>
      </w:tr>
      <w:tr w:rsidR="006567E6" w:rsidTr="006545F5">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6567E6" w:rsidRPr="0044031E" w:rsidRDefault="006567E6" w:rsidP="006545F5">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6567E6" w:rsidRDefault="006567E6" w:rsidP="006545F5">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6567E6" w:rsidRDefault="006567E6" w:rsidP="006545F5">
            <w:pPr>
              <w:spacing w:line="240" w:lineRule="auto"/>
              <w:ind w:left="405" w:firstLine="0"/>
              <w:jc w:val="center"/>
              <w:rPr>
                <w:szCs w:val="26"/>
              </w:rPr>
            </w:pPr>
            <w:r>
              <w:rPr>
                <w:szCs w:val="26"/>
              </w:rPr>
              <w:t>HeThong</w:t>
            </w:r>
          </w:p>
        </w:tc>
      </w:tr>
      <w:tr w:rsidR="006567E6" w:rsidTr="006545F5">
        <w:trPr>
          <w:trHeight w:val="150"/>
        </w:trPr>
        <w:tc>
          <w:tcPr>
            <w:tcW w:w="1705" w:type="dxa"/>
            <w:vMerge/>
            <w:tcBorders>
              <w:left w:val="single" w:sz="4" w:space="0" w:color="000000" w:themeColor="text1"/>
              <w:right w:val="single" w:sz="4" w:space="0" w:color="000000" w:themeColor="text1"/>
            </w:tcBorders>
          </w:tcPr>
          <w:p w:rsidR="006567E6" w:rsidRPr="0044031E" w:rsidRDefault="006567E6" w:rsidP="006545F5">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735BE3" w:rsidRDefault="00EA2028" w:rsidP="009D40B5">
            <w:pPr>
              <w:pStyle w:val="ListParagraph"/>
              <w:numPr>
                <w:ilvl w:val="0"/>
                <w:numId w:val="9"/>
              </w:numPr>
              <w:spacing w:line="240" w:lineRule="auto"/>
              <w:rPr>
                <w:szCs w:val="26"/>
              </w:rPr>
            </w:pPr>
            <w:r>
              <w:rPr>
                <w:szCs w:val="26"/>
              </w:rPr>
              <w:t>Nhập thông tin: số tiền, ngày phát sinh giao dịch, hủ tiền,  nguồn gốc thu nhập (thông tin bắt buộc) và mô tả (thông tin không bắt buộc).</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Default="006567E6" w:rsidP="006545F5">
            <w:pPr>
              <w:spacing w:line="240" w:lineRule="auto"/>
              <w:ind w:left="405" w:firstLine="0"/>
              <w:rPr>
                <w:szCs w:val="26"/>
              </w:rPr>
            </w:pPr>
          </w:p>
        </w:tc>
      </w:tr>
      <w:tr w:rsidR="006567E6" w:rsidTr="006545F5">
        <w:trPr>
          <w:trHeight w:val="150"/>
        </w:trPr>
        <w:tc>
          <w:tcPr>
            <w:tcW w:w="1705" w:type="dxa"/>
            <w:vMerge/>
            <w:tcBorders>
              <w:left w:val="single" w:sz="4" w:space="0" w:color="000000" w:themeColor="text1"/>
              <w:right w:val="single" w:sz="4" w:space="0" w:color="000000" w:themeColor="text1"/>
            </w:tcBorders>
          </w:tcPr>
          <w:p w:rsidR="006567E6" w:rsidRPr="0044031E" w:rsidRDefault="006567E6" w:rsidP="006545F5">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735BE3" w:rsidRDefault="00212F29" w:rsidP="006545F5">
            <w:pPr>
              <w:pStyle w:val="ListParagraph"/>
              <w:numPr>
                <w:ilvl w:val="0"/>
                <w:numId w:val="9"/>
              </w:numPr>
              <w:spacing w:line="240" w:lineRule="auto"/>
              <w:rPr>
                <w:szCs w:val="26"/>
              </w:rPr>
            </w:pPr>
            <w:r>
              <w:rPr>
                <w:szCs w:val="26"/>
              </w:rPr>
              <w:t xml:space="preserve">Nhấn </w:t>
            </w:r>
            <w:r w:rsidR="006567E6">
              <w:rPr>
                <w:szCs w:val="26"/>
              </w:rPr>
              <w:t>nút “Xác nhận”</w:t>
            </w:r>
            <w:r>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735BE3" w:rsidRDefault="006567E6" w:rsidP="006545F5">
            <w:pPr>
              <w:pStyle w:val="ListParagraph"/>
              <w:numPr>
                <w:ilvl w:val="0"/>
                <w:numId w:val="9"/>
              </w:numPr>
              <w:spacing w:line="240" w:lineRule="auto"/>
              <w:rPr>
                <w:szCs w:val="26"/>
              </w:rPr>
            </w:pPr>
            <w:r>
              <w:rPr>
                <w:szCs w:val="26"/>
              </w:rPr>
              <w:t>Kiểm tra thông tin giao dịch hợp lệ</w:t>
            </w:r>
            <w:r w:rsidR="007D6E3C">
              <w:rPr>
                <w:szCs w:val="26"/>
              </w:rPr>
              <w:t>.</w:t>
            </w:r>
          </w:p>
        </w:tc>
      </w:tr>
      <w:tr w:rsidR="006567E6" w:rsidTr="006545F5">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6567E6" w:rsidRPr="0044031E" w:rsidRDefault="006567E6" w:rsidP="006545F5">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Default="006567E6" w:rsidP="006545F5">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Pr="00735BE3" w:rsidRDefault="00806310" w:rsidP="00ED55AD">
            <w:pPr>
              <w:pStyle w:val="ListParagraph"/>
              <w:numPr>
                <w:ilvl w:val="0"/>
                <w:numId w:val="9"/>
              </w:numPr>
              <w:spacing w:line="240" w:lineRule="auto"/>
              <w:rPr>
                <w:szCs w:val="26"/>
              </w:rPr>
            </w:pPr>
            <w:r>
              <w:rPr>
                <w:szCs w:val="26"/>
              </w:rPr>
              <w:t>Phát sinh giao dịch và l</w:t>
            </w:r>
            <w:r w:rsidR="00C40115">
              <w:rPr>
                <w:szCs w:val="26"/>
              </w:rPr>
              <w:t>ưu thông tin khoản giao dịch vào cơ sở dữ liệu.</w:t>
            </w:r>
          </w:p>
        </w:tc>
      </w:tr>
      <w:tr w:rsidR="00ED55AD" w:rsidTr="006545F5">
        <w:trPr>
          <w:trHeight w:val="150"/>
        </w:trPr>
        <w:tc>
          <w:tcPr>
            <w:tcW w:w="1705" w:type="dxa"/>
            <w:tcBorders>
              <w:left w:val="single" w:sz="4" w:space="0" w:color="000000" w:themeColor="text1"/>
              <w:bottom w:val="single" w:sz="4" w:space="0" w:color="000000" w:themeColor="text1"/>
              <w:right w:val="single" w:sz="4" w:space="0" w:color="000000" w:themeColor="text1"/>
            </w:tcBorders>
          </w:tcPr>
          <w:p w:rsidR="00ED55AD" w:rsidRPr="0044031E" w:rsidRDefault="00ED55AD" w:rsidP="006545F5">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55AD" w:rsidRDefault="00ED55AD" w:rsidP="00C40115">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D55AD" w:rsidRDefault="007D6E3C" w:rsidP="00337A53">
            <w:pPr>
              <w:pStyle w:val="ListParagraph"/>
              <w:numPr>
                <w:ilvl w:val="0"/>
                <w:numId w:val="9"/>
              </w:numPr>
              <w:spacing w:line="240" w:lineRule="auto"/>
              <w:rPr>
                <w:szCs w:val="26"/>
              </w:rPr>
            </w:pPr>
            <w:r>
              <w:rPr>
                <w:szCs w:val="26"/>
              </w:rPr>
              <w:t>Cộng số tiền của giao dịch vào</w:t>
            </w:r>
            <w:r w:rsidR="00ED55AD">
              <w:rPr>
                <w:szCs w:val="26"/>
              </w:rPr>
              <w:t xml:space="preserve"> ngân sách của hủ tiền </w:t>
            </w:r>
            <w:r>
              <w:rPr>
                <w:szCs w:val="26"/>
              </w:rPr>
              <w:t xml:space="preserve">được </w:t>
            </w:r>
            <w:r w:rsidR="00337A53">
              <w:rPr>
                <w:szCs w:val="26"/>
              </w:rPr>
              <w:t>chọn và cập nhật vào cơ sở dữ liệu.</w:t>
            </w:r>
          </w:p>
        </w:tc>
      </w:tr>
      <w:tr w:rsidR="006567E6" w:rsidTr="006545F5">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567E6" w:rsidRPr="0044031E" w:rsidRDefault="006567E6" w:rsidP="006545F5">
            <w:pPr>
              <w:spacing w:line="240" w:lineRule="auto"/>
              <w:ind w:left="405" w:firstLine="0"/>
              <w:rPr>
                <w:b/>
                <w:szCs w:val="26"/>
              </w:rPr>
            </w:pPr>
            <w:r w:rsidRPr="0044031E">
              <w:rPr>
                <w:b/>
                <w:szCs w:val="26"/>
              </w:rPr>
              <w:lastRenderedPageBreak/>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567E6" w:rsidRDefault="002557A8" w:rsidP="006545F5">
            <w:pPr>
              <w:keepNext/>
              <w:spacing w:line="240" w:lineRule="auto"/>
              <w:ind w:left="405" w:firstLine="0"/>
              <w:rPr>
                <w:szCs w:val="26"/>
              </w:rPr>
            </w:pPr>
            <w:r>
              <w:rPr>
                <w:szCs w:val="26"/>
              </w:rPr>
              <w:t>3</w:t>
            </w:r>
            <w:r w:rsidR="006567E6">
              <w:rPr>
                <w:szCs w:val="26"/>
              </w:rPr>
              <w:t>.1. Nếu thông tin không hợp lệ, hiển thị thông báo yêu cầu người dùng nhập lại.</w:t>
            </w:r>
          </w:p>
          <w:p w:rsidR="006567E6" w:rsidRDefault="00705622" w:rsidP="006545F5">
            <w:pPr>
              <w:keepNext/>
              <w:spacing w:line="240" w:lineRule="auto"/>
              <w:ind w:left="405" w:firstLine="0"/>
              <w:rPr>
                <w:szCs w:val="26"/>
              </w:rPr>
            </w:pPr>
            <w:r>
              <w:rPr>
                <w:szCs w:val="26"/>
              </w:rPr>
              <w:t>7</w:t>
            </w:r>
            <w:r w:rsidR="006567E6">
              <w:rPr>
                <w:szCs w:val="26"/>
              </w:rPr>
              <w:t>.1. Nếu xảy ra lỗi, hệ thống hiển thị thông báo lỗi và kết thúc chức năng hiện tại.</w:t>
            </w:r>
          </w:p>
          <w:p w:rsidR="0013156A" w:rsidRPr="0044031E" w:rsidRDefault="00D12FB9" w:rsidP="004A47E0">
            <w:pPr>
              <w:keepNext/>
              <w:spacing w:line="240" w:lineRule="auto"/>
              <w:ind w:left="405" w:firstLine="0"/>
              <w:rPr>
                <w:szCs w:val="26"/>
              </w:rPr>
            </w:pPr>
            <w:r>
              <w:rPr>
                <w:szCs w:val="26"/>
              </w:rPr>
              <w:t>8</w:t>
            </w:r>
            <w:r w:rsidR="0013156A">
              <w:rPr>
                <w:szCs w:val="26"/>
              </w:rPr>
              <w:t>.1. Nếu xảy ra lỗi, hệ thống hiển thị thông báo lỗi và kết thúc chức năng hiện tại.</w:t>
            </w:r>
          </w:p>
        </w:tc>
      </w:tr>
    </w:tbl>
    <w:p w:rsidR="006567E6" w:rsidRPr="006567E6" w:rsidRDefault="004A47E0" w:rsidP="004A47E0">
      <w:pPr>
        <w:pStyle w:val="Caption"/>
      </w:pPr>
      <w:bookmarkStart w:id="70" w:name="_Toc9616279"/>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4</w:t>
      </w:r>
      <w:r w:rsidR="004B2B28">
        <w:fldChar w:fldCharType="end"/>
      </w:r>
      <w:r>
        <w:rPr>
          <w:noProof/>
        </w:rPr>
        <w:t xml:space="preserve"> Đặc tả </w:t>
      </w:r>
      <w:r w:rsidRPr="00E64CD2">
        <w:rPr>
          <w:noProof/>
        </w:rPr>
        <w:t>UC03.2.a_GhiNhanThuNhapChoHuTuyChon</w:t>
      </w:r>
      <w:bookmarkEnd w:id="70"/>
    </w:p>
    <w:p w:rsidR="00270A4F" w:rsidRDefault="004A47E0" w:rsidP="00270A4F">
      <w:pPr>
        <w:pStyle w:val="Heading4"/>
      </w:pPr>
      <w:r>
        <w:rPr>
          <w:noProof/>
        </w:rPr>
        <w:lastRenderedPageBreak/>
        <mc:AlternateContent>
          <mc:Choice Requires="wps">
            <w:drawing>
              <wp:anchor distT="0" distB="0" distL="114300" distR="114300" simplePos="0" relativeHeight="251793408" behindDoc="0" locked="0" layoutInCell="1" allowOverlap="1" wp14:anchorId="7373AE9E" wp14:editId="37FEDB5C">
                <wp:simplePos x="0" y="0"/>
                <wp:positionH relativeFrom="column">
                  <wp:posOffset>0</wp:posOffset>
                </wp:positionH>
                <wp:positionV relativeFrom="paragraph">
                  <wp:posOffset>7381875</wp:posOffset>
                </wp:positionV>
                <wp:extent cx="587756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wps:spPr>
                      <wps:txbx>
                        <w:txbxContent>
                          <w:p w:rsidR="0041104A" w:rsidRPr="007C3281" w:rsidRDefault="0041104A" w:rsidP="004A47E0">
                            <w:pPr>
                              <w:pStyle w:val="Caption"/>
                              <w:rPr>
                                <w:b/>
                                <w:i w:val="0"/>
                                <w:noProof/>
                                <w:szCs w:val="28"/>
                              </w:rPr>
                            </w:pPr>
                            <w:bookmarkStart w:id="71" w:name="_Toc9616243"/>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8</w:t>
                            </w:r>
                            <w:r>
                              <w:fldChar w:fldCharType="end"/>
                            </w:r>
                            <w:r>
                              <w:rPr>
                                <w:noProof/>
                              </w:rPr>
                              <w:t xml:space="preserve"> Activity </w:t>
                            </w:r>
                            <w:r w:rsidRPr="0067559B">
                              <w:rPr>
                                <w:noProof/>
                              </w:rPr>
                              <w:t>UC03.2.a_GhiNhanThuNhapChoHuTuyChon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3AE9E" id="Text Box 30" o:spid="_x0000_s1038" type="#_x0000_t202" style="position:absolute;left:0;text-align:left;margin-left:0;margin-top:581.25pt;width:462.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" stroked="f">
                <v:textbox style="mso-fit-shape-to-text:t" inset="0,0,0,0">
                  <w:txbxContent>
                    <w:p w:rsidR="0041104A" w:rsidRPr="007C3281" w:rsidRDefault="0041104A" w:rsidP="004A47E0">
                      <w:pPr>
                        <w:pStyle w:val="Caption"/>
                        <w:rPr>
                          <w:b/>
                          <w:i w:val="0"/>
                          <w:noProof/>
                          <w:szCs w:val="28"/>
                        </w:rPr>
                      </w:pPr>
                      <w:bookmarkStart w:id="72" w:name="_Toc9616243"/>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8</w:t>
                      </w:r>
                      <w:r>
                        <w:fldChar w:fldCharType="end"/>
                      </w:r>
                      <w:r>
                        <w:rPr>
                          <w:noProof/>
                        </w:rPr>
                        <w:t xml:space="preserve"> Activity </w:t>
                      </w:r>
                      <w:r w:rsidRPr="0067559B">
                        <w:rPr>
                          <w:noProof/>
                        </w:rPr>
                        <w:t>UC03.2.a_GhiNhanThuNhapChoHuTuyChon</w:t>
                      </w:r>
                      <w:bookmarkEnd w:id="72"/>
                    </w:p>
                  </w:txbxContent>
                </v:textbox>
                <w10:wrap type="topAndBottom"/>
              </v:shape>
            </w:pict>
          </mc:Fallback>
        </mc:AlternateContent>
      </w:r>
      <w:r w:rsidR="00AA0ADB" w:rsidRPr="00AA0ADB">
        <w:rPr>
          <w:noProof/>
        </w:rPr>
        <w:drawing>
          <wp:anchor distT="0" distB="0" distL="114300" distR="114300" simplePos="0" relativeHeight="251758592" behindDoc="0" locked="0" layoutInCell="1" allowOverlap="1" wp14:anchorId="47322AEB" wp14:editId="6AA552AF">
            <wp:simplePos x="0" y="0"/>
            <wp:positionH relativeFrom="margin">
              <wp:align>left</wp:align>
            </wp:positionH>
            <wp:positionV relativeFrom="paragraph">
              <wp:posOffset>447040</wp:posOffset>
            </wp:positionV>
            <wp:extent cx="5877560" cy="6877685"/>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77560" cy="687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425DDC" w:rsidRDefault="00425DDC" w:rsidP="00425DDC"/>
    <w:p w:rsidR="00425DDC" w:rsidRPr="00425DDC" w:rsidRDefault="00425DDC" w:rsidP="00425DDC"/>
    <w:p w:rsidR="00355FDD" w:rsidRPr="00355FDD" w:rsidRDefault="00355FDD" w:rsidP="00355FDD"/>
    <w:p w:rsidR="00EC529B" w:rsidRDefault="004A47E0" w:rsidP="00EC529B">
      <w:pPr>
        <w:pStyle w:val="Heading4"/>
      </w:pPr>
      <w:r>
        <w:rPr>
          <w:noProof/>
        </w:rPr>
        <mc:AlternateContent>
          <mc:Choice Requires="wps">
            <w:drawing>
              <wp:anchor distT="0" distB="0" distL="114300" distR="114300" simplePos="0" relativeHeight="251795456" behindDoc="0" locked="0" layoutInCell="1" allowOverlap="1" wp14:anchorId="6361F131" wp14:editId="3F6EDB0A">
                <wp:simplePos x="0" y="0"/>
                <wp:positionH relativeFrom="column">
                  <wp:posOffset>0</wp:posOffset>
                </wp:positionH>
                <wp:positionV relativeFrom="paragraph">
                  <wp:posOffset>6759575</wp:posOffset>
                </wp:positionV>
                <wp:extent cx="597916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79160" cy="635"/>
                        </a:xfrm>
                        <a:prstGeom prst="rect">
                          <a:avLst/>
                        </a:prstGeom>
                        <a:solidFill>
                          <a:prstClr val="white"/>
                        </a:solidFill>
                        <a:ln>
                          <a:noFill/>
                        </a:ln>
                      </wps:spPr>
                      <wps:txbx>
                        <w:txbxContent>
                          <w:p w:rsidR="0041104A" w:rsidRPr="00817331" w:rsidRDefault="0041104A" w:rsidP="004A47E0">
                            <w:pPr>
                              <w:pStyle w:val="Caption"/>
                              <w:rPr>
                                <w:b/>
                                <w:i w:val="0"/>
                                <w:noProof/>
                                <w:szCs w:val="28"/>
                              </w:rPr>
                            </w:pPr>
                            <w:bookmarkStart w:id="73" w:name="_Toc9616244"/>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9</w:t>
                            </w:r>
                            <w:r>
                              <w:fldChar w:fldCharType="end"/>
                            </w:r>
                            <w:r>
                              <w:rPr>
                                <w:noProof/>
                              </w:rPr>
                              <w:t xml:space="preserve"> Sequence </w:t>
                            </w:r>
                            <w:r w:rsidRPr="009911FB">
                              <w:rPr>
                                <w:noProof/>
                              </w:rPr>
                              <w:t>UC03.2.a_GhiNhanThuNhapChoHuTuyChon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1F131" id="Text Box 39" o:spid="_x0000_s1039" type="#_x0000_t202" style="position:absolute;left:0;text-align:left;margin-left:0;margin-top:532.25pt;width:470.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5zCMAIAAGcEAAAOAAAAZHJzL2Uyb0RvYy54bWysVMFu2zAMvQ/YPwi6L04aN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w658yK&#10;hjTaqS6wz9AxchE/rfM5pW0dJYaO/KTz4PfkjLC7Cpv4JUCM4sT0+cpurCbJeTv/OJ/MKCQpNpve&#10;xh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" stroked="f">
                <v:textbox style="mso-fit-shape-to-text:t" inset="0,0,0,0">
                  <w:txbxContent>
                    <w:p w:rsidR="0041104A" w:rsidRPr="00817331" w:rsidRDefault="0041104A" w:rsidP="004A47E0">
                      <w:pPr>
                        <w:pStyle w:val="Caption"/>
                        <w:rPr>
                          <w:b/>
                          <w:i w:val="0"/>
                          <w:noProof/>
                          <w:szCs w:val="28"/>
                        </w:rPr>
                      </w:pPr>
                      <w:bookmarkStart w:id="74" w:name="_Toc9616244"/>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9</w:t>
                      </w:r>
                      <w:r>
                        <w:fldChar w:fldCharType="end"/>
                      </w:r>
                      <w:r>
                        <w:rPr>
                          <w:noProof/>
                        </w:rPr>
                        <w:t xml:space="preserve"> Sequence </w:t>
                      </w:r>
                      <w:r w:rsidRPr="009911FB">
                        <w:rPr>
                          <w:noProof/>
                        </w:rPr>
                        <w:t>UC03.2.a_GhiNhanThuNhapChoHuTuyChon</w:t>
                      </w:r>
                      <w:bookmarkEnd w:id="74"/>
                    </w:p>
                  </w:txbxContent>
                </v:textbox>
                <w10:wrap type="topAndBottom"/>
              </v:shape>
            </w:pict>
          </mc:Fallback>
        </mc:AlternateContent>
      </w:r>
      <w:r w:rsidR="00943E55" w:rsidRPr="00943E55">
        <w:rPr>
          <w:noProof/>
        </w:rPr>
        <w:drawing>
          <wp:anchor distT="0" distB="0" distL="114300" distR="114300" simplePos="0" relativeHeight="251759616" behindDoc="0" locked="0" layoutInCell="1" allowOverlap="1" wp14:anchorId="1AD5DA3D" wp14:editId="19221434">
            <wp:simplePos x="0" y="0"/>
            <wp:positionH relativeFrom="margin">
              <wp:align>left</wp:align>
            </wp:positionH>
            <wp:positionV relativeFrom="paragraph">
              <wp:posOffset>374650</wp:posOffset>
            </wp:positionV>
            <wp:extent cx="5979160" cy="632777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9160" cy="632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943E55" w:rsidRDefault="00943E55" w:rsidP="00943E55"/>
    <w:p w:rsidR="00943E55" w:rsidRDefault="00943E55" w:rsidP="00943E55"/>
    <w:p w:rsidR="00943E55" w:rsidRPr="00943E55" w:rsidRDefault="00943E55" w:rsidP="00943E55"/>
    <w:p w:rsidR="00102536" w:rsidRDefault="000D60E0" w:rsidP="00733E8F">
      <w:pPr>
        <w:pStyle w:val="Heading3"/>
      </w:pPr>
      <w:bookmarkStart w:id="75" w:name="_Toc9616204"/>
      <w:r>
        <w:lastRenderedPageBreak/>
        <w:t>Use case UC03.2.b_GhiNhanThuNhap</w:t>
      </w:r>
      <w:r w:rsidR="00102536">
        <w:t>ChoTatCaHu</w:t>
      </w:r>
      <w:bookmarkEnd w:id="75"/>
    </w:p>
    <w:p w:rsidR="00DA353A" w:rsidRPr="00DA353A" w:rsidRDefault="00DA353A" w:rsidP="00DA353A">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1E02F4" w:rsidRDefault="007D7C21" w:rsidP="004C06CB">
            <w:pPr>
              <w:spacing w:line="240" w:lineRule="auto"/>
              <w:ind w:left="405" w:firstLine="0"/>
              <w:rPr>
                <w:szCs w:val="26"/>
              </w:rPr>
            </w:pPr>
            <w:r w:rsidRPr="001E02F4">
              <w:rPr>
                <w:szCs w:val="26"/>
              </w:rPr>
              <w:t>UC03.2.b_GhiNhanThuChiChoTatCaHu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235076" w:rsidP="00235076">
            <w:pPr>
              <w:spacing w:line="240" w:lineRule="auto"/>
              <w:ind w:left="405" w:firstLine="0"/>
              <w:rPr>
                <w:szCs w:val="26"/>
              </w:rPr>
            </w:pPr>
            <w:r>
              <w:rPr>
                <w:szCs w:val="26"/>
              </w:rPr>
              <w:t xml:space="preserve">Lưu lại thông tin giao dịch thu nhập và cộng thêm </w:t>
            </w:r>
            <w:r w:rsidR="003531DF">
              <w:rPr>
                <w:szCs w:val="26"/>
              </w:rPr>
              <w:t xml:space="preserve">số tiền </w:t>
            </w:r>
            <w:r>
              <w:rPr>
                <w:szCs w:val="26"/>
              </w:rPr>
              <w:t xml:space="preserve">khoản thu nhập mới vào </w:t>
            </w:r>
            <w:r w:rsidR="003531DF">
              <w:rPr>
                <w:szCs w:val="26"/>
              </w:rPr>
              <w:t xml:space="preserve">ngân sách của </w:t>
            </w:r>
            <w:r>
              <w:rPr>
                <w:szCs w:val="26"/>
              </w:rPr>
              <w:t>tất cả các hủ theo tỉ lệ phần trăm.</w:t>
            </w:r>
          </w:p>
        </w:tc>
      </w:tr>
      <w:tr w:rsidR="007D7C21"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7C21" w:rsidRPr="0044031E" w:rsidRDefault="007D7C21" w:rsidP="007D7C21">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D7C21" w:rsidRPr="0044031E" w:rsidRDefault="005F4597" w:rsidP="00B7421E">
            <w:pPr>
              <w:spacing w:line="240" w:lineRule="auto"/>
              <w:ind w:left="405" w:firstLine="0"/>
              <w:rPr>
                <w:szCs w:val="26"/>
              </w:rPr>
            </w:pPr>
            <w:r>
              <w:rPr>
                <w:szCs w:val="26"/>
              </w:rPr>
              <w:t xml:space="preserve">Người </w:t>
            </w:r>
            <w:r w:rsidR="00B7421E">
              <w:rPr>
                <w:szCs w:val="26"/>
              </w:rPr>
              <w:t>dùng thêm khoản thu nhập với đầy đủ</w:t>
            </w:r>
            <w:r>
              <w:rPr>
                <w:szCs w:val="26"/>
              </w:rPr>
              <w:t xml:space="preserve"> thông tin </w:t>
            </w:r>
            <w:r w:rsidR="00774B26">
              <w:rPr>
                <w:szCs w:val="26"/>
              </w:rPr>
              <w:t xml:space="preserve">cần thiết và chọn </w:t>
            </w:r>
            <w:r w:rsidR="00B7421E">
              <w:rPr>
                <w:szCs w:val="26"/>
              </w:rPr>
              <w:t>thê</w:t>
            </w:r>
            <w:r w:rsidR="005539FD">
              <w:rPr>
                <w:szCs w:val="26"/>
              </w:rPr>
              <w:br/>
            </w:r>
            <w:r w:rsidR="005539FD">
              <w:rPr>
                <w:szCs w:val="26"/>
              </w:rPr>
              <w:br/>
            </w:r>
            <w:r w:rsidR="00B7421E">
              <w:rPr>
                <w:szCs w:val="26"/>
              </w:rPr>
              <w:t xml:space="preserve">m thu nhập cho </w:t>
            </w:r>
            <w:r>
              <w:rPr>
                <w:szCs w:val="26"/>
              </w:rPr>
              <w:t>tất cả các hủ tiền, sau đó chọn xác nhận. Hệ thống sẽ chia khoản thu nhập vừa thêm vào theo tỉ lệ phần trăm và cộng thêm vào ngân sách hiện có của tất cả hủ tiền.</w:t>
            </w:r>
          </w:p>
        </w:tc>
      </w:tr>
      <w:tr w:rsidR="005F4597"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4597" w:rsidRPr="0044031E" w:rsidRDefault="005F4597" w:rsidP="005F4597">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4597" w:rsidRPr="0044031E" w:rsidRDefault="005F4597" w:rsidP="005F4597">
            <w:pPr>
              <w:spacing w:line="240" w:lineRule="auto"/>
              <w:ind w:left="405" w:firstLine="0"/>
              <w:rPr>
                <w:szCs w:val="26"/>
              </w:rPr>
            </w:pPr>
            <w:r>
              <w:rPr>
                <w:szCs w:val="26"/>
              </w:rPr>
              <w:t>Người dùng</w:t>
            </w:r>
          </w:p>
        </w:tc>
      </w:tr>
      <w:tr w:rsidR="005F4597"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F4597" w:rsidRPr="0044031E" w:rsidRDefault="005F4597" w:rsidP="005F4597">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F4597" w:rsidRPr="0044031E" w:rsidRDefault="005F4597" w:rsidP="004A14E0">
            <w:pPr>
              <w:spacing w:line="240" w:lineRule="auto"/>
              <w:ind w:left="405" w:firstLine="0"/>
              <w:rPr>
                <w:szCs w:val="26"/>
              </w:rPr>
            </w:pPr>
            <w:r>
              <w:rPr>
                <w:szCs w:val="26"/>
              </w:rPr>
              <w:t xml:space="preserve"> Người dùng đă</w:t>
            </w:r>
            <w:r w:rsidR="00A55880">
              <w:rPr>
                <w:szCs w:val="26"/>
              </w:rPr>
              <w:t>ng nhập thành công vào hệ thống và C</w:t>
            </w:r>
            <w:r w:rsidR="00A3737A">
              <w:rPr>
                <w:szCs w:val="26"/>
              </w:rPr>
              <w:t>họn chức năng ghi nhận thu nhập, hệ thống hiển thị giao diện ghi nhận thu nhập.</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F32705" w:rsidP="00F32705">
            <w:pPr>
              <w:spacing w:line="240" w:lineRule="auto"/>
              <w:ind w:left="405" w:firstLine="0"/>
              <w:rPr>
                <w:szCs w:val="26"/>
              </w:rPr>
            </w:pPr>
            <w:r>
              <w:rPr>
                <w:szCs w:val="26"/>
              </w:rPr>
              <w:t xml:space="preserve">Thông tin về các khoản giao dịch thu nhập cho mỗi hủ tiền được lưu vào cơ sở dữ liệu và </w:t>
            </w:r>
            <w:r w:rsidR="00253A1A">
              <w:rPr>
                <w:szCs w:val="26"/>
              </w:rPr>
              <w:t xml:space="preserve">ngân sách của tất cả các hủ tiền </w:t>
            </w:r>
            <w:r>
              <w:rPr>
                <w:szCs w:val="26"/>
              </w:rPr>
              <w:t xml:space="preserve">được cập nhật </w:t>
            </w:r>
            <w:r w:rsidR="00253A1A">
              <w:rPr>
                <w:szCs w:val="26"/>
              </w:rPr>
              <w:t>vào cở sở dữ liệu.</w:t>
            </w:r>
          </w:p>
        </w:tc>
      </w:tr>
      <w:tr w:rsidR="002F128A"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HeThong</w:t>
            </w:r>
          </w:p>
        </w:tc>
      </w:tr>
      <w:tr w:rsidR="000D60E0" w:rsidTr="004C06CB">
        <w:trPr>
          <w:trHeight w:val="150"/>
        </w:trPr>
        <w:tc>
          <w:tcPr>
            <w:tcW w:w="1705" w:type="dxa"/>
            <w:vMerge/>
            <w:tcBorders>
              <w:left w:val="single" w:sz="4" w:space="0" w:color="000000" w:themeColor="text1"/>
              <w:right w:val="single" w:sz="4" w:space="0" w:color="000000" w:themeColor="text1"/>
            </w:tcBorders>
          </w:tcPr>
          <w:p w:rsidR="000D60E0" w:rsidRPr="0044031E" w:rsidRDefault="000D60E0"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0E0" w:rsidRDefault="00460548" w:rsidP="00000B55">
            <w:pPr>
              <w:pStyle w:val="ListParagraph"/>
              <w:numPr>
                <w:ilvl w:val="0"/>
                <w:numId w:val="10"/>
              </w:numPr>
              <w:spacing w:line="240" w:lineRule="auto"/>
              <w:rPr>
                <w:szCs w:val="26"/>
              </w:rPr>
            </w:pPr>
            <w:r>
              <w:rPr>
                <w:szCs w:val="26"/>
              </w:rPr>
              <w:t>Nhập thông tin: số tiền, ngày phát sinh giao dịch (thông tin bắt buộc) và mô tả (thông tin không bắt buộc).</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0E0" w:rsidRDefault="000D60E0" w:rsidP="000D60E0">
            <w:pPr>
              <w:pStyle w:val="ListParagraph"/>
              <w:spacing w:line="240" w:lineRule="auto"/>
              <w:ind w:left="1125" w:firstLine="0"/>
              <w:rPr>
                <w:szCs w:val="26"/>
              </w:rPr>
            </w:pPr>
          </w:p>
        </w:tc>
      </w:tr>
      <w:tr w:rsidR="00460548" w:rsidTr="004C06CB">
        <w:trPr>
          <w:trHeight w:val="150"/>
        </w:trPr>
        <w:tc>
          <w:tcPr>
            <w:tcW w:w="1705" w:type="dxa"/>
            <w:vMerge/>
            <w:tcBorders>
              <w:left w:val="single" w:sz="4" w:space="0" w:color="000000" w:themeColor="text1"/>
              <w:right w:val="single" w:sz="4" w:space="0" w:color="000000" w:themeColor="text1"/>
            </w:tcBorders>
          </w:tcPr>
          <w:p w:rsidR="00460548" w:rsidRPr="0044031E" w:rsidRDefault="00460548"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0548" w:rsidRDefault="00460548" w:rsidP="00000B55">
            <w:pPr>
              <w:pStyle w:val="ListParagraph"/>
              <w:numPr>
                <w:ilvl w:val="0"/>
                <w:numId w:val="10"/>
              </w:numPr>
              <w:spacing w:line="240" w:lineRule="auto"/>
              <w:rPr>
                <w:szCs w:val="26"/>
              </w:rPr>
            </w:pPr>
            <w:r>
              <w:rPr>
                <w:szCs w:val="26"/>
              </w:rPr>
              <w:t>Chọn thêm thu nhập cho tất cả các hủ tiền (thông tin bắt buộc).</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0548" w:rsidRDefault="00460548" w:rsidP="00460548">
            <w:pPr>
              <w:pStyle w:val="ListParagraph"/>
              <w:spacing w:line="240" w:lineRule="auto"/>
              <w:ind w:left="502" w:firstLine="0"/>
              <w:rPr>
                <w:szCs w:val="26"/>
              </w:rPr>
            </w:pP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C07D1A" w:rsidP="00000B55">
            <w:pPr>
              <w:pStyle w:val="ListParagraph"/>
              <w:numPr>
                <w:ilvl w:val="0"/>
                <w:numId w:val="10"/>
              </w:numPr>
              <w:spacing w:line="240" w:lineRule="auto"/>
              <w:rPr>
                <w:szCs w:val="26"/>
              </w:rPr>
            </w:pPr>
            <w:r>
              <w:rPr>
                <w:szCs w:val="26"/>
              </w:rPr>
              <w:t>C</w:t>
            </w:r>
            <w:r w:rsidR="009C58AB">
              <w:rPr>
                <w:szCs w:val="26"/>
              </w:rPr>
              <w:t>họn nút “Xác nhận”</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0D60E0" w:rsidP="00000B55">
            <w:pPr>
              <w:pStyle w:val="ListParagraph"/>
              <w:numPr>
                <w:ilvl w:val="0"/>
                <w:numId w:val="10"/>
              </w:numPr>
              <w:spacing w:line="240" w:lineRule="auto"/>
              <w:rPr>
                <w:szCs w:val="26"/>
              </w:rPr>
            </w:pPr>
            <w:r>
              <w:rPr>
                <w:szCs w:val="26"/>
              </w:rPr>
              <w:t>Kiểm tra thông tin giao dịch hợp lệ.</w:t>
            </w:r>
          </w:p>
        </w:tc>
      </w:tr>
      <w:tr w:rsidR="000D60E0" w:rsidTr="004C06CB">
        <w:trPr>
          <w:trHeight w:val="150"/>
        </w:trPr>
        <w:tc>
          <w:tcPr>
            <w:tcW w:w="1705" w:type="dxa"/>
            <w:tcBorders>
              <w:left w:val="single" w:sz="4" w:space="0" w:color="000000" w:themeColor="text1"/>
              <w:right w:val="single" w:sz="4" w:space="0" w:color="000000" w:themeColor="text1"/>
            </w:tcBorders>
          </w:tcPr>
          <w:p w:rsidR="000D60E0" w:rsidRPr="0044031E" w:rsidRDefault="000D60E0"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0E0" w:rsidRDefault="000D60E0" w:rsidP="000D60E0">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60E0" w:rsidRDefault="00460548" w:rsidP="00000B55">
            <w:pPr>
              <w:pStyle w:val="ListParagraph"/>
              <w:numPr>
                <w:ilvl w:val="0"/>
                <w:numId w:val="10"/>
              </w:numPr>
              <w:spacing w:line="240" w:lineRule="auto"/>
              <w:rPr>
                <w:szCs w:val="26"/>
              </w:rPr>
            </w:pPr>
            <w:r>
              <w:rPr>
                <w:szCs w:val="26"/>
              </w:rPr>
              <w:t xml:space="preserve">Phát sinh </w:t>
            </w:r>
            <w:r w:rsidR="006D6595">
              <w:rPr>
                <w:szCs w:val="26"/>
              </w:rPr>
              <w:t xml:space="preserve">các </w:t>
            </w:r>
            <w:r>
              <w:rPr>
                <w:szCs w:val="26"/>
              </w:rPr>
              <w:t>giao dịch</w:t>
            </w:r>
            <w:r w:rsidR="006D6595">
              <w:rPr>
                <w:szCs w:val="26"/>
              </w:rPr>
              <w:t xml:space="preserve"> cho tất cả các hủ tiền</w:t>
            </w:r>
            <w:r>
              <w:rPr>
                <w:szCs w:val="26"/>
              </w:rPr>
              <w:t xml:space="preserve"> </w:t>
            </w:r>
            <w:r w:rsidR="000D2910">
              <w:rPr>
                <w:szCs w:val="26"/>
              </w:rPr>
              <w:t>và lưu vào cơ sở dữ liệu.</w:t>
            </w:r>
          </w:p>
        </w:tc>
      </w:tr>
      <w:tr w:rsidR="000D2910" w:rsidTr="004C06CB">
        <w:trPr>
          <w:trHeight w:val="150"/>
        </w:trPr>
        <w:tc>
          <w:tcPr>
            <w:tcW w:w="1705" w:type="dxa"/>
            <w:tcBorders>
              <w:left w:val="single" w:sz="4" w:space="0" w:color="000000" w:themeColor="text1"/>
              <w:right w:val="single" w:sz="4" w:space="0" w:color="000000" w:themeColor="text1"/>
            </w:tcBorders>
          </w:tcPr>
          <w:p w:rsidR="000D2910" w:rsidRPr="0044031E" w:rsidRDefault="000D2910"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2910" w:rsidRDefault="000D2910" w:rsidP="000D60E0">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2910" w:rsidRDefault="003D6049" w:rsidP="00000B55">
            <w:pPr>
              <w:pStyle w:val="ListParagraph"/>
              <w:numPr>
                <w:ilvl w:val="0"/>
                <w:numId w:val="10"/>
              </w:numPr>
              <w:spacing w:line="240" w:lineRule="auto"/>
              <w:rPr>
                <w:szCs w:val="26"/>
              </w:rPr>
            </w:pPr>
            <w:r>
              <w:rPr>
                <w:szCs w:val="26"/>
              </w:rPr>
              <w:t xml:space="preserve">Tính ngân sách của </w:t>
            </w:r>
            <w:r w:rsidR="00B43AD7">
              <w:rPr>
                <w:szCs w:val="26"/>
              </w:rPr>
              <w:t xml:space="preserve">các </w:t>
            </w:r>
            <w:r>
              <w:rPr>
                <w:szCs w:val="26"/>
              </w:rPr>
              <w:t xml:space="preserve">hủ tiền </w:t>
            </w:r>
            <w:r w:rsidR="00B43AD7">
              <w:rPr>
                <w:szCs w:val="26"/>
              </w:rPr>
              <w:t xml:space="preserve">theo tỉ lệ đã được thiết lập </w:t>
            </w:r>
            <w:r>
              <w:rPr>
                <w:szCs w:val="26"/>
              </w:rPr>
              <w:t>và cập nhật vào cơ sở dữ liệu.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D6049" w:rsidRPr="003D6049" w:rsidRDefault="008E75A1" w:rsidP="003D6049">
            <w:pPr>
              <w:keepNext/>
              <w:spacing w:line="240" w:lineRule="auto"/>
              <w:ind w:firstLine="0"/>
              <w:rPr>
                <w:szCs w:val="26"/>
              </w:rPr>
            </w:pPr>
            <w:r>
              <w:rPr>
                <w:szCs w:val="26"/>
              </w:rPr>
              <w:t>4</w:t>
            </w:r>
            <w:r w:rsidR="003D6049" w:rsidRPr="003D6049">
              <w:rPr>
                <w:szCs w:val="26"/>
              </w:rPr>
              <w:t>.</w:t>
            </w:r>
            <w:r w:rsidR="003D6049">
              <w:rPr>
                <w:szCs w:val="26"/>
              </w:rPr>
              <w:t xml:space="preserve">1. </w:t>
            </w:r>
            <w:r w:rsidR="000D60E0" w:rsidRPr="003D6049">
              <w:rPr>
                <w:szCs w:val="26"/>
              </w:rPr>
              <w:t xml:space="preserve">Nếu số tiền nhập vào không hợp lệ, hiển thị thông báo yêu </w:t>
            </w:r>
            <w:r w:rsidR="000D60E0" w:rsidRPr="003D6049">
              <w:rPr>
                <w:szCs w:val="26"/>
              </w:rPr>
              <w:tab/>
              <w:t>cầu người dùng nhập lại.</w:t>
            </w:r>
          </w:p>
          <w:p w:rsidR="002F128A" w:rsidRDefault="008E75A1" w:rsidP="003D6049">
            <w:pPr>
              <w:ind w:firstLine="0"/>
            </w:pPr>
            <w:r>
              <w:t>5</w:t>
            </w:r>
            <w:r w:rsidR="003D6049">
              <w:t xml:space="preserve">.1. </w:t>
            </w:r>
            <w:r w:rsidR="00110E71" w:rsidRPr="003D6049">
              <w:t>N</w:t>
            </w:r>
            <w:r w:rsidR="003D6049">
              <w:t>ế</w:t>
            </w:r>
            <w:r w:rsidR="00110E71" w:rsidRPr="003D6049">
              <w:t>u xảy ra lỗi, hệ thống hiển thị thông báo</w:t>
            </w:r>
            <w:r w:rsidR="003D6049">
              <w:t xml:space="preserve"> lỗi và kết thúc chức năng hiện </w:t>
            </w:r>
            <w:r w:rsidR="00110E71" w:rsidRPr="003D6049">
              <w:t>tại.</w:t>
            </w:r>
          </w:p>
          <w:p w:rsidR="008E75A1" w:rsidRPr="003D6049" w:rsidRDefault="008E75A1" w:rsidP="004A47E0">
            <w:pPr>
              <w:keepNext/>
              <w:ind w:firstLine="0"/>
            </w:pPr>
            <w:r>
              <w:lastRenderedPageBreak/>
              <w:t xml:space="preserve">6.1. </w:t>
            </w:r>
            <w:r w:rsidRPr="003D6049">
              <w:t>N</w:t>
            </w:r>
            <w:r>
              <w:t>ế</w:t>
            </w:r>
            <w:r w:rsidRPr="003D6049">
              <w:t>u xảy ra lỗi, hệ thống hiển thị thông báo</w:t>
            </w:r>
            <w:r>
              <w:t xml:space="preserve"> lỗi và kết thúc chức năng hiện </w:t>
            </w:r>
            <w:r w:rsidRPr="003D6049">
              <w:t>tại.</w:t>
            </w:r>
          </w:p>
        </w:tc>
      </w:tr>
    </w:tbl>
    <w:p w:rsidR="004A47E0" w:rsidRDefault="004A47E0">
      <w:pPr>
        <w:pStyle w:val="Caption"/>
      </w:pPr>
      <w:bookmarkStart w:id="76" w:name="_Toc9616280"/>
      <w:r>
        <w:lastRenderedPageBreak/>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5</w:t>
      </w:r>
      <w:r w:rsidR="004B2B28">
        <w:fldChar w:fldCharType="end"/>
      </w:r>
      <w:r>
        <w:t xml:space="preserve"> Đặc tả </w:t>
      </w:r>
      <w:r w:rsidRPr="0043459C">
        <w:rPr>
          <w:noProof/>
        </w:rPr>
        <w:t>UC03.2.b_GhiNhanThuChiChoTatCaHu</w:t>
      </w:r>
      <w:bookmarkEnd w:id="76"/>
    </w:p>
    <w:p w:rsidR="003828FD" w:rsidRDefault="003828FD" w:rsidP="00270A4F">
      <w:pPr>
        <w:pStyle w:val="Heading4"/>
      </w:pPr>
    </w:p>
    <w:p w:rsidR="003828FD" w:rsidRDefault="003828FD" w:rsidP="00270A4F">
      <w:pPr>
        <w:pStyle w:val="Heading4"/>
      </w:pPr>
    </w:p>
    <w:p w:rsidR="00270A4F" w:rsidRDefault="00270A4F" w:rsidP="00270A4F">
      <w:pPr>
        <w:pStyle w:val="Heading4"/>
      </w:pPr>
      <w:r>
        <w:t>Activity diagram</w:t>
      </w:r>
    </w:p>
    <w:p w:rsidR="003828FD" w:rsidRDefault="00153345" w:rsidP="003828FD">
      <w:pPr>
        <w:keepNext/>
        <w:ind w:firstLine="0"/>
      </w:pPr>
      <w:r w:rsidRPr="00153345">
        <w:rPr>
          <w:noProof/>
        </w:rPr>
        <w:drawing>
          <wp:inline distT="0" distB="0" distL="0" distR="0" wp14:anchorId="4B6DD1A7" wp14:editId="4F10C770">
            <wp:extent cx="5868924" cy="559159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74278" cy="5596698"/>
                    </a:xfrm>
                    <a:prstGeom prst="rect">
                      <a:avLst/>
                    </a:prstGeom>
                    <a:noFill/>
                    <a:ln>
                      <a:noFill/>
                    </a:ln>
                  </pic:spPr>
                </pic:pic>
              </a:graphicData>
            </a:graphic>
          </wp:inline>
        </w:drawing>
      </w:r>
    </w:p>
    <w:p w:rsidR="00DA353A" w:rsidRPr="00DA353A" w:rsidRDefault="003828FD" w:rsidP="003828FD">
      <w:pPr>
        <w:pStyle w:val="Caption"/>
      </w:pPr>
      <w:bookmarkStart w:id="77" w:name="_Toc9616245"/>
      <w:r>
        <w:t xml:space="preserve">Hình </w:t>
      </w:r>
      <w:r w:rsidR="00C64D92">
        <w:fldChar w:fldCharType="begin"/>
      </w:r>
      <w:r w:rsidR="00C64D92">
        <w:instrText xml:space="preserve"> STYLEREF 1 \s </w:instrText>
      </w:r>
      <w:r w:rsidR="00C64D92">
        <w:fldChar w:fldCharType="separate"/>
      </w:r>
      <w:r w:rsidR="00C64D92">
        <w:rPr>
          <w:noProof/>
        </w:rPr>
        <w:t>3</w:t>
      </w:r>
      <w:r w:rsidR="00C64D92">
        <w:fldChar w:fldCharType="end"/>
      </w:r>
      <w:r w:rsidR="00C64D92">
        <w:noBreakHyphen/>
      </w:r>
      <w:r w:rsidR="00C64D92">
        <w:fldChar w:fldCharType="begin"/>
      </w:r>
      <w:r w:rsidR="00C64D92">
        <w:instrText xml:space="preserve"> SEQ Hình \* ARABIC \s 1 </w:instrText>
      </w:r>
      <w:r w:rsidR="00C64D92">
        <w:fldChar w:fldCharType="separate"/>
      </w:r>
      <w:r w:rsidR="00C64D92">
        <w:rPr>
          <w:noProof/>
        </w:rPr>
        <w:t>10</w:t>
      </w:r>
      <w:r w:rsidR="00C64D92">
        <w:fldChar w:fldCharType="end"/>
      </w:r>
      <w:r>
        <w:t xml:space="preserve"> Activity diagram </w:t>
      </w:r>
      <w:r w:rsidRPr="00AA35EB">
        <w:rPr>
          <w:noProof/>
        </w:rPr>
        <w:t>UC03.2.b_GhiNhanThuChiChoTatCaHu</w:t>
      </w:r>
      <w:bookmarkEnd w:id="77"/>
    </w:p>
    <w:p w:rsidR="00970C1C" w:rsidRDefault="00270A4F" w:rsidP="00FA04A0">
      <w:pPr>
        <w:pStyle w:val="Heading4"/>
      </w:pPr>
      <w:r>
        <w:lastRenderedPageBreak/>
        <w:t>Sequence diagram</w:t>
      </w:r>
    </w:p>
    <w:p w:rsidR="00460F2A" w:rsidRDefault="00146B5E" w:rsidP="00460F2A">
      <w:r>
        <w:rPr>
          <w:noProof/>
        </w:rPr>
        <mc:AlternateContent>
          <mc:Choice Requires="wps">
            <w:drawing>
              <wp:anchor distT="0" distB="0" distL="114300" distR="114300" simplePos="0" relativeHeight="251797504" behindDoc="0" locked="0" layoutInCell="1" allowOverlap="1" wp14:anchorId="51BFF05F" wp14:editId="4B7560CD">
                <wp:simplePos x="0" y="0"/>
                <wp:positionH relativeFrom="margin">
                  <wp:align>left</wp:align>
                </wp:positionH>
                <wp:positionV relativeFrom="paragraph">
                  <wp:posOffset>6399554</wp:posOffset>
                </wp:positionV>
                <wp:extent cx="5899150" cy="635"/>
                <wp:effectExtent l="0" t="0" r="6350" b="6985"/>
                <wp:wrapTopAndBottom/>
                <wp:docPr id="40" name="Text Box 40"/>
                <wp:cNvGraphicFramePr/>
                <a:graphic xmlns:a="http://schemas.openxmlformats.org/drawingml/2006/main">
                  <a:graphicData uri="http://schemas.microsoft.com/office/word/2010/wordprocessingShape">
                    <wps:wsp>
                      <wps:cNvSpPr txBox="1"/>
                      <wps:spPr>
                        <a:xfrm>
                          <a:off x="0" y="0"/>
                          <a:ext cx="5899150" cy="635"/>
                        </a:xfrm>
                        <a:prstGeom prst="rect">
                          <a:avLst/>
                        </a:prstGeom>
                        <a:solidFill>
                          <a:prstClr val="white"/>
                        </a:solidFill>
                        <a:ln>
                          <a:noFill/>
                        </a:ln>
                      </wps:spPr>
                      <wps:txbx>
                        <w:txbxContent>
                          <w:p w:rsidR="0041104A" w:rsidRPr="0057387F" w:rsidRDefault="0041104A" w:rsidP="00146B5E">
                            <w:pPr>
                              <w:pStyle w:val="Caption"/>
                              <w:rPr>
                                <w:noProof/>
                                <w:szCs w:val="24"/>
                              </w:rPr>
                            </w:pPr>
                            <w:bookmarkStart w:id="78" w:name="_Toc9616246"/>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11</w:t>
                            </w:r>
                            <w:r>
                              <w:fldChar w:fldCharType="end"/>
                            </w:r>
                            <w:r>
                              <w:rPr>
                                <w:noProof/>
                              </w:rPr>
                              <w:t xml:space="preserve"> Sequence </w:t>
                            </w:r>
                            <w:r w:rsidRPr="00A927D9">
                              <w:rPr>
                                <w:noProof/>
                              </w:rPr>
                              <w:t>diagram UC03.2.b_GhiNhanThuChiChoTatCaHu</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FF05F" id="Text Box 40" o:spid="_x0000_s1040" type="#_x0000_t202" style="position:absolute;left:0;text-align:left;margin-left:0;margin-top:503.9pt;width:464.5pt;height:.05pt;z-index:251797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" stroked="f">
                <v:textbox style="mso-fit-shape-to-text:t" inset="0,0,0,0">
                  <w:txbxContent>
                    <w:p w:rsidR="0041104A" w:rsidRPr="0057387F" w:rsidRDefault="0041104A" w:rsidP="00146B5E">
                      <w:pPr>
                        <w:pStyle w:val="Caption"/>
                        <w:rPr>
                          <w:noProof/>
                          <w:szCs w:val="24"/>
                        </w:rPr>
                      </w:pPr>
                      <w:bookmarkStart w:id="79" w:name="_Toc9616246"/>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11</w:t>
                      </w:r>
                      <w:r>
                        <w:fldChar w:fldCharType="end"/>
                      </w:r>
                      <w:r>
                        <w:rPr>
                          <w:noProof/>
                        </w:rPr>
                        <w:t xml:space="preserve"> Sequence </w:t>
                      </w:r>
                      <w:r w:rsidRPr="00A927D9">
                        <w:rPr>
                          <w:noProof/>
                        </w:rPr>
                        <w:t>diagram UC03.2.b_GhiNhanThuChiChoTatCaHu</w:t>
                      </w:r>
                      <w:bookmarkEnd w:id="79"/>
                    </w:p>
                  </w:txbxContent>
                </v:textbox>
                <w10:wrap type="topAndBottom" anchorx="margin"/>
              </v:shape>
            </w:pict>
          </mc:Fallback>
        </mc:AlternateContent>
      </w:r>
      <w:r w:rsidRPr="00460F2A">
        <w:rPr>
          <w:noProof/>
        </w:rPr>
        <w:drawing>
          <wp:anchor distT="0" distB="0" distL="114300" distR="114300" simplePos="0" relativeHeight="251757568" behindDoc="0" locked="0" layoutInCell="1" allowOverlap="1" wp14:anchorId="710F6EB6" wp14:editId="78173EF0">
            <wp:simplePos x="0" y="0"/>
            <wp:positionH relativeFrom="margin">
              <wp:align>left</wp:align>
            </wp:positionH>
            <wp:positionV relativeFrom="paragraph">
              <wp:posOffset>273685</wp:posOffset>
            </wp:positionV>
            <wp:extent cx="5899150" cy="5913755"/>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99150" cy="5913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60F2A" w:rsidRPr="00460F2A" w:rsidRDefault="00146B5E" w:rsidP="00146B5E">
      <w:pPr>
        <w:spacing w:before="0" w:line="240" w:lineRule="auto"/>
        <w:ind w:firstLine="0"/>
        <w:jc w:val="left"/>
      </w:pPr>
      <w:r>
        <w:br w:type="page"/>
      </w:r>
    </w:p>
    <w:p w:rsidR="00142C8C" w:rsidRDefault="00142C8C" w:rsidP="00733E8F">
      <w:pPr>
        <w:pStyle w:val="Heading3"/>
      </w:pPr>
      <w:bookmarkStart w:id="80" w:name="_Toc9616205"/>
      <w:r>
        <w:lastRenderedPageBreak/>
        <w:t>Use case UC03.3_SuaGiaoDich</w:t>
      </w:r>
      <w:bookmarkEnd w:id="80"/>
    </w:p>
    <w:p w:rsidR="000303A3" w:rsidRDefault="000303A3" w:rsidP="000303A3">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E8097A" w:rsidRDefault="00F72B54" w:rsidP="00865EA7">
            <w:pPr>
              <w:spacing w:line="240" w:lineRule="auto"/>
              <w:ind w:left="405" w:firstLine="0"/>
              <w:rPr>
                <w:szCs w:val="26"/>
              </w:rPr>
            </w:pPr>
            <w:r>
              <w:rPr>
                <w:szCs w:val="26"/>
              </w:rPr>
              <w:t>UC03.3_SuaGiaoDich</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szCs w:val="26"/>
              </w:rPr>
            </w:pPr>
            <w:r>
              <w:rPr>
                <w:szCs w:val="26"/>
              </w:rPr>
              <w:t>Cho phép người dùng sửa các giao dịch ghi nhận thu nhập, chi tiêu của người dùng và cập nhật dữ liệu vào hệ thống</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szCs w:val="26"/>
              </w:rPr>
            </w:pPr>
            <w:r>
              <w:rPr>
                <w:szCs w:val="26"/>
              </w:rPr>
              <w:t>Người dùng chọn giao dịch muốn sửa trong danh sách giao dịch để sửa lại giao dịch. Hệ thống sẽ hiển thị thông báo khi người dùng sửa giao dịch xong.</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szCs w:val="26"/>
              </w:rPr>
            </w:pPr>
            <w:r>
              <w:rPr>
                <w:szCs w:val="26"/>
              </w:rPr>
              <w:t>Người dùng</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szCs w:val="26"/>
              </w:rPr>
            </w:pPr>
            <w:r>
              <w:rPr>
                <w:szCs w:val="26"/>
              </w:rPr>
              <w:t>Người dùng đăng nhập thành công vào hệ thống</w:t>
            </w:r>
            <w:r w:rsidR="008530E2">
              <w:rPr>
                <w:szCs w:val="26"/>
              </w:rPr>
              <w:t xml:space="preserve"> và c</w:t>
            </w:r>
            <w:r w:rsidR="00E43C84">
              <w:rPr>
                <w:szCs w:val="26"/>
              </w:rPr>
              <w:t>họn xem danh sách các giao dịch, hệ thống hiển thị danh sách các giao dịch.</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szCs w:val="26"/>
              </w:rPr>
            </w:pPr>
            <w:r>
              <w:rPr>
                <w:szCs w:val="26"/>
              </w:rPr>
              <w:t>Thông tin giao dịch được sửa sẽ được cập nhật và</w:t>
            </w:r>
            <w:r w:rsidR="00D269DB">
              <w:rPr>
                <w:szCs w:val="26"/>
              </w:rPr>
              <w:t>o</w:t>
            </w:r>
            <w:r>
              <w:rPr>
                <w:szCs w:val="26"/>
              </w:rPr>
              <w:t xml:space="preserve"> hệ cơ sở dữ liệu và trong danh sách các giao dịch. </w:t>
            </w:r>
          </w:p>
        </w:tc>
      </w:tr>
      <w:tr w:rsidR="00F72B54" w:rsidTr="00865EA7">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F72B54" w:rsidRPr="0044031E" w:rsidRDefault="00F72B54" w:rsidP="00865EA7">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F72B54" w:rsidRDefault="00F72B54" w:rsidP="00865EA7">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F72B54" w:rsidRDefault="00F72B54" w:rsidP="00865EA7">
            <w:pPr>
              <w:spacing w:line="240" w:lineRule="auto"/>
              <w:ind w:left="405" w:firstLine="0"/>
              <w:jc w:val="center"/>
              <w:rPr>
                <w:szCs w:val="26"/>
              </w:rPr>
            </w:pPr>
            <w:r>
              <w:rPr>
                <w:szCs w:val="26"/>
              </w:rPr>
              <w:t>HeThong</w:t>
            </w:r>
          </w:p>
        </w:tc>
      </w:tr>
      <w:tr w:rsidR="00F72B54" w:rsidTr="00865EA7">
        <w:trPr>
          <w:trHeight w:val="150"/>
        </w:trPr>
        <w:tc>
          <w:tcPr>
            <w:tcW w:w="1705" w:type="dxa"/>
            <w:vMerge/>
            <w:tcBorders>
              <w:left w:val="single" w:sz="4" w:space="0" w:color="000000" w:themeColor="text1"/>
              <w:right w:val="single" w:sz="4" w:space="0" w:color="000000" w:themeColor="text1"/>
            </w:tcBorders>
          </w:tcPr>
          <w:p w:rsidR="00F72B54" w:rsidRPr="0044031E" w:rsidRDefault="00F72B54"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735BE3" w:rsidRDefault="00F72B54" w:rsidP="00865EA7">
            <w:pPr>
              <w:pStyle w:val="ListParagraph"/>
              <w:numPr>
                <w:ilvl w:val="0"/>
                <w:numId w:val="11"/>
              </w:numPr>
              <w:spacing w:line="240" w:lineRule="auto"/>
              <w:rPr>
                <w:szCs w:val="26"/>
              </w:rPr>
            </w:pPr>
            <w:r>
              <w:rPr>
                <w:szCs w:val="26"/>
              </w:rPr>
              <w:t>C</w:t>
            </w:r>
            <w:r w:rsidR="00774B26">
              <w:rPr>
                <w:szCs w:val="26"/>
              </w:rPr>
              <w:t>họn giao dịch muốn sửa trong dan</w:t>
            </w:r>
            <w:r>
              <w:rPr>
                <w:szCs w:val="26"/>
              </w:rPr>
              <w:t>h sách các giao dịch</w:t>
            </w:r>
            <w:r w:rsidR="00512B88">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735BE3" w:rsidRDefault="00F72B54" w:rsidP="00865EA7">
            <w:pPr>
              <w:pStyle w:val="ListParagraph"/>
              <w:spacing w:line="240" w:lineRule="auto"/>
              <w:ind w:left="1125" w:firstLine="0"/>
              <w:rPr>
                <w:szCs w:val="26"/>
              </w:rPr>
            </w:pPr>
          </w:p>
        </w:tc>
      </w:tr>
      <w:tr w:rsidR="00F72B54" w:rsidTr="00865EA7">
        <w:trPr>
          <w:trHeight w:val="150"/>
        </w:trPr>
        <w:tc>
          <w:tcPr>
            <w:tcW w:w="1705" w:type="dxa"/>
            <w:vMerge/>
            <w:tcBorders>
              <w:left w:val="single" w:sz="4" w:space="0" w:color="000000" w:themeColor="text1"/>
              <w:right w:val="single" w:sz="4" w:space="0" w:color="000000" w:themeColor="text1"/>
            </w:tcBorders>
          </w:tcPr>
          <w:p w:rsidR="00F72B54" w:rsidRPr="0044031E" w:rsidRDefault="00F72B54"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735BE3" w:rsidRDefault="00F424C9" w:rsidP="00865EA7">
            <w:pPr>
              <w:pStyle w:val="ListParagraph"/>
              <w:numPr>
                <w:ilvl w:val="0"/>
                <w:numId w:val="11"/>
              </w:numPr>
              <w:spacing w:line="240" w:lineRule="auto"/>
              <w:rPr>
                <w:szCs w:val="26"/>
              </w:rPr>
            </w:pPr>
            <w:r>
              <w:rPr>
                <w:szCs w:val="26"/>
              </w:rPr>
              <w:t xml:space="preserve">Chọn nút </w:t>
            </w:r>
            <w:r w:rsidR="00F72B54">
              <w:rPr>
                <w:szCs w:val="26"/>
              </w:rPr>
              <w:t>“Sửa”</w:t>
            </w:r>
            <w:r w:rsidR="00512B88">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2A1290" w:rsidRDefault="00512B88" w:rsidP="00865EA7">
            <w:pPr>
              <w:pStyle w:val="ListParagraph"/>
              <w:numPr>
                <w:ilvl w:val="0"/>
                <w:numId w:val="11"/>
              </w:numPr>
              <w:spacing w:line="240" w:lineRule="auto"/>
              <w:rPr>
                <w:szCs w:val="26"/>
              </w:rPr>
            </w:pPr>
            <w:r>
              <w:rPr>
                <w:szCs w:val="26"/>
              </w:rPr>
              <w:t>Truy xuất thông tin của giao dịch trong cơ sở dữ liệu và h</w:t>
            </w:r>
            <w:r w:rsidR="00624780">
              <w:rPr>
                <w:szCs w:val="26"/>
              </w:rPr>
              <w:t xml:space="preserve">iển thị giao diện sửa thông tin </w:t>
            </w:r>
            <w:r w:rsidR="008F1F46">
              <w:rPr>
                <w:szCs w:val="26"/>
              </w:rPr>
              <w:t>giao dịch đã được chọn.</w:t>
            </w:r>
          </w:p>
        </w:tc>
      </w:tr>
      <w:tr w:rsidR="007C3DC8" w:rsidTr="00865EA7">
        <w:trPr>
          <w:trHeight w:val="150"/>
        </w:trPr>
        <w:tc>
          <w:tcPr>
            <w:tcW w:w="1705" w:type="dxa"/>
            <w:vMerge/>
            <w:tcBorders>
              <w:left w:val="single" w:sz="4" w:space="0" w:color="000000" w:themeColor="text1"/>
              <w:right w:val="single" w:sz="4" w:space="0" w:color="000000" w:themeColor="text1"/>
            </w:tcBorders>
          </w:tcPr>
          <w:p w:rsidR="007C3DC8" w:rsidRPr="0044031E" w:rsidRDefault="007C3DC8"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3DC8" w:rsidRDefault="00035F2E" w:rsidP="00865EA7">
            <w:pPr>
              <w:pStyle w:val="ListParagraph"/>
              <w:numPr>
                <w:ilvl w:val="0"/>
                <w:numId w:val="11"/>
              </w:numPr>
              <w:spacing w:line="240" w:lineRule="auto"/>
              <w:rPr>
                <w:szCs w:val="26"/>
              </w:rPr>
            </w:pPr>
            <w:r>
              <w:rPr>
                <w:szCs w:val="26"/>
              </w:rPr>
              <w:t>T</w:t>
            </w:r>
            <w:r w:rsidR="00B96B36">
              <w:rPr>
                <w:szCs w:val="26"/>
              </w:rPr>
              <w:t>hay đổi</w:t>
            </w:r>
            <w:r w:rsidR="00244FBB">
              <w:rPr>
                <w:szCs w:val="26"/>
              </w:rPr>
              <w:t xml:space="preserve"> thông tin muốn sửa của giao dịch và nhấn nút “Xác nhận”</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3DC8" w:rsidRDefault="00244FBB" w:rsidP="00865EA7">
            <w:pPr>
              <w:pStyle w:val="ListParagraph"/>
              <w:numPr>
                <w:ilvl w:val="0"/>
                <w:numId w:val="11"/>
              </w:numPr>
              <w:spacing w:line="240" w:lineRule="auto"/>
              <w:rPr>
                <w:szCs w:val="26"/>
              </w:rPr>
            </w:pPr>
            <w:r>
              <w:rPr>
                <w:szCs w:val="26"/>
              </w:rPr>
              <w:t>Kiểm tra thông tin hợp lệ</w:t>
            </w:r>
          </w:p>
        </w:tc>
      </w:tr>
      <w:tr w:rsidR="00F72B54" w:rsidTr="00865EA7">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F72B54" w:rsidRPr="0044031E" w:rsidRDefault="00F72B54"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Default="00F72B54" w:rsidP="00865EA7">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Pr="00735BE3" w:rsidRDefault="00E45F74" w:rsidP="000049FD">
            <w:pPr>
              <w:pStyle w:val="ListParagraph"/>
              <w:numPr>
                <w:ilvl w:val="0"/>
                <w:numId w:val="11"/>
              </w:numPr>
              <w:spacing w:line="240" w:lineRule="auto"/>
              <w:rPr>
                <w:szCs w:val="26"/>
              </w:rPr>
            </w:pPr>
            <w:r>
              <w:rPr>
                <w:szCs w:val="26"/>
              </w:rPr>
              <w:t>C</w:t>
            </w:r>
            <w:r w:rsidR="00F72B54">
              <w:rPr>
                <w:szCs w:val="26"/>
              </w:rPr>
              <w:t>ập n</w:t>
            </w:r>
            <w:r w:rsidR="000049FD">
              <w:rPr>
                <w:szCs w:val="26"/>
              </w:rPr>
              <w:t xml:space="preserve">hật </w:t>
            </w:r>
            <w:r w:rsidR="00836894">
              <w:rPr>
                <w:szCs w:val="26"/>
              </w:rPr>
              <w:t xml:space="preserve">thông tin </w:t>
            </w:r>
            <w:r w:rsidR="000049FD">
              <w:rPr>
                <w:szCs w:val="26"/>
              </w:rPr>
              <w:t>giao dịch vào cơ sở dữ liệu.</w:t>
            </w:r>
          </w:p>
        </w:tc>
      </w:tr>
      <w:tr w:rsidR="00836894" w:rsidTr="00865EA7">
        <w:trPr>
          <w:trHeight w:val="150"/>
        </w:trPr>
        <w:tc>
          <w:tcPr>
            <w:tcW w:w="1705" w:type="dxa"/>
            <w:tcBorders>
              <w:left w:val="single" w:sz="4" w:space="0" w:color="000000" w:themeColor="text1"/>
              <w:bottom w:val="single" w:sz="4" w:space="0" w:color="000000" w:themeColor="text1"/>
              <w:right w:val="single" w:sz="4" w:space="0" w:color="000000" w:themeColor="text1"/>
            </w:tcBorders>
          </w:tcPr>
          <w:p w:rsidR="00836894" w:rsidRPr="0044031E" w:rsidRDefault="00836894"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6894" w:rsidRDefault="00836894" w:rsidP="00865EA7">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36894" w:rsidRDefault="00836894" w:rsidP="000049FD">
            <w:pPr>
              <w:pStyle w:val="ListParagraph"/>
              <w:numPr>
                <w:ilvl w:val="0"/>
                <w:numId w:val="11"/>
              </w:numPr>
              <w:spacing w:line="240" w:lineRule="auto"/>
              <w:rPr>
                <w:szCs w:val="26"/>
              </w:rPr>
            </w:pPr>
            <w:r>
              <w:rPr>
                <w:szCs w:val="26"/>
              </w:rPr>
              <w:t>Cập nhật lại danh sách giao dịch.</w:t>
            </w:r>
          </w:p>
        </w:tc>
      </w:tr>
      <w:tr w:rsidR="00F72B54"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2B54" w:rsidRPr="0044031E" w:rsidRDefault="00F72B54" w:rsidP="00865EA7">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2B54" w:rsidRDefault="00944F37" w:rsidP="00865EA7">
            <w:pPr>
              <w:keepNext/>
              <w:spacing w:line="240" w:lineRule="auto"/>
              <w:ind w:left="405" w:firstLine="0"/>
              <w:rPr>
                <w:szCs w:val="26"/>
              </w:rPr>
            </w:pPr>
            <w:r>
              <w:rPr>
                <w:szCs w:val="26"/>
              </w:rPr>
              <w:t>5</w:t>
            </w:r>
            <w:r w:rsidR="00F72B54">
              <w:rPr>
                <w:szCs w:val="26"/>
              </w:rPr>
              <w:t>.1. Thông tin không hợp lệ sẽ hiển thị</w:t>
            </w:r>
            <w:r w:rsidR="00E45F74">
              <w:rPr>
                <w:szCs w:val="26"/>
              </w:rPr>
              <w:t xml:space="preserve"> thông báo yêu cầu người dùng nh</w:t>
            </w:r>
            <w:r w:rsidR="00F72B54">
              <w:rPr>
                <w:szCs w:val="26"/>
              </w:rPr>
              <w:t>ập lại.</w:t>
            </w:r>
          </w:p>
          <w:p w:rsidR="00F72B54" w:rsidRPr="0044031E" w:rsidRDefault="00944F37" w:rsidP="00222F1E">
            <w:pPr>
              <w:keepNext/>
              <w:spacing w:line="240" w:lineRule="auto"/>
              <w:ind w:left="405" w:firstLine="0"/>
              <w:rPr>
                <w:szCs w:val="26"/>
              </w:rPr>
            </w:pPr>
            <w:r>
              <w:rPr>
                <w:szCs w:val="26"/>
              </w:rPr>
              <w:t>6</w:t>
            </w:r>
            <w:r w:rsidR="00F72B54">
              <w:rPr>
                <w:szCs w:val="26"/>
              </w:rPr>
              <w:t>.1. Nếu xảy ra lỗi, hệ thống sẽ hiển thị thông báo lỗi và kết thúc chức năng hiện tại.</w:t>
            </w:r>
          </w:p>
        </w:tc>
      </w:tr>
    </w:tbl>
    <w:p w:rsidR="00222F1E" w:rsidRDefault="00222F1E">
      <w:pPr>
        <w:pStyle w:val="Caption"/>
      </w:pPr>
      <w:bookmarkStart w:id="81" w:name="_Toc9616281"/>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6</w:t>
      </w:r>
      <w:r w:rsidR="004B2B28">
        <w:fldChar w:fldCharType="end"/>
      </w:r>
      <w:r>
        <w:t xml:space="preserve"> </w:t>
      </w:r>
      <w:r w:rsidRPr="007969B0">
        <w:rPr>
          <w:noProof/>
        </w:rPr>
        <w:t>Đặc tả UC03.3_SuaGiaoDich</w:t>
      </w:r>
      <w:bookmarkEnd w:id="81"/>
    </w:p>
    <w:p w:rsidR="00270A4F" w:rsidRDefault="00494444" w:rsidP="00270A4F">
      <w:pPr>
        <w:pStyle w:val="Heading4"/>
      </w:pPr>
      <w:r>
        <w:rPr>
          <w:noProof/>
        </w:rPr>
        <w:lastRenderedPageBreak/>
        <mc:AlternateContent>
          <mc:Choice Requires="wps">
            <w:drawing>
              <wp:anchor distT="0" distB="0" distL="114300" distR="114300" simplePos="0" relativeHeight="251799552" behindDoc="0" locked="0" layoutInCell="1" allowOverlap="1" wp14:anchorId="2ED68316" wp14:editId="766FAD3E">
                <wp:simplePos x="0" y="0"/>
                <wp:positionH relativeFrom="column">
                  <wp:posOffset>0</wp:posOffset>
                </wp:positionH>
                <wp:positionV relativeFrom="paragraph">
                  <wp:posOffset>6692265</wp:posOffset>
                </wp:positionV>
                <wp:extent cx="586422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rsidR="0041104A" w:rsidRPr="00A80BB3" w:rsidRDefault="0041104A" w:rsidP="00494444">
                            <w:pPr>
                              <w:pStyle w:val="Caption"/>
                              <w:rPr>
                                <w:b/>
                                <w:i w:val="0"/>
                                <w:noProof/>
                                <w:szCs w:val="28"/>
                              </w:rPr>
                            </w:pPr>
                            <w:bookmarkStart w:id="82" w:name="_Toc961624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12</w:t>
                            </w:r>
                            <w:r>
                              <w:fldChar w:fldCharType="end"/>
                            </w:r>
                            <w:r>
                              <w:rPr>
                                <w:noProof/>
                              </w:rPr>
                              <w:t xml:space="preserve"> Activity diagram </w:t>
                            </w:r>
                            <w:r w:rsidRPr="00AB0386">
                              <w:rPr>
                                <w:noProof/>
                              </w:rPr>
                              <w:t>UC03.3_SuaGiaoDich</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68316" id="Text Box 41" o:spid="_x0000_s1041" type="#_x0000_t202" style="position:absolute;left:0;text-align:left;margin-left:0;margin-top:526.95pt;width:461.7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85LwIAAGcEAAAOAAAAZHJzL2Uyb0RvYy54bWysVMGO2jAQvVfqP1i+lwBd0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" stroked="f">
                <v:textbox style="mso-fit-shape-to-text:t" inset="0,0,0,0">
                  <w:txbxContent>
                    <w:p w:rsidR="0041104A" w:rsidRPr="00A80BB3" w:rsidRDefault="0041104A" w:rsidP="00494444">
                      <w:pPr>
                        <w:pStyle w:val="Caption"/>
                        <w:rPr>
                          <w:b/>
                          <w:i w:val="0"/>
                          <w:noProof/>
                          <w:szCs w:val="28"/>
                        </w:rPr>
                      </w:pPr>
                      <w:bookmarkStart w:id="83" w:name="_Toc961624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12</w:t>
                      </w:r>
                      <w:r>
                        <w:fldChar w:fldCharType="end"/>
                      </w:r>
                      <w:r>
                        <w:rPr>
                          <w:noProof/>
                        </w:rPr>
                        <w:t xml:space="preserve"> Activity diagram </w:t>
                      </w:r>
                      <w:r w:rsidRPr="00AB0386">
                        <w:rPr>
                          <w:noProof/>
                        </w:rPr>
                        <w:t>UC03.3_SuaGiaoDich</w:t>
                      </w:r>
                      <w:bookmarkEnd w:id="83"/>
                    </w:p>
                  </w:txbxContent>
                </v:textbox>
                <w10:wrap type="topAndBottom"/>
              </v:shape>
            </w:pict>
          </mc:Fallback>
        </mc:AlternateContent>
      </w:r>
      <w:r w:rsidR="00F41309" w:rsidRPr="00F41309">
        <w:rPr>
          <w:noProof/>
        </w:rPr>
        <w:drawing>
          <wp:anchor distT="0" distB="0" distL="114300" distR="114300" simplePos="0" relativeHeight="251718656" behindDoc="0" locked="0" layoutInCell="1" allowOverlap="1" wp14:anchorId="355623F4" wp14:editId="44AE0801">
            <wp:simplePos x="0" y="0"/>
            <wp:positionH relativeFrom="margin">
              <wp:align>left</wp:align>
            </wp:positionH>
            <wp:positionV relativeFrom="paragraph">
              <wp:posOffset>316230</wp:posOffset>
            </wp:positionV>
            <wp:extent cx="5864225" cy="6318885"/>
            <wp:effectExtent l="0" t="0" r="3175"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4225" cy="631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6B7C6F" w:rsidRPr="006B7C6F" w:rsidRDefault="006B7C6F" w:rsidP="005334E7">
      <w:pPr>
        <w:ind w:firstLine="0"/>
      </w:pPr>
    </w:p>
    <w:p w:rsidR="00F41309" w:rsidRDefault="00494444" w:rsidP="00E77301">
      <w:pPr>
        <w:pStyle w:val="Heading4"/>
      </w:pPr>
      <w:r>
        <w:rPr>
          <w:noProof/>
        </w:rPr>
        <w:lastRenderedPageBreak/>
        <mc:AlternateContent>
          <mc:Choice Requires="wps">
            <w:drawing>
              <wp:anchor distT="0" distB="0" distL="114300" distR="114300" simplePos="0" relativeHeight="251801600" behindDoc="0" locked="0" layoutInCell="1" allowOverlap="1" wp14:anchorId="6375E953" wp14:editId="3D8502A0">
                <wp:simplePos x="0" y="0"/>
                <wp:positionH relativeFrom="column">
                  <wp:posOffset>-1270</wp:posOffset>
                </wp:positionH>
                <wp:positionV relativeFrom="paragraph">
                  <wp:posOffset>6879590</wp:posOffset>
                </wp:positionV>
                <wp:extent cx="558038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41104A" w:rsidRPr="00787F9B" w:rsidRDefault="0041104A" w:rsidP="00494444">
                            <w:pPr>
                              <w:pStyle w:val="Caption"/>
                              <w:rPr>
                                <w:b/>
                                <w:i w:val="0"/>
                                <w:noProof/>
                                <w:szCs w:val="28"/>
                              </w:rPr>
                            </w:pPr>
                            <w:bookmarkStart w:id="84" w:name="_Toc961624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13</w:t>
                            </w:r>
                            <w:r>
                              <w:fldChar w:fldCharType="end"/>
                            </w:r>
                            <w:r>
                              <w:rPr>
                                <w:noProof/>
                              </w:rPr>
                              <w:t xml:space="preserve"> Sequence </w:t>
                            </w:r>
                            <w:r w:rsidRPr="00082BBB">
                              <w:rPr>
                                <w:noProof/>
                              </w:rPr>
                              <w:t>diagram UC03.3_SuaGiaoDich</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5E953" id="Text Box 42" o:spid="_x0000_s1042" type="#_x0000_t202" style="position:absolute;left:0;text-align:left;margin-left:-.1pt;margin-top:541.7pt;width:439.4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ZxMAIAAGc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" stroked="f">
                <v:textbox style="mso-fit-shape-to-text:t" inset="0,0,0,0">
                  <w:txbxContent>
                    <w:p w:rsidR="0041104A" w:rsidRPr="00787F9B" w:rsidRDefault="0041104A" w:rsidP="00494444">
                      <w:pPr>
                        <w:pStyle w:val="Caption"/>
                        <w:rPr>
                          <w:b/>
                          <w:i w:val="0"/>
                          <w:noProof/>
                          <w:szCs w:val="28"/>
                        </w:rPr>
                      </w:pPr>
                      <w:bookmarkStart w:id="85" w:name="_Toc961624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13</w:t>
                      </w:r>
                      <w:r>
                        <w:fldChar w:fldCharType="end"/>
                      </w:r>
                      <w:r>
                        <w:rPr>
                          <w:noProof/>
                        </w:rPr>
                        <w:t xml:space="preserve"> Sequence </w:t>
                      </w:r>
                      <w:r w:rsidRPr="00082BBB">
                        <w:rPr>
                          <w:noProof/>
                        </w:rPr>
                        <w:t>diagram UC03.3_SuaGiaoDich</w:t>
                      </w:r>
                      <w:bookmarkEnd w:id="85"/>
                    </w:p>
                  </w:txbxContent>
                </v:textbox>
                <w10:wrap type="topAndBottom"/>
              </v:shape>
            </w:pict>
          </mc:Fallback>
        </mc:AlternateContent>
      </w:r>
      <w:r w:rsidR="00E77301" w:rsidRPr="002B0E3E">
        <w:rPr>
          <w:noProof/>
        </w:rPr>
        <w:drawing>
          <wp:anchor distT="0" distB="0" distL="114300" distR="114300" simplePos="0" relativeHeight="251720704" behindDoc="0" locked="0" layoutInCell="1" allowOverlap="1" wp14:anchorId="32C27610" wp14:editId="693817A8">
            <wp:simplePos x="0" y="0"/>
            <wp:positionH relativeFrom="margin">
              <wp:posOffset>-1270</wp:posOffset>
            </wp:positionH>
            <wp:positionV relativeFrom="paragraph">
              <wp:posOffset>340815</wp:posOffset>
            </wp:positionV>
            <wp:extent cx="5580380" cy="6482172"/>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0380" cy="6482172"/>
                    </a:xfrm>
                    <a:prstGeom prst="rect">
                      <a:avLst/>
                    </a:prstGeom>
                    <a:noFill/>
                    <a:ln>
                      <a:noFill/>
                    </a:ln>
                  </pic:spPr>
                </pic:pic>
              </a:graphicData>
            </a:graphic>
          </wp:anchor>
        </w:drawing>
      </w:r>
      <w:r w:rsidR="00270A4F">
        <w:t>Sequence diagram</w:t>
      </w:r>
    </w:p>
    <w:p w:rsidR="005334E7" w:rsidRDefault="005334E7" w:rsidP="002F128A"/>
    <w:p w:rsidR="00E53ED4" w:rsidRPr="002F128A" w:rsidRDefault="00E53ED4" w:rsidP="002F128A"/>
    <w:p w:rsidR="00142C8C" w:rsidRDefault="00142C8C" w:rsidP="00733E8F">
      <w:pPr>
        <w:pStyle w:val="Heading3"/>
      </w:pPr>
      <w:bookmarkStart w:id="86" w:name="_Toc9616206"/>
      <w:r>
        <w:lastRenderedPageBreak/>
        <w:t>Use case UC03.4_XoaGiaoDich</w:t>
      </w:r>
      <w:bookmarkEnd w:id="86"/>
    </w:p>
    <w:p w:rsidR="000E4C31" w:rsidRPr="000E4C31" w:rsidRDefault="000E4C31" w:rsidP="000E4C31">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1E02F4" w:rsidP="004C06CB">
            <w:pPr>
              <w:spacing w:line="240" w:lineRule="auto"/>
              <w:ind w:left="405" w:firstLine="0"/>
              <w:rPr>
                <w:b/>
                <w:szCs w:val="26"/>
              </w:rPr>
            </w:pPr>
            <w:r>
              <w:t>UC03.4_XoaGiaoDich</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B11E67" w:rsidP="00B11E67">
            <w:pPr>
              <w:spacing w:line="240" w:lineRule="auto"/>
              <w:ind w:left="405" w:firstLine="0"/>
              <w:rPr>
                <w:szCs w:val="26"/>
              </w:rPr>
            </w:pPr>
            <w:r>
              <w:rPr>
                <w:szCs w:val="26"/>
              </w:rPr>
              <w:t>Xóa những giao dịch ghi nhận thu nhập hoặc chi tiêu khỏi danh sách các giao dịch vào cập nhật vào cở sở dữ liệu</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B11E67" w:rsidP="00E62A9F">
            <w:pPr>
              <w:spacing w:line="240" w:lineRule="auto"/>
              <w:ind w:left="405" w:firstLine="0"/>
              <w:rPr>
                <w:szCs w:val="26"/>
              </w:rPr>
            </w:pPr>
            <w:r>
              <w:rPr>
                <w:szCs w:val="26"/>
              </w:rPr>
              <w:t>Người dùng chọn chức năng xóa giao dịch khi người dùng nhập sai hoặc ghi sai về giao dịch nhưng thực tế không thực hiện. Hệ thống sẽ</w:t>
            </w:r>
            <w:r w:rsidR="00E62A9F">
              <w:rPr>
                <w:szCs w:val="26"/>
              </w:rPr>
              <w:t xml:space="preserve"> yêu cầu xác nhận từ phía người</w:t>
            </w:r>
            <w:r w:rsidR="00F06F97">
              <w:rPr>
                <w:szCs w:val="26"/>
              </w:rPr>
              <w:t xml:space="preserve"> dùng</w:t>
            </w:r>
            <w:r w:rsidR="00E62A9F">
              <w:rPr>
                <w:szCs w:val="26"/>
              </w:rPr>
              <w:t>.</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1E02F4" w:rsidP="004C06CB">
            <w:pPr>
              <w:spacing w:line="240" w:lineRule="auto"/>
              <w:ind w:left="405" w:firstLine="0"/>
              <w:rPr>
                <w:szCs w:val="26"/>
              </w:rPr>
            </w:pPr>
            <w:r>
              <w:rPr>
                <w:szCs w:val="26"/>
              </w:rPr>
              <w:t>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1E02F4" w:rsidP="004C06CB">
            <w:pPr>
              <w:spacing w:line="240" w:lineRule="auto"/>
              <w:ind w:left="405" w:firstLine="0"/>
              <w:rPr>
                <w:szCs w:val="26"/>
              </w:rPr>
            </w:pPr>
            <w:r>
              <w:rPr>
                <w:szCs w:val="26"/>
              </w:rPr>
              <w:t>Người dùng đăng nhập th</w:t>
            </w:r>
            <w:r w:rsidR="00423923">
              <w:rPr>
                <w:szCs w:val="26"/>
              </w:rPr>
              <w:t xml:space="preserve">ành công vào hệ thống và chọn xam danh sách các giao dịch, hệ thống hiển thị danh </w:t>
            </w:r>
            <w:r w:rsidR="00743CBE">
              <w:rPr>
                <w:szCs w:val="26"/>
              </w:rPr>
              <w:t>sách các giao</w:t>
            </w:r>
            <w:r w:rsidR="00423923">
              <w:rPr>
                <w:szCs w:val="26"/>
              </w:rPr>
              <w:t xml:space="preserve"> dịch trong ngày.</w:t>
            </w:r>
            <w:r w:rsidR="00743CBE">
              <w:rPr>
                <w:szCs w:val="26"/>
              </w:rPr>
              <w:t>s</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DA2846" w:rsidP="00DA2846">
            <w:pPr>
              <w:spacing w:line="240" w:lineRule="auto"/>
              <w:ind w:left="405" w:firstLine="0"/>
              <w:rPr>
                <w:szCs w:val="26"/>
              </w:rPr>
            </w:pPr>
            <w:r>
              <w:rPr>
                <w:szCs w:val="26"/>
              </w:rPr>
              <w:t>Thông tin về giao dịch bị xóa khỏi cơ sở dữ liệu và danh sách các giao dịch được cập nhật.</w:t>
            </w:r>
          </w:p>
        </w:tc>
      </w:tr>
      <w:tr w:rsidR="002F128A"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HeThong</w:t>
            </w: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B44DFB" w:rsidP="00B44DFB">
            <w:pPr>
              <w:pStyle w:val="ListParagraph"/>
              <w:numPr>
                <w:ilvl w:val="0"/>
                <w:numId w:val="12"/>
              </w:numPr>
              <w:spacing w:line="240" w:lineRule="auto"/>
              <w:rPr>
                <w:szCs w:val="26"/>
              </w:rPr>
            </w:pPr>
            <w:r>
              <w:rPr>
                <w:szCs w:val="26"/>
              </w:rPr>
              <w:t>Chọn giao dịch muốn xóa trên danh sách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2F128A" w:rsidP="00B44DFB">
            <w:pPr>
              <w:pStyle w:val="ListParagraph"/>
              <w:spacing w:line="240" w:lineRule="auto"/>
              <w:ind w:left="1125" w:firstLine="0"/>
              <w:rPr>
                <w:szCs w:val="26"/>
              </w:rPr>
            </w:pP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B44DFB" w:rsidP="00000B55">
            <w:pPr>
              <w:pStyle w:val="ListParagraph"/>
              <w:numPr>
                <w:ilvl w:val="0"/>
                <w:numId w:val="12"/>
              </w:numPr>
              <w:spacing w:line="240" w:lineRule="auto"/>
              <w:rPr>
                <w:szCs w:val="26"/>
              </w:rPr>
            </w:pPr>
            <w:r>
              <w:rPr>
                <w:szCs w:val="26"/>
              </w:rPr>
              <w:t>Chọn chức năng xóa giao dịch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B44DFB" w:rsidRDefault="00B44DFB" w:rsidP="00B44DFB">
            <w:pPr>
              <w:pStyle w:val="ListParagraph"/>
              <w:numPr>
                <w:ilvl w:val="0"/>
                <w:numId w:val="12"/>
              </w:numPr>
              <w:spacing w:line="240" w:lineRule="auto"/>
              <w:rPr>
                <w:szCs w:val="26"/>
              </w:rPr>
            </w:pPr>
            <w:r>
              <w:rPr>
                <w:szCs w:val="26"/>
              </w:rPr>
              <w:t>Kiểm tra giao dịch trong cơ sở dữ liệu</w:t>
            </w: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2F128A" w:rsidP="00B44DF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B44DFB" w:rsidP="00000B55">
            <w:pPr>
              <w:pStyle w:val="ListParagraph"/>
              <w:numPr>
                <w:ilvl w:val="0"/>
                <w:numId w:val="12"/>
              </w:numPr>
              <w:spacing w:line="240" w:lineRule="auto"/>
              <w:rPr>
                <w:szCs w:val="26"/>
              </w:rPr>
            </w:pPr>
            <w:r>
              <w:rPr>
                <w:szCs w:val="26"/>
              </w:rPr>
              <w:t>Hiển thị thông báo yêu cầu xác nhận xóa.</w:t>
            </w:r>
          </w:p>
        </w:tc>
      </w:tr>
      <w:tr w:rsidR="002F128A"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B44DFB" w:rsidP="00BE5F2F">
            <w:pPr>
              <w:pStyle w:val="ListParagraph"/>
              <w:numPr>
                <w:ilvl w:val="0"/>
                <w:numId w:val="12"/>
              </w:numPr>
              <w:spacing w:line="240" w:lineRule="auto"/>
              <w:rPr>
                <w:szCs w:val="26"/>
              </w:rPr>
            </w:pPr>
            <w:r>
              <w:rPr>
                <w:szCs w:val="26"/>
              </w:rPr>
              <w:t xml:space="preserve">Chọn </w:t>
            </w:r>
            <w:r w:rsidR="00BE5F2F">
              <w:rPr>
                <w:szCs w:val="26"/>
              </w:rPr>
              <w:t>nút “Xóa”</w:t>
            </w:r>
            <w:r>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B44DFB" w:rsidP="00B44DFB">
            <w:pPr>
              <w:pStyle w:val="ListParagraph"/>
              <w:numPr>
                <w:ilvl w:val="0"/>
                <w:numId w:val="12"/>
              </w:numPr>
              <w:spacing w:line="240" w:lineRule="auto"/>
              <w:rPr>
                <w:szCs w:val="26"/>
              </w:rPr>
            </w:pPr>
            <w:r>
              <w:rPr>
                <w:szCs w:val="26"/>
              </w:rPr>
              <w:t>Xóa giao dịch và cập nhật lại cơ sở dữ liệu</w:t>
            </w:r>
            <w:r w:rsidR="007E45C1">
              <w:rPr>
                <w:szCs w:val="26"/>
              </w:rPr>
              <w:t>.</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B44DFB" w:rsidP="004C06CB">
            <w:pPr>
              <w:keepNext/>
              <w:spacing w:line="240" w:lineRule="auto"/>
              <w:ind w:left="405" w:firstLine="0"/>
              <w:rPr>
                <w:szCs w:val="26"/>
              </w:rPr>
            </w:pPr>
            <w:r>
              <w:rPr>
                <w:szCs w:val="26"/>
              </w:rPr>
              <w:t>3.1. Nếu không tồn tại giao dịch, hiển thị thông báo “Giao dịch không tồn tại” và cập nhật lại danh sách các giao dịch.</w:t>
            </w:r>
          </w:p>
          <w:p w:rsidR="00003409" w:rsidRDefault="00003409" w:rsidP="004C06CB">
            <w:pPr>
              <w:keepNext/>
              <w:spacing w:line="240" w:lineRule="auto"/>
              <w:ind w:left="405" w:firstLine="0"/>
              <w:rPr>
                <w:szCs w:val="26"/>
              </w:rPr>
            </w:pPr>
            <w:r>
              <w:rPr>
                <w:szCs w:val="26"/>
              </w:rPr>
              <w:t>5.1. Nếu người dùng không muốn xóa, người dùng chọn nút “Hủy”</w:t>
            </w:r>
            <w:r w:rsidR="009E34FB">
              <w:rPr>
                <w:szCs w:val="26"/>
              </w:rPr>
              <w:t>.</w:t>
            </w:r>
          </w:p>
          <w:p w:rsidR="007E45C1" w:rsidRPr="0044031E" w:rsidRDefault="007E45C1" w:rsidP="00E53ED4">
            <w:pPr>
              <w:keepNext/>
              <w:spacing w:line="240" w:lineRule="auto"/>
              <w:ind w:left="405" w:firstLine="0"/>
              <w:rPr>
                <w:szCs w:val="26"/>
              </w:rPr>
            </w:pPr>
            <w:r>
              <w:rPr>
                <w:szCs w:val="26"/>
              </w:rPr>
              <w:t xml:space="preserve">6.1. </w:t>
            </w:r>
            <w:r w:rsidR="00755F3A">
              <w:rPr>
                <w:szCs w:val="26"/>
              </w:rPr>
              <w:t>Nếu xảy ra lỗi, hệ thống hiển thị thông báo lỗi và kết thúc chức năng hiện tại.</w:t>
            </w:r>
          </w:p>
        </w:tc>
      </w:tr>
    </w:tbl>
    <w:p w:rsidR="00E53ED4" w:rsidRDefault="00E53ED4">
      <w:pPr>
        <w:pStyle w:val="Caption"/>
      </w:pPr>
      <w:bookmarkStart w:id="87" w:name="_Toc9616282"/>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7</w:t>
      </w:r>
      <w:r w:rsidR="004B2B28">
        <w:fldChar w:fldCharType="end"/>
      </w:r>
      <w:r>
        <w:t xml:space="preserve"> </w:t>
      </w:r>
      <w:r>
        <w:rPr>
          <w:noProof/>
        </w:rPr>
        <w:t>Đặc tả UC03.4_XoaGiaoDich</w:t>
      </w:r>
      <w:bookmarkEnd w:id="87"/>
    </w:p>
    <w:p w:rsidR="00270A4F" w:rsidRDefault="00E53ED4" w:rsidP="00270A4F">
      <w:pPr>
        <w:pStyle w:val="Heading4"/>
      </w:pPr>
      <w:r>
        <w:rPr>
          <w:noProof/>
        </w:rPr>
        <w:lastRenderedPageBreak/>
        <mc:AlternateContent>
          <mc:Choice Requires="wps">
            <w:drawing>
              <wp:anchor distT="0" distB="0" distL="114300" distR="114300" simplePos="0" relativeHeight="251803648" behindDoc="0" locked="0" layoutInCell="1" allowOverlap="1" wp14:anchorId="27F06BB0" wp14:editId="4D6008BE">
                <wp:simplePos x="0" y="0"/>
                <wp:positionH relativeFrom="column">
                  <wp:posOffset>0</wp:posOffset>
                </wp:positionH>
                <wp:positionV relativeFrom="paragraph">
                  <wp:posOffset>6641465</wp:posOffset>
                </wp:positionV>
                <wp:extent cx="58572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857240" cy="635"/>
                        </a:xfrm>
                        <a:prstGeom prst="rect">
                          <a:avLst/>
                        </a:prstGeom>
                        <a:solidFill>
                          <a:prstClr val="white"/>
                        </a:solidFill>
                        <a:ln>
                          <a:noFill/>
                        </a:ln>
                      </wps:spPr>
                      <wps:txbx>
                        <w:txbxContent>
                          <w:p w:rsidR="0041104A" w:rsidRPr="00562FD1" w:rsidRDefault="0041104A" w:rsidP="00E53ED4">
                            <w:pPr>
                              <w:pStyle w:val="Caption"/>
                              <w:rPr>
                                <w:b/>
                                <w:i w:val="0"/>
                                <w:noProof/>
                                <w:szCs w:val="28"/>
                              </w:rPr>
                            </w:pPr>
                            <w:bookmarkStart w:id="88" w:name="_Toc961624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14</w:t>
                            </w:r>
                            <w:r>
                              <w:fldChar w:fldCharType="end"/>
                            </w:r>
                            <w:r>
                              <w:rPr>
                                <w:noProof/>
                              </w:rPr>
                              <w:t xml:space="preserve"> Activity diagram </w:t>
                            </w:r>
                            <w:r w:rsidRPr="00416045">
                              <w:rPr>
                                <w:noProof/>
                              </w:rPr>
                              <w:t>UC03.4_XoaGiaoDich</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06BB0" id="Text Box 43" o:spid="_x0000_s1043" type="#_x0000_t202" style="position:absolute;left:0;text-align:left;margin-left:0;margin-top:522.95pt;width:461.2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" stroked="f">
                <v:textbox style="mso-fit-shape-to-text:t" inset="0,0,0,0">
                  <w:txbxContent>
                    <w:p w:rsidR="0041104A" w:rsidRPr="00562FD1" w:rsidRDefault="0041104A" w:rsidP="00E53ED4">
                      <w:pPr>
                        <w:pStyle w:val="Caption"/>
                        <w:rPr>
                          <w:b/>
                          <w:i w:val="0"/>
                          <w:noProof/>
                          <w:szCs w:val="28"/>
                        </w:rPr>
                      </w:pPr>
                      <w:bookmarkStart w:id="89" w:name="_Toc961624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14</w:t>
                      </w:r>
                      <w:r>
                        <w:fldChar w:fldCharType="end"/>
                      </w:r>
                      <w:r>
                        <w:rPr>
                          <w:noProof/>
                        </w:rPr>
                        <w:t xml:space="preserve"> Activity diagram </w:t>
                      </w:r>
                      <w:r w:rsidRPr="00416045">
                        <w:rPr>
                          <w:noProof/>
                        </w:rPr>
                        <w:t>UC03.4_XoaGiaoDich</w:t>
                      </w:r>
                      <w:bookmarkEnd w:id="89"/>
                    </w:p>
                  </w:txbxContent>
                </v:textbox>
                <w10:wrap type="topAndBottom"/>
              </v:shape>
            </w:pict>
          </mc:Fallback>
        </mc:AlternateContent>
      </w:r>
      <w:r w:rsidR="0016070D" w:rsidRPr="004309EC">
        <w:rPr>
          <w:noProof/>
        </w:rPr>
        <w:drawing>
          <wp:anchor distT="0" distB="0" distL="114300" distR="114300" simplePos="0" relativeHeight="251698176" behindDoc="0" locked="0" layoutInCell="1" allowOverlap="1" wp14:anchorId="783C37A3" wp14:editId="392F6785">
            <wp:simplePos x="0" y="0"/>
            <wp:positionH relativeFrom="margin">
              <wp:align>left</wp:align>
            </wp:positionH>
            <wp:positionV relativeFrom="paragraph">
              <wp:posOffset>326390</wp:posOffset>
            </wp:positionV>
            <wp:extent cx="5857240" cy="62579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57240" cy="625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0E4C31" w:rsidRPr="000E4C31" w:rsidRDefault="000E4C31" w:rsidP="000E4C31"/>
    <w:p w:rsidR="00270A4F" w:rsidRPr="00270A4F" w:rsidRDefault="00270A4F" w:rsidP="00270A4F">
      <w:pPr>
        <w:pStyle w:val="Heading4"/>
      </w:pPr>
      <w:r>
        <w:lastRenderedPageBreak/>
        <w:t>Sequence diagram</w:t>
      </w:r>
    </w:p>
    <w:p w:rsidR="00E53ED4" w:rsidRDefault="001B327F" w:rsidP="00E53ED4">
      <w:pPr>
        <w:keepNext/>
        <w:ind w:firstLine="0"/>
      </w:pPr>
      <w:r w:rsidRPr="001B327F">
        <w:rPr>
          <w:noProof/>
        </w:rPr>
        <w:drawing>
          <wp:inline distT="0" distB="0" distL="0" distR="0" wp14:anchorId="6AA3242B" wp14:editId="0FAF7112">
            <wp:extent cx="5718412" cy="59486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1190" cy="5951494"/>
                    </a:xfrm>
                    <a:prstGeom prst="rect">
                      <a:avLst/>
                    </a:prstGeom>
                    <a:noFill/>
                    <a:ln>
                      <a:noFill/>
                    </a:ln>
                  </pic:spPr>
                </pic:pic>
              </a:graphicData>
            </a:graphic>
          </wp:inline>
        </w:drawing>
      </w:r>
    </w:p>
    <w:p w:rsidR="002F128A" w:rsidRDefault="00E53ED4" w:rsidP="00E53ED4">
      <w:pPr>
        <w:pStyle w:val="Caption"/>
      </w:pPr>
      <w:bookmarkStart w:id="90" w:name="_Toc9616250"/>
      <w:r>
        <w:t xml:space="preserve">Hình </w:t>
      </w:r>
      <w:r w:rsidR="00C64D92">
        <w:fldChar w:fldCharType="begin"/>
      </w:r>
      <w:r w:rsidR="00C64D92">
        <w:instrText xml:space="preserve"> STYLEREF 1 \s </w:instrText>
      </w:r>
      <w:r w:rsidR="00C64D92">
        <w:fldChar w:fldCharType="separate"/>
      </w:r>
      <w:r w:rsidR="00C64D92">
        <w:rPr>
          <w:noProof/>
        </w:rPr>
        <w:t>3</w:t>
      </w:r>
      <w:r w:rsidR="00C64D92">
        <w:fldChar w:fldCharType="end"/>
      </w:r>
      <w:r w:rsidR="00C64D92">
        <w:noBreakHyphen/>
      </w:r>
      <w:r w:rsidR="00C64D92">
        <w:fldChar w:fldCharType="begin"/>
      </w:r>
      <w:r w:rsidR="00C64D92">
        <w:instrText xml:space="preserve"> SEQ Hình \* ARABIC \s 1 </w:instrText>
      </w:r>
      <w:r w:rsidR="00C64D92">
        <w:fldChar w:fldCharType="separate"/>
      </w:r>
      <w:r w:rsidR="00C64D92">
        <w:rPr>
          <w:noProof/>
        </w:rPr>
        <w:t>15</w:t>
      </w:r>
      <w:r w:rsidR="00C64D92">
        <w:fldChar w:fldCharType="end"/>
      </w:r>
      <w:r>
        <w:t xml:space="preserve"> Sequence diagram </w:t>
      </w:r>
      <w:r w:rsidRPr="00C900CC">
        <w:t>UC03.4_XoaGiaoDich</w:t>
      </w:r>
      <w:bookmarkEnd w:id="90"/>
    </w:p>
    <w:p w:rsidR="008047A1" w:rsidRDefault="008047A1" w:rsidP="00965FD8">
      <w:pPr>
        <w:ind w:firstLine="0"/>
      </w:pPr>
    </w:p>
    <w:p w:rsidR="008047A1" w:rsidRDefault="008047A1" w:rsidP="00965FD8">
      <w:pPr>
        <w:ind w:firstLine="0"/>
      </w:pPr>
    </w:p>
    <w:p w:rsidR="00D53962" w:rsidRPr="002F128A" w:rsidRDefault="00D53962" w:rsidP="00965FD8">
      <w:pPr>
        <w:ind w:firstLine="0"/>
      </w:pPr>
    </w:p>
    <w:p w:rsidR="00FC31ED" w:rsidRDefault="00FC31ED" w:rsidP="00733E8F">
      <w:pPr>
        <w:pStyle w:val="Heading3"/>
      </w:pPr>
      <w:bookmarkStart w:id="91" w:name="_Toc9616207"/>
      <w:r>
        <w:lastRenderedPageBreak/>
        <w:t>Use case UC03.5</w:t>
      </w:r>
      <w:r w:rsidR="00930E1F">
        <w:t>_Xem</w:t>
      </w:r>
      <w:r w:rsidR="008735CD">
        <w:t>GiaoDich</w:t>
      </w:r>
      <w:bookmarkEnd w:id="91"/>
    </w:p>
    <w:p w:rsidR="006E0004" w:rsidRPr="006E0004" w:rsidRDefault="006E0004" w:rsidP="006E0004">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54A4" w:rsidRDefault="008735CD" w:rsidP="004C06CB">
            <w:pPr>
              <w:spacing w:line="240" w:lineRule="auto"/>
              <w:ind w:left="405" w:firstLine="0"/>
              <w:rPr>
                <w:szCs w:val="26"/>
              </w:rPr>
            </w:pPr>
            <w:r>
              <w:rPr>
                <w:szCs w:val="26"/>
              </w:rPr>
              <w:t>UC03.5</w:t>
            </w:r>
            <w:r w:rsidR="00F4623B">
              <w:rPr>
                <w:szCs w:val="26"/>
              </w:rPr>
              <w:t>_</w:t>
            </w:r>
            <w:r w:rsidR="00930E1F">
              <w:rPr>
                <w:szCs w:val="26"/>
              </w:rPr>
              <w:t>Xem</w:t>
            </w:r>
            <w:r>
              <w:rPr>
                <w:szCs w:val="26"/>
              </w:rPr>
              <w:t>GiaoDich</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4454A4" w:rsidP="004454A4">
            <w:pPr>
              <w:spacing w:line="240" w:lineRule="auto"/>
              <w:ind w:left="405" w:firstLine="0"/>
              <w:rPr>
                <w:szCs w:val="26"/>
              </w:rPr>
            </w:pPr>
            <w:r>
              <w:rPr>
                <w:szCs w:val="26"/>
              </w:rPr>
              <w:t>Hiển thị danh sách các giao dịch thu chi để người dùng thuận tiện trong việc xem và kiểm soát các giao dịch đã thực hiện.</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2E2FFF" w:rsidP="004C06CB">
            <w:pPr>
              <w:spacing w:line="240" w:lineRule="auto"/>
              <w:ind w:left="405" w:firstLine="0"/>
              <w:rPr>
                <w:szCs w:val="26"/>
              </w:rPr>
            </w:pPr>
            <w:r>
              <w:rPr>
                <w:szCs w:val="26"/>
              </w:rPr>
              <w:t xml:space="preserve">Người dùng muốn xem lại các giao dịch đã thực hiện trong một ngày </w:t>
            </w:r>
            <w:r w:rsidR="008422C5">
              <w:rPr>
                <w:szCs w:val="26"/>
              </w:rPr>
              <w:t xml:space="preserve">hoặc tháng </w:t>
            </w:r>
            <w:r w:rsidR="00F04636">
              <w:rPr>
                <w:szCs w:val="26"/>
              </w:rPr>
              <w:t>cụ thể, người dụng chọn thời gian</w:t>
            </w:r>
            <w:r>
              <w:rPr>
                <w:szCs w:val="26"/>
              </w:rPr>
              <w:t xml:space="preserve"> muốn xem, hệ thống sẽ hiển thị danh sách các giao dịch đã </w:t>
            </w:r>
            <w:r w:rsidR="00A95FA5">
              <w:rPr>
                <w:szCs w:val="26"/>
              </w:rPr>
              <w:t>được thực hiện trong thời gian đã chọn</w:t>
            </w:r>
            <w:r>
              <w:rPr>
                <w:szCs w:val="26"/>
              </w:rPr>
              <w:t>.</w:t>
            </w:r>
          </w:p>
        </w:tc>
      </w:tr>
      <w:tr w:rsidR="004454A4"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454A4" w:rsidRPr="0044031E" w:rsidRDefault="004454A4" w:rsidP="004454A4">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44031E" w:rsidRDefault="004454A4" w:rsidP="004454A4">
            <w:pPr>
              <w:spacing w:line="240" w:lineRule="auto"/>
              <w:ind w:left="405" w:firstLine="0"/>
              <w:rPr>
                <w:szCs w:val="26"/>
              </w:rPr>
            </w:pPr>
            <w:r>
              <w:rPr>
                <w:szCs w:val="26"/>
              </w:rPr>
              <w:t>Người dùng</w:t>
            </w:r>
          </w:p>
        </w:tc>
      </w:tr>
      <w:tr w:rsidR="004454A4"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454A4" w:rsidRPr="0044031E" w:rsidRDefault="004454A4" w:rsidP="004454A4">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44031E" w:rsidRDefault="004454A4" w:rsidP="00E83701">
            <w:pPr>
              <w:spacing w:line="240" w:lineRule="auto"/>
              <w:ind w:left="405" w:firstLine="0"/>
              <w:rPr>
                <w:szCs w:val="26"/>
              </w:rPr>
            </w:pPr>
            <w:r>
              <w:rPr>
                <w:szCs w:val="26"/>
              </w:rPr>
              <w:t>Người dùng đă</w:t>
            </w:r>
            <w:r w:rsidR="00E83701">
              <w:rPr>
                <w:szCs w:val="26"/>
              </w:rPr>
              <w:t>ng nhập thành công vào hệ thống</w:t>
            </w:r>
            <w:r w:rsidR="00ED4480">
              <w:rPr>
                <w:szCs w:val="26"/>
              </w:rPr>
              <w:t xml:space="preserve"> và chọn c</w:t>
            </w:r>
            <w:r w:rsidR="00FB2147">
              <w:rPr>
                <w:szCs w:val="26"/>
              </w:rPr>
              <w:t>hức năng xem chi tiết giao dịch</w:t>
            </w:r>
            <w:r w:rsidR="009A0BA0">
              <w:rPr>
                <w:szCs w:val="26"/>
              </w:rPr>
              <w:t>, hệ thống hiển thị giao diện danh sách các giao dịch trong ngày hôm đó.</w:t>
            </w:r>
          </w:p>
        </w:tc>
      </w:tr>
      <w:tr w:rsidR="004454A4"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454A4" w:rsidRPr="0044031E" w:rsidRDefault="004454A4" w:rsidP="004454A4">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44031E" w:rsidRDefault="00B56BF7" w:rsidP="00ED4480">
            <w:pPr>
              <w:spacing w:line="240" w:lineRule="auto"/>
              <w:ind w:left="405" w:firstLine="0"/>
              <w:rPr>
                <w:szCs w:val="26"/>
              </w:rPr>
            </w:pPr>
            <w:r>
              <w:rPr>
                <w:szCs w:val="26"/>
              </w:rPr>
              <w:t>Hiển thị danh sách các giao dịch đã thực hiện theo</w:t>
            </w:r>
            <w:r w:rsidR="00B77A17">
              <w:rPr>
                <w:szCs w:val="26"/>
              </w:rPr>
              <w:t xml:space="preserve"> ngày người dùng đã chọn.</w:t>
            </w:r>
            <w:r>
              <w:rPr>
                <w:szCs w:val="26"/>
              </w:rPr>
              <w:t xml:space="preserve"> </w:t>
            </w:r>
          </w:p>
        </w:tc>
      </w:tr>
      <w:tr w:rsidR="004454A4"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4454A4" w:rsidRPr="0044031E" w:rsidRDefault="004454A4" w:rsidP="004454A4">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4454A4" w:rsidRDefault="004454A4" w:rsidP="004454A4">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4454A4" w:rsidRDefault="004454A4" w:rsidP="004454A4">
            <w:pPr>
              <w:spacing w:line="240" w:lineRule="auto"/>
              <w:ind w:left="405" w:firstLine="0"/>
              <w:jc w:val="center"/>
              <w:rPr>
                <w:szCs w:val="26"/>
              </w:rPr>
            </w:pPr>
            <w:r>
              <w:rPr>
                <w:szCs w:val="26"/>
              </w:rPr>
              <w:t>HeThong</w:t>
            </w:r>
          </w:p>
        </w:tc>
      </w:tr>
      <w:tr w:rsidR="000B5FCD" w:rsidTr="004C06CB">
        <w:trPr>
          <w:trHeight w:val="150"/>
        </w:trPr>
        <w:tc>
          <w:tcPr>
            <w:tcW w:w="1705" w:type="dxa"/>
            <w:vMerge/>
            <w:tcBorders>
              <w:left w:val="single" w:sz="4" w:space="0" w:color="000000" w:themeColor="text1"/>
              <w:right w:val="single" w:sz="4" w:space="0" w:color="000000" w:themeColor="text1"/>
            </w:tcBorders>
          </w:tcPr>
          <w:p w:rsidR="000B5FCD" w:rsidRPr="0044031E" w:rsidRDefault="000B5FCD" w:rsidP="004454A4">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FCD" w:rsidRDefault="000B5FCD" w:rsidP="004454A4">
            <w:pPr>
              <w:pStyle w:val="ListParagraph"/>
              <w:numPr>
                <w:ilvl w:val="0"/>
                <w:numId w:val="14"/>
              </w:numPr>
              <w:spacing w:line="240" w:lineRule="auto"/>
              <w:rPr>
                <w:szCs w:val="26"/>
              </w:rPr>
            </w:pPr>
            <w:r>
              <w:rPr>
                <w:szCs w:val="26"/>
              </w:rPr>
              <w:t>Chọn kiểu xem theo ngày hoặc tháng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FCD" w:rsidRDefault="000B5FCD" w:rsidP="0069770B">
            <w:pPr>
              <w:pStyle w:val="ListParagraph"/>
              <w:numPr>
                <w:ilvl w:val="0"/>
                <w:numId w:val="14"/>
              </w:numPr>
              <w:spacing w:line="240" w:lineRule="auto"/>
              <w:rPr>
                <w:szCs w:val="26"/>
              </w:rPr>
            </w:pPr>
            <w:r>
              <w:rPr>
                <w:szCs w:val="26"/>
              </w:rPr>
              <w:t>Nếu chọn xem theo ngày, hiển thị danh sách các giao dịch trong ngày hiện tại.</w:t>
            </w:r>
          </w:p>
        </w:tc>
      </w:tr>
      <w:tr w:rsidR="004454A4" w:rsidTr="004C06CB">
        <w:trPr>
          <w:trHeight w:val="150"/>
        </w:trPr>
        <w:tc>
          <w:tcPr>
            <w:tcW w:w="1705" w:type="dxa"/>
            <w:vMerge/>
            <w:tcBorders>
              <w:left w:val="single" w:sz="4" w:space="0" w:color="000000" w:themeColor="text1"/>
              <w:right w:val="single" w:sz="4" w:space="0" w:color="000000" w:themeColor="text1"/>
            </w:tcBorders>
          </w:tcPr>
          <w:p w:rsidR="004454A4" w:rsidRPr="0044031E" w:rsidRDefault="004454A4" w:rsidP="004454A4">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735BE3" w:rsidRDefault="005D1830" w:rsidP="00E82BAA">
            <w:pPr>
              <w:pStyle w:val="ListParagraph"/>
              <w:numPr>
                <w:ilvl w:val="0"/>
                <w:numId w:val="14"/>
              </w:numPr>
              <w:spacing w:line="240" w:lineRule="auto"/>
              <w:rPr>
                <w:szCs w:val="26"/>
              </w:rPr>
            </w:pPr>
            <w:r>
              <w:rPr>
                <w:szCs w:val="26"/>
              </w:rPr>
              <w:t>C</w:t>
            </w:r>
            <w:r w:rsidR="00E82BAA">
              <w:rPr>
                <w:szCs w:val="26"/>
              </w:rPr>
              <w:t xml:space="preserve">họn ngày </w:t>
            </w:r>
            <w:r w:rsidR="00022316">
              <w:rPr>
                <w:szCs w:val="26"/>
              </w:rPr>
              <w:t>muốn xem</w:t>
            </w:r>
            <w:r>
              <w:rPr>
                <w:szCs w:val="26"/>
              </w:rPr>
              <w:t xml:space="preserve"> giao dịch</w:t>
            </w:r>
            <w:r w:rsidR="00022316">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735BE3" w:rsidRDefault="0069770B" w:rsidP="0069770B">
            <w:pPr>
              <w:pStyle w:val="ListParagraph"/>
              <w:numPr>
                <w:ilvl w:val="0"/>
                <w:numId w:val="14"/>
              </w:numPr>
              <w:spacing w:line="240" w:lineRule="auto"/>
              <w:rPr>
                <w:szCs w:val="26"/>
              </w:rPr>
            </w:pPr>
            <w:r>
              <w:rPr>
                <w:szCs w:val="26"/>
              </w:rPr>
              <w:t xml:space="preserve">Kiểm tra </w:t>
            </w:r>
            <w:r w:rsidR="004F5AA6">
              <w:rPr>
                <w:szCs w:val="26"/>
              </w:rPr>
              <w:t xml:space="preserve">có tồn tại giao dịch của </w:t>
            </w:r>
            <w:r w:rsidR="006448F1">
              <w:rPr>
                <w:szCs w:val="26"/>
              </w:rPr>
              <w:t>thời gian</w:t>
            </w:r>
            <w:r w:rsidR="004F5AA6">
              <w:rPr>
                <w:szCs w:val="26"/>
              </w:rPr>
              <w:t xml:space="preserve"> này</w:t>
            </w:r>
            <w:r>
              <w:rPr>
                <w:szCs w:val="26"/>
              </w:rPr>
              <w:t xml:space="preserve"> trong hệ thống.</w:t>
            </w:r>
          </w:p>
        </w:tc>
      </w:tr>
      <w:tr w:rsidR="004454A4" w:rsidTr="004C06CB">
        <w:trPr>
          <w:trHeight w:val="150"/>
        </w:trPr>
        <w:tc>
          <w:tcPr>
            <w:tcW w:w="1705" w:type="dxa"/>
            <w:vMerge/>
            <w:tcBorders>
              <w:left w:val="single" w:sz="4" w:space="0" w:color="000000" w:themeColor="text1"/>
              <w:right w:val="single" w:sz="4" w:space="0" w:color="000000" w:themeColor="text1"/>
            </w:tcBorders>
          </w:tcPr>
          <w:p w:rsidR="004454A4" w:rsidRPr="0044031E" w:rsidRDefault="004454A4" w:rsidP="004454A4">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735BE3" w:rsidRDefault="004454A4" w:rsidP="0069770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54A4" w:rsidRPr="00735BE3" w:rsidRDefault="001936F7" w:rsidP="00C84E99">
            <w:pPr>
              <w:pStyle w:val="ListParagraph"/>
              <w:numPr>
                <w:ilvl w:val="0"/>
                <w:numId w:val="14"/>
              </w:numPr>
              <w:spacing w:line="240" w:lineRule="auto"/>
              <w:rPr>
                <w:szCs w:val="26"/>
              </w:rPr>
            </w:pPr>
            <w:r>
              <w:rPr>
                <w:szCs w:val="26"/>
              </w:rPr>
              <w:t>Hiển thị</w:t>
            </w:r>
            <w:r w:rsidR="0069770B">
              <w:rPr>
                <w:szCs w:val="26"/>
              </w:rPr>
              <w:t xml:space="preserve"> da</w:t>
            </w:r>
            <w:r w:rsidR="006448F1">
              <w:rPr>
                <w:szCs w:val="26"/>
              </w:rPr>
              <w:t>nh sách các giao dịch trong thời gian</w:t>
            </w:r>
            <w:r w:rsidR="0069770B">
              <w:rPr>
                <w:szCs w:val="26"/>
              </w:rPr>
              <w:t xml:space="preserve"> đó.</w:t>
            </w:r>
          </w:p>
        </w:tc>
      </w:tr>
      <w:tr w:rsidR="004454A4"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454A4" w:rsidRPr="0044031E" w:rsidRDefault="004454A4" w:rsidP="004454A4">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5FCD" w:rsidRDefault="00424309" w:rsidP="004454A4">
            <w:pPr>
              <w:keepNext/>
              <w:spacing w:line="240" w:lineRule="auto"/>
              <w:ind w:left="405" w:firstLine="0"/>
              <w:rPr>
                <w:szCs w:val="26"/>
              </w:rPr>
            </w:pPr>
            <w:r>
              <w:rPr>
                <w:szCs w:val="26"/>
              </w:rPr>
              <w:t>2</w:t>
            </w:r>
            <w:r w:rsidR="000B5FCD">
              <w:rPr>
                <w:szCs w:val="26"/>
              </w:rPr>
              <w:t>.1. Nếu người dùng chọn xem theo ngày, hệ thống hiển thị danh sách các giao dịch trong tháng hiện tại.</w:t>
            </w:r>
          </w:p>
          <w:p w:rsidR="00E82BAA" w:rsidRDefault="00424309" w:rsidP="004454A4">
            <w:pPr>
              <w:keepNext/>
              <w:spacing w:line="240" w:lineRule="auto"/>
              <w:ind w:left="405" w:firstLine="0"/>
              <w:rPr>
                <w:szCs w:val="26"/>
              </w:rPr>
            </w:pPr>
            <w:r>
              <w:rPr>
                <w:szCs w:val="26"/>
              </w:rPr>
              <w:t>2</w:t>
            </w:r>
            <w:r w:rsidR="00E82BAA">
              <w:rPr>
                <w:szCs w:val="26"/>
              </w:rPr>
              <w:t>.2. Người dùng chọn tháng muốn xem giao dịch.</w:t>
            </w:r>
          </w:p>
          <w:p w:rsidR="004454A4" w:rsidRDefault="00424309" w:rsidP="004454A4">
            <w:pPr>
              <w:keepNext/>
              <w:spacing w:line="240" w:lineRule="auto"/>
              <w:ind w:left="405" w:firstLine="0"/>
              <w:rPr>
                <w:szCs w:val="26"/>
              </w:rPr>
            </w:pPr>
            <w:r>
              <w:rPr>
                <w:szCs w:val="26"/>
              </w:rPr>
              <w:t>4</w:t>
            </w:r>
            <w:r w:rsidR="00F33AC6">
              <w:rPr>
                <w:szCs w:val="26"/>
              </w:rPr>
              <w:t>.1. Nếu</w:t>
            </w:r>
            <w:r w:rsidR="009C73A3">
              <w:rPr>
                <w:szCs w:val="26"/>
              </w:rPr>
              <w:t xml:space="preserve"> không có giao dịch nào xảy ra trong ngày, hệ thống hiển thị thông báo “Không có giao dịch”.</w:t>
            </w:r>
          </w:p>
          <w:p w:rsidR="009C73A3" w:rsidRPr="0044031E" w:rsidRDefault="009C73A3" w:rsidP="00D53962">
            <w:pPr>
              <w:keepNext/>
              <w:spacing w:line="240" w:lineRule="auto"/>
              <w:ind w:left="405" w:firstLine="0"/>
              <w:rPr>
                <w:szCs w:val="26"/>
              </w:rPr>
            </w:pPr>
          </w:p>
        </w:tc>
      </w:tr>
    </w:tbl>
    <w:p w:rsidR="00D53962" w:rsidRDefault="00D53962">
      <w:pPr>
        <w:pStyle w:val="Caption"/>
      </w:pPr>
      <w:bookmarkStart w:id="92" w:name="_Toc9616283"/>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8</w:t>
      </w:r>
      <w:r w:rsidR="004B2B28">
        <w:fldChar w:fldCharType="end"/>
      </w:r>
      <w:r>
        <w:t xml:space="preserve"> </w:t>
      </w:r>
      <w:r>
        <w:rPr>
          <w:noProof/>
        </w:rPr>
        <w:t xml:space="preserve">Đặc tả </w:t>
      </w:r>
      <w:r w:rsidRPr="00421559">
        <w:rPr>
          <w:noProof/>
        </w:rPr>
        <w:t>UC03.5_XemGiaoDich</w:t>
      </w:r>
      <w:bookmarkEnd w:id="92"/>
    </w:p>
    <w:p w:rsidR="006E0004" w:rsidRDefault="00D53962" w:rsidP="00671769">
      <w:pPr>
        <w:pStyle w:val="Heading4"/>
      </w:pPr>
      <w:r>
        <w:rPr>
          <w:noProof/>
        </w:rPr>
        <w:lastRenderedPageBreak/>
        <mc:AlternateContent>
          <mc:Choice Requires="wps">
            <w:drawing>
              <wp:anchor distT="0" distB="0" distL="114300" distR="114300" simplePos="0" relativeHeight="251805696" behindDoc="0" locked="0" layoutInCell="1" allowOverlap="1" wp14:anchorId="58918525" wp14:editId="61ADD2D4">
                <wp:simplePos x="0" y="0"/>
                <wp:positionH relativeFrom="column">
                  <wp:posOffset>0</wp:posOffset>
                </wp:positionH>
                <wp:positionV relativeFrom="paragraph">
                  <wp:posOffset>6097905</wp:posOffset>
                </wp:positionV>
                <wp:extent cx="586803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868035" cy="635"/>
                        </a:xfrm>
                        <a:prstGeom prst="rect">
                          <a:avLst/>
                        </a:prstGeom>
                        <a:solidFill>
                          <a:prstClr val="white"/>
                        </a:solidFill>
                        <a:ln>
                          <a:noFill/>
                        </a:ln>
                      </wps:spPr>
                      <wps:txbx>
                        <w:txbxContent>
                          <w:p w:rsidR="0041104A" w:rsidRPr="00854014" w:rsidRDefault="0041104A" w:rsidP="00D53962">
                            <w:pPr>
                              <w:pStyle w:val="Caption"/>
                              <w:rPr>
                                <w:b/>
                                <w:i w:val="0"/>
                                <w:noProof/>
                                <w:szCs w:val="28"/>
                              </w:rPr>
                            </w:pPr>
                            <w:bookmarkStart w:id="93" w:name="_Toc9616251"/>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16</w:t>
                            </w:r>
                            <w:r>
                              <w:fldChar w:fldCharType="end"/>
                            </w:r>
                            <w:r>
                              <w:rPr>
                                <w:noProof/>
                              </w:rPr>
                              <w:t xml:space="preserve"> Activity diagram </w:t>
                            </w:r>
                            <w:r w:rsidRPr="00D73E26">
                              <w:rPr>
                                <w:noProof/>
                              </w:rPr>
                              <w:t>UC03.5_XemGiaoDich</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18525" id="Text Box 44" o:spid="_x0000_s1044" type="#_x0000_t202" style="position:absolute;left:0;text-align:left;margin-left:0;margin-top:480.15pt;width:462.05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" stroked="f">
                <v:textbox style="mso-fit-shape-to-text:t" inset="0,0,0,0">
                  <w:txbxContent>
                    <w:p w:rsidR="0041104A" w:rsidRPr="00854014" w:rsidRDefault="0041104A" w:rsidP="00D53962">
                      <w:pPr>
                        <w:pStyle w:val="Caption"/>
                        <w:rPr>
                          <w:b/>
                          <w:i w:val="0"/>
                          <w:noProof/>
                          <w:szCs w:val="28"/>
                        </w:rPr>
                      </w:pPr>
                      <w:bookmarkStart w:id="94" w:name="_Toc9616251"/>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16</w:t>
                      </w:r>
                      <w:r>
                        <w:fldChar w:fldCharType="end"/>
                      </w:r>
                      <w:r>
                        <w:rPr>
                          <w:noProof/>
                        </w:rPr>
                        <w:t xml:space="preserve"> Activity diagram </w:t>
                      </w:r>
                      <w:r w:rsidRPr="00D73E26">
                        <w:rPr>
                          <w:noProof/>
                        </w:rPr>
                        <w:t>UC03.5_XemGiaoDich</w:t>
                      </w:r>
                      <w:bookmarkEnd w:id="94"/>
                    </w:p>
                  </w:txbxContent>
                </v:textbox>
                <w10:wrap type="topAndBottom"/>
              </v:shape>
            </w:pict>
          </mc:Fallback>
        </mc:AlternateContent>
      </w:r>
      <w:r w:rsidR="00671769" w:rsidRPr="00671769">
        <w:rPr>
          <w:noProof/>
        </w:rPr>
        <w:drawing>
          <wp:anchor distT="0" distB="0" distL="114300" distR="114300" simplePos="0" relativeHeight="251737088" behindDoc="0" locked="0" layoutInCell="1" allowOverlap="1" wp14:anchorId="647DE88E" wp14:editId="4D4F6BBF">
            <wp:simplePos x="0" y="0"/>
            <wp:positionH relativeFrom="margin">
              <wp:align>left</wp:align>
            </wp:positionH>
            <wp:positionV relativeFrom="paragraph">
              <wp:posOffset>268605</wp:posOffset>
            </wp:positionV>
            <wp:extent cx="5868035" cy="577215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68035" cy="577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904A57" w:rsidRPr="006E0004" w:rsidRDefault="00904A57" w:rsidP="006E0004"/>
    <w:p w:rsidR="00FB11DA" w:rsidRDefault="00D53962" w:rsidP="00FB11DA">
      <w:pPr>
        <w:pStyle w:val="Heading4"/>
      </w:pPr>
      <w:r>
        <w:rPr>
          <w:noProof/>
        </w:rPr>
        <w:lastRenderedPageBreak/>
        <mc:AlternateContent>
          <mc:Choice Requires="wps">
            <w:drawing>
              <wp:anchor distT="0" distB="0" distL="114300" distR="114300" simplePos="0" relativeHeight="251807744" behindDoc="0" locked="0" layoutInCell="1" allowOverlap="1" wp14:anchorId="7AE56842" wp14:editId="4DDD9F11">
                <wp:simplePos x="0" y="0"/>
                <wp:positionH relativeFrom="column">
                  <wp:posOffset>0</wp:posOffset>
                </wp:positionH>
                <wp:positionV relativeFrom="paragraph">
                  <wp:posOffset>7180580</wp:posOffset>
                </wp:positionV>
                <wp:extent cx="586422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rsidR="0041104A" w:rsidRPr="00996FDD" w:rsidRDefault="0041104A" w:rsidP="00D53962">
                            <w:pPr>
                              <w:pStyle w:val="Caption"/>
                              <w:rPr>
                                <w:b/>
                                <w:i w:val="0"/>
                                <w:noProof/>
                                <w:szCs w:val="28"/>
                              </w:rPr>
                            </w:pPr>
                            <w:bookmarkStart w:id="95" w:name="_Toc9616252"/>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17</w:t>
                            </w:r>
                            <w:r>
                              <w:fldChar w:fldCharType="end"/>
                            </w:r>
                            <w:r>
                              <w:rPr>
                                <w:noProof/>
                              </w:rPr>
                              <w:t xml:space="preserve"> Sequence diagram </w:t>
                            </w:r>
                            <w:r w:rsidRPr="00F84CA4">
                              <w:rPr>
                                <w:noProof/>
                              </w:rPr>
                              <w:t>UC03.5_XemGiaoDich</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56842" id="Text Box 45" o:spid="_x0000_s1045" type="#_x0000_t202" style="position:absolute;left:0;text-align:left;margin-left:0;margin-top:565.4pt;width:461.7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" stroked="f">
                <v:textbox style="mso-fit-shape-to-text:t" inset="0,0,0,0">
                  <w:txbxContent>
                    <w:p w:rsidR="0041104A" w:rsidRPr="00996FDD" w:rsidRDefault="0041104A" w:rsidP="00D53962">
                      <w:pPr>
                        <w:pStyle w:val="Caption"/>
                        <w:rPr>
                          <w:b/>
                          <w:i w:val="0"/>
                          <w:noProof/>
                          <w:szCs w:val="28"/>
                        </w:rPr>
                      </w:pPr>
                      <w:bookmarkStart w:id="96" w:name="_Toc9616252"/>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17</w:t>
                      </w:r>
                      <w:r>
                        <w:fldChar w:fldCharType="end"/>
                      </w:r>
                      <w:r>
                        <w:rPr>
                          <w:noProof/>
                        </w:rPr>
                        <w:t xml:space="preserve"> Sequence diagram </w:t>
                      </w:r>
                      <w:r w:rsidRPr="00F84CA4">
                        <w:rPr>
                          <w:noProof/>
                        </w:rPr>
                        <w:t>UC03.5_XemGiaoDich</w:t>
                      </w:r>
                      <w:bookmarkEnd w:id="96"/>
                    </w:p>
                  </w:txbxContent>
                </v:textbox>
                <w10:wrap type="topAndBottom"/>
              </v:shape>
            </w:pict>
          </mc:Fallback>
        </mc:AlternateContent>
      </w:r>
      <w:r w:rsidR="00FB11DA" w:rsidRPr="00FB11DA">
        <w:rPr>
          <w:noProof/>
        </w:rPr>
        <w:drawing>
          <wp:anchor distT="0" distB="0" distL="114300" distR="114300" simplePos="0" relativeHeight="251738112" behindDoc="0" locked="0" layoutInCell="1" allowOverlap="1" wp14:anchorId="4A2C2904" wp14:editId="1B2E5021">
            <wp:simplePos x="0" y="0"/>
            <wp:positionH relativeFrom="margin">
              <wp:align>left</wp:align>
            </wp:positionH>
            <wp:positionV relativeFrom="paragraph">
              <wp:posOffset>407670</wp:posOffset>
            </wp:positionV>
            <wp:extent cx="5864225" cy="6715760"/>
            <wp:effectExtent l="0" t="0" r="3175" b="88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64225" cy="6715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FB11DA" w:rsidRDefault="00FB11DA" w:rsidP="00FB11DA"/>
    <w:p w:rsidR="00FB11DA" w:rsidRDefault="00FB11DA" w:rsidP="00FB11DA"/>
    <w:p w:rsidR="00FB11DA" w:rsidRDefault="00FB11DA" w:rsidP="00FB11DA"/>
    <w:p w:rsidR="00FB11DA" w:rsidRPr="00FB11DA" w:rsidRDefault="00FB11DA" w:rsidP="00FB11DA">
      <w:pPr>
        <w:ind w:firstLine="0"/>
      </w:pPr>
    </w:p>
    <w:p w:rsidR="00FC31ED" w:rsidRDefault="00FC31ED" w:rsidP="00733E8F">
      <w:pPr>
        <w:pStyle w:val="Heading3"/>
      </w:pPr>
      <w:bookmarkStart w:id="97" w:name="_Toc9616208"/>
      <w:r>
        <w:t>Use case UC03.6_XemHanMucChiTieuTrungBinh</w:t>
      </w:r>
      <w:bookmarkEnd w:id="97"/>
    </w:p>
    <w:p w:rsidR="00647EB8" w:rsidRPr="00647EB8" w:rsidRDefault="00647EB8" w:rsidP="00647EB8">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E68D7" w:rsidRDefault="004E68D7" w:rsidP="004C06CB">
            <w:pPr>
              <w:spacing w:line="240" w:lineRule="auto"/>
              <w:ind w:left="405" w:firstLine="0"/>
              <w:rPr>
                <w:szCs w:val="26"/>
              </w:rPr>
            </w:pPr>
            <w:r w:rsidRPr="004E68D7">
              <w:rPr>
                <w:szCs w:val="26"/>
              </w:rPr>
              <w:t>UC03.6_XemHanMucChiTieuTrungBinh</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E68D7" w:rsidRDefault="003A4BC6" w:rsidP="004C06CB">
            <w:pPr>
              <w:spacing w:line="240" w:lineRule="auto"/>
              <w:ind w:left="405" w:firstLine="0"/>
              <w:rPr>
                <w:szCs w:val="26"/>
              </w:rPr>
            </w:pPr>
            <w:r>
              <w:rPr>
                <w:szCs w:val="26"/>
              </w:rPr>
              <w:t xml:space="preserve">Người dùng có thể xem </w:t>
            </w:r>
            <w:r w:rsidR="004E68D7">
              <w:rPr>
                <w:szCs w:val="26"/>
              </w:rPr>
              <w:t>hạn mức số tiền người dùng có thể chi tiêu trung bình trong một ngày để người dùng có thể xem xét về các khoản chi tiêu hợp lý trong ngày.</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3A4BC6" w:rsidP="0036274E">
            <w:pPr>
              <w:spacing w:line="240" w:lineRule="auto"/>
              <w:ind w:left="405" w:firstLine="0"/>
              <w:rPr>
                <w:szCs w:val="26"/>
              </w:rPr>
            </w:pPr>
            <w:r>
              <w:rPr>
                <w:szCs w:val="26"/>
              </w:rPr>
              <w:t xml:space="preserve">thống </w:t>
            </w:r>
            <w:r w:rsidR="00D076DD">
              <w:rPr>
                <w:szCs w:val="26"/>
              </w:rPr>
              <w:t>hỗ trợ người dùng tính và hiển thị hạn mức chi tiêu trung bình có thể sử dụng t</w:t>
            </w:r>
            <w:r w:rsidR="0036274E">
              <w:rPr>
                <w:szCs w:val="26"/>
              </w:rPr>
              <w:t>rong</w:t>
            </w:r>
            <w:r w:rsidR="00D076DD">
              <w:rPr>
                <w:szCs w:val="26"/>
              </w:rPr>
              <w:t xml:space="preserve"> ngày. </w:t>
            </w:r>
          </w:p>
        </w:tc>
      </w:tr>
      <w:tr w:rsidR="00B14F8F"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14F8F" w:rsidRPr="0044031E" w:rsidRDefault="00B14F8F" w:rsidP="00B14F8F">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44031E" w:rsidRDefault="00B14F8F" w:rsidP="00B14F8F">
            <w:pPr>
              <w:spacing w:line="240" w:lineRule="auto"/>
              <w:ind w:left="405" w:firstLine="0"/>
              <w:rPr>
                <w:szCs w:val="26"/>
              </w:rPr>
            </w:pPr>
            <w:r>
              <w:rPr>
                <w:szCs w:val="26"/>
              </w:rPr>
              <w:t>Người dùng</w:t>
            </w:r>
          </w:p>
        </w:tc>
      </w:tr>
      <w:tr w:rsidR="00B14F8F"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14F8F" w:rsidRPr="0044031E" w:rsidRDefault="00B14F8F" w:rsidP="00B14F8F">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44031E" w:rsidRDefault="00B14F8F" w:rsidP="00B14F8F">
            <w:pPr>
              <w:spacing w:line="240" w:lineRule="auto"/>
              <w:ind w:left="405" w:firstLine="0"/>
              <w:rPr>
                <w:szCs w:val="26"/>
              </w:rPr>
            </w:pPr>
            <w:r>
              <w:rPr>
                <w:szCs w:val="26"/>
              </w:rPr>
              <w:t>Người dùng đăng nhập thành công vào hệ thống và chọn</w:t>
            </w:r>
            <w:r w:rsidR="00A94AB0">
              <w:rPr>
                <w:szCs w:val="26"/>
              </w:rPr>
              <w:t xml:space="preserve"> bật</w:t>
            </w:r>
            <w:r>
              <w:rPr>
                <w:szCs w:val="26"/>
              </w:rPr>
              <w:t xml:space="preserve"> chức năng </w:t>
            </w:r>
            <w:r w:rsidR="004A7E85">
              <w:rPr>
                <w:szCs w:val="26"/>
              </w:rPr>
              <w:t>Xem hạn mức chi tiêu trung bình</w:t>
            </w:r>
            <w:r w:rsidR="00563C4B">
              <w:rPr>
                <w:szCs w:val="26"/>
              </w:rPr>
              <w:t>.</w:t>
            </w:r>
          </w:p>
        </w:tc>
      </w:tr>
      <w:tr w:rsidR="00B14F8F"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14F8F" w:rsidRPr="0044031E" w:rsidRDefault="00B14F8F" w:rsidP="00B14F8F">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44031E" w:rsidRDefault="00231A07" w:rsidP="00B14F8F">
            <w:pPr>
              <w:spacing w:line="240" w:lineRule="auto"/>
              <w:ind w:left="405" w:firstLine="0"/>
              <w:rPr>
                <w:szCs w:val="26"/>
              </w:rPr>
            </w:pPr>
            <w:r>
              <w:rPr>
                <w:szCs w:val="26"/>
              </w:rPr>
              <w:t>Hiển thị mạn mức chi tiêu và phần trăm chi phí c</w:t>
            </w:r>
            <w:r w:rsidR="004A7E85">
              <w:rPr>
                <w:szCs w:val="26"/>
              </w:rPr>
              <w:t>òn lại mà người dùng đã sử dụng.</w:t>
            </w:r>
          </w:p>
        </w:tc>
      </w:tr>
      <w:tr w:rsidR="00B14F8F"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B14F8F" w:rsidRPr="0044031E" w:rsidRDefault="00B14F8F" w:rsidP="00B14F8F">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B14F8F" w:rsidRDefault="00B14F8F" w:rsidP="00B14F8F">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B14F8F" w:rsidRDefault="00B14F8F" w:rsidP="00B14F8F">
            <w:pPr>
              <w:spacing w:line="240" w:lineRule="auto"/>
              <w:ind w:left="405" w:firstLine="0"/>
              <w:jc w:val="center"/>
              <w:rPr>
                <w:szCs w:val="26"/>
              </w:rPr>
            </w:pPr>
            <w:r>
              <w:rPr>
                <w:szCs w:val="26"/>
              </w:rPr>
              <w:t>HeThong</w:t>
            </w:r>
          </w:p>
        </w:tc>
      </w:tr>
      <w:tr w:rsidR="00B14F8F" w:rsidTr="004C06CB">
        <w:trPr>
          <w:trHeight w:val="150"/>
        </w:trPr>
        <w:tc>
          <w:tcPr>
            <w:tcW w:w="1705" w:type="dxa"/>
            <w:vMerge/>
            <w:tcBorders>
              <w:left w:val="single" w:sz="4" w:space="0" w:color="000000" w:themeColor="text1"/>
              <w:right w:val="single" w:sz="4" w:space="0" w:color="000000" w:themeColor="text1"/>
            </w:tcBorders>
          </w:tcPr>
          <w:p w:rsidR="00B14F8F" w:rsidRPr="0044031E" w:rsidRDefault="00B14F8F" w:rsidP="00B14F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735BE3" w:rsidRDefault="00B14F8F" w:rsidP="004A7E85">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735BE3" w:rsidRDefault="00BF5AD9" w:rsidP="00B14F8F">
            <w:pPr>
              <w:pStyle w:val="ListParagraph"/>
              <w:numPr>
                <w:ilvl w:val="0"/>
                <w:numId w:val="16"/>
              </w:numPr>
              <w:spacing w:line="240" w:lineRule="auto"/>
              <w:rPr>
                <w:szCs w:val="26"/>
              </w:rPr>
            </w:pPr>
            <w:r>
              <w:rPr>
                <w:szCs w:val="26"/>
              </w:rPr>
              <w:t>Kiểm tra ngân sách trong hủ chi tiêu cần thiết (NES)</w:t>
            </w:r>
            <w:r w:rsidR="00F30C79">
              <w:rPr>
                <w:szCs w:val="26"/>
              </w:rPr>
              <w:t xml:space="preserve"> &gt; 0</w:t>
            </w:r>
          </w:p>
        </w:tc>
      </w:tr>
      <w:tr w:rsidR="00B14F8F" w:rsidTr="004C06CB">
        <w:trPr>
          <w:trHeight w:val="150"/>
        </w:trPr>
        <w:tc>
          <w:tcPr>
            <w:tcW w:w="1705" w:type="dxa"/>
            <w:vMerge/>
            <w:tcBorders>
              <w:left w:val="single" w:sz="4" w:space="0" w:color="000000" w:themeColor="text1"/>
              <w:right w:val="single" w:sz="4" w:space="0" w:color="000000" w:themeColor="text1"/>
            </w:tcBorders>
          </w:tcPr>
          <w:p w:rsidR="00B14F8F" w:rsidRPr="0044031E" w:rsidRDefault="00B14F8F" w:rsidP="00B14F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735BE3" w:rsidRDefault="00B14F8F" w:rsidP="00BF5AD9">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BF5AD9" w:rsidRDefault="004A7E85" w:rsidP="004A7E85">
            <w:pPr>
              <w:pStyle w:val="ListParagraph"/>
              <w:numPr>
                <w:ilvl w:val="0"/>
                <w:numId w:val="16"/>
              </w:numPr>
              <w:spacing w:line="240" w:lineRule="auto"/>
              <w:rPr>
                <w:szCs w:val="26"/>
              </w:rPr>
            </w:pPr>
            <w:r>
              <w:rPr>
                <w:szCs w:val="26"/>
              </w:rPr>
              <w:t xml:space="preserve">Tính </w:t>
            </w:r>
            <w:r w:rsidR="00627A84">
              <w:rPr>
                <w:szCs w:val="26"/>
              </w:rPr>
              <w:t>hạn mức chi tiêu trung bình trong ngày</w:t>
            </w:r>
            <w:r w:rsidR="00013FDF">
              <w:rPr>
                <w:szCs w:val="26"/>
              </w:rPr>
              <w:t xml:space="preserve"> (hạn mức chi tiêu trung bình = ngân sách hủ chi tiêu cần thiết / số ngày (ngày cuối tháng – ngày hiện tại))</w:t>
            </w:r>
            <w:r w:rsidR="00627A84">
              <w:rPr>
                <w:szCs w:val="26"/>
              </w:rPr>
              <w:t>.</w:t>
            </w:r>
          </w:p>
        </w:tc>
      </w:tr>
      <w:tr w:rsidR="004A7E85" w:rsidTr="004C06CB">
        <w:trPr>
          <w:trHeight w:val="150"/>
        </w:trPr>
        <w:tc>
          <w:tcPr>
            <w:tcW w:w="1705" w:type="dxa"/>
            <w:tcBorders>
              <w:left w:val="single" w:sz="4" w:space="0" w:color="000000" w:themeColor="text1"/>
              <w:right w:val="single" w:sz="4" w:space="0" w:color="000000" w:themeColor="text1"/>
            </w:tcBorders>
          </w:tcPr>
          <w:p w:rsidR="004A7E85" w:rsidRPr="0044031E" w:rsidRDefault="004A7E85" w:rsidP="00B14F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A7E85" w:rsidRPr="00735BE3" w:rsidRDefault="004A7E85" w:rsidP="00BF5AD9">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A7E85" w:rsidRDefault="004A7E85" w:rsidP="00BF5AD9">
            <w:pPr>
              <w:pStyle w:val="ListParagraph"/>
              <w:numPr>
                <w:ilvl w:val="0"/>
                <w:numId w:val="16"/>
              </w:numPr>
              <w:spacing w:line="240" w:lineRule="auto"/>
              <w:rPr>
                <w:szCs w:val="26"/>
              </w:rPr>
            </w:pPr>
            <w:r>
              <w:rPr>
                <w:szCs w:val="26"/>
              </w:rPr>
              <w:t>Hiển thị hạn mức chi tiêu trung bình trong ngày</w:t>
            </w:r>
            <w:r w:rsidR="00F35C92">
              <w:rPr>
                <w:szCs w:val="26"/>
              </w:rPr>
              <w:t xml:space="preserve"> vào mỗi ngày</w:t>
            </w:r>
            <w:r>
              <w:rPr>
                <w:szCs w:val="26"/>
              </w:rPr>
              <w:t>.</w:t>
            </w:r>
          </w:p>
        </w:tc>
      </w:tr>
      <w:tr w:rsidR="00B14F8F"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14F8F" w:rsidRPr="0044031E" w:rsidRDefault="00B14F8F" w:rsidP="00B14F8F">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14F8F" w:rsidRPr="0044031E" w:rsidRDefault="0019768E" w:rsidP="00D53962">
            <w:pPr>
              <w:keepNext/>
              <w:spacing w:line="240" w:lineRule="auto"/>
              <w:ind w:left="405" w:firstLine="0"/>
              <w:rPr>
                <w:szCs w:val="26"/>
              </w:rPr>
            </w:pPr>
            <w:r>
              <w:rPr>
                <w:szCs w:val="26"/>
              </w:rPr>
              <w:t>1</w:t>
            </w:r>
            <w:r w:rsidR="00627A84">
              <w:rPr>
                <w:szCs w:val="26"/>
              </w:rPr>
              <w:t xml:space="preserve">.1. </w:t>
            </w:r>
            <w:r w:rsidR="003C2AF4">
              <w:rPr>
                <w:szCs w:val="26"/>
              </w:rPr>
              <w:t>Nếu hết ngân sách</w:t>
            </w:r>
            <w:r w:rsidR="007C0D24">
              <w:rPr>
                <w:szCs w:val="26"/>
              </w:rPr>
              <w:t>, hệ thống</w:t>
            </w:r>
            <w:r w:rsidR="003C2AF4">
              <w:rPr>
                <w:szCs w:val="26"/>
              </w:rPr>
              <w:t xml:space="preserve"> hiển thị</w:t>
            </w:r>
            <w:r w:rsidR="007C0D24">
              <w:rPr>
                <w:szCs w:val="26"/>
              </w:rPr>
              <w:t xml:space="preserve"> thông báo “Hết ngân sách cho nhu cầu cần thiết”</w:t>
            </w:r>
            <w:r w:rsidR="003C2AF4">
              <w:rPr>
                <w:szCs w:val="26"/>
              </w:rPr>
              <w:t xml:space="preserve"> </w:t>
            </w:r>
          </w:p>
        </w:tc>
      </w:tr>
    </w:tbl>
    <w:p w:rsidR="00D53962" w:rsidRDefault="00D53962">
      <w:pPr>
        <w:pStyle w:val="Caption"/>
      </w:pPr>
      <w:bookmarkStart w:id="98" w:name="_Toc9616284"/>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9</w:t>
      </w:r>
      <w:r w:rsidR="004B2B28">
        <w:fldChar w:fldCharType="end"/>
      </w:r>
      <w:r>
        <w:rPr>
          <w:noProof/>
        </w:rPr>
        <w:t xml:space="preserve"> Đặc tả </w:t>
      </w:r>
      <w:r w:rsidRPr="003F62CA">
        <w:rPr>
          <w:noProof/>
        </w:rPr>
        <w:t>UC03.6_XemHanMucChiTieuTrungBinh</w:t>
      </w:r>
      <w:bookmarkEnd w:id="98"/>
    </w:p>
    <w:p w:rsidR="00270A4F" w:rsidRDefault="00D53962" w:rsidP="00270A4F">
      <w:pPr>
        <w:pStyle w:val="Heading4"/>
      </w:pPr>
      <w:r>
        <w:rPr>
          <w:noProof/>
        </w:rPr>
        <w:lastRenderedPageBreak/>
        <mc:AlternateContent>
          <mc:Choice Requires="wps">
            <w:drawing>
              <wp:anchor distT="0" distB="0" distL="114300" distR="114300" simplePos="0" relativeHeight="251809792" behindDoc="0" locked="0" layoutInCell="1" allowOverlap="1" wp14:anchorId="5AC4B503" wp14:editId="476128AE">
                <wp:simplePos x="0" y="0"/>
                <wp:positionH relativeFrom="column">
                  <wp:posOffset>366395</wp:posOffset>
                </wp:positionH>
                <wp:positionV relativeFrom="paragraph">
                  <wp:posOffset>6578600</wp:posOffset>
                </wp:positionV>
                <wp:extent cx="534352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rsidR="0041104A" w:rsidRPr="009920BB" w:rsidRDefault="0041104A" w:rsidP="00D53962">
                            <w:pPr>
                              <w:pStyle w:val="Caption"/>
                              <w:rPr>
                                <w:b/>
                                <w:i w:val="0"/>
                                <w:noProof/>
                                <w:szCs w:val="28"/>
                              </w:rPr>
                            </w:pPr>
                            <w:bookmarkStart w:id="99" w:name="_Toc9616253"/>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18</w:t>
                            </w:r>
                            <w:r>
                              <w:fldChar w:fldCharType="end"/>
                            </w:r>
                            <w:r>
                              <w:rPr>
                                <w:noProof/>
                              </w:rPr>
                              <w:t xml:space="preserve"> Activity diagram </w:t>
                            </w:r>
                            <w:r w:rsidRPr="003F03E3">
                              <w:rPr>
                                <w:noProof/>
                              </w:rPr>
                              <w:t>UC03.6_XemHanMucChiTieuTrungBinh</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4B503" id="Text Box 49" o:spid="_x0000_s1046" type="#_x0000_t202" style="position:absolute;left:0;text-align:left;margin-left:28.85pt;margin-top:518pt;width:420.7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" stroked="f">
                <v:textbox style="mso-fit-shape-to-text:t" inset="0,0,0,0">
                  <w:txbxContent>
                    <w:p w:rsidR="0041104A" w:rsidRPr="009920BB" w:rsidRDefault="0041104A" w:rsidP="00D53962">
                      <w:pPr>
                        <w:pStyle w:val="Caption"/>
                        <w:rPr>
                          <w:b/>
                          <w:i w:val="0"/>
                          <w:noProof/>
                          <w:szCs w:val="28"/>
                        </w:rPr>
                      </w:pPr>
                      <w:bookmarkStart w:id="100" w:name="_Toc9616253"/>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18</w:t>
                      </w:r>
                      <w:r>
                        <w:fldChar w:fldCharType="end"/>
                      </w:r>
                      <w:r>
                        <w:rPr>
                          <w:noProof/>
                        </w:rPr>
                        <w:t xml:space="preserve"> Activity diagram </w:t>
                      </w:r>
                      <w:r w:rsidRPr="003F03E3">
                        <w:rPr>
                          <w:noProof/>
                        </w:rPr>
                        <w:t>UC03.6_XemHanMucChiTieuTrungBinh</w:t>
                      </w:r>
                      <w:bookmarkEnd w:id="100"/>
                    </w:p>
                  </w:txbxContent>
                </v:textbox>
                <w10:wrap type="topAndBottom"/>
              </v:shape>
            </w:pict>
          </mc:Fallback>
        </mc:AlternateContent>
      </w:r>
      <w:r w:rsidRPr="008512D8">
        <w:rPr>
          <w:noProof/>
        </w:rPr>
        <w:drawing>
          <wp:anchor distT="0" distB="0" distL="114300" distR="114300" simplePos="0" relativeHeight="251679744" behindDoc="0" locked="0" layoutInCell="1" allowOverlap="1" wp14:anchorId="756266F6" wp14:editId="5B14DDB5">
            <wp:simplePos x="0" y="0"/>
            <wp:positionH relativeFrom="margin">
              <wp:posOffset>366395</wp:posOffset>
            </wp:positionH>
            <wp:positionV relativeFrom="paragraph">
              <wp:posOffset>330200</wp:posOffset>
            </wp:positionV>
            <wp:extent cx="5343525" cy="61912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43525" cy="6191250"/>
                    </a:xfrm>
                    <a:prstGeom prst="rect">
                      <a:avLst/>
                    </a:prstGeom>
                    <a:noFill/>
                    <a:ln>
                      <a:noFill/>
                    </a:ln>
                  </pic:spPr>
                </pic:pic>
              </a:graphicData>
            </a:graphic>
            <wp14:sizeRelH relativeFrom="margin">
              <wp14:pctWidth>0</wp14:pctWidth>
            </wp14:sizeRelH>
          </wp:anchor>
        </w:drawing>
      </w:r>
      <w:r w:rsidR="00270A4F">
        <w:t>Activity diagram</w:t>
      </w:r>
    </w:p>
    <w:p w:rsidR="008512D8" w:rsidRDefault="008512D8" w:rsidP="008512D8"/>
    <w:p w:rsidR="00D53962" w:rsidRPr="008512D8" w:rsidRDefault="00D53962" w:rsidP="00D53962">
      <w:pPr>
        <w:spacing w:before="0" w:line="240" w:lineRule="auto"/>
        <w:ind w:firstLine="0"/>
        <w:jc w:val="left"/>
      </w:pPr>
      <w:r>
        <w:br w:type="page"/>
      </w:r>
    </w:p>
    <w:p w:rsidR="003C1868" w:rsidRDefault="00D53962" w:rsidP="003C1868">
      <w:pPr>
        <w:pStyle w:val="Heading4"/>
      </w:pPr>
      <w:r>
        <w:rPr>
          <w:noProof/>
        </w:rPr>
        <w:lastRenderedPageBreak/>
        <mc:AlternateContent>
          <mc:Choice Requires="wps">
            <w:drawing>
              <wp:anchor distT="0" distB="0" distL="114300" distR="114300" simplePos="0" relativeHeight="251811840" behindDoc="0" locked="0" layoutInCell="1" allowOverlap="1" wp14:anchorId="4A8A49C9" wp14:editId="363D867A">
                <wp:simplePos x="0" y="0"/>
                <wp:positionH relativeFrom="column">
                  <wp:posOffset>0</wp:posOffset>
                </wp:positionH>
                <wp:positionV relativeFrom="paragraph">
                  <wp:posOffset>5816600</wp:posOffset>
                </wp:positionV>
                <wp:extent cx="58331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833110" cy="635"/>
                        </a:xfrm>
                        <a:prstGeom prst="rect">
                          <a:avLst/>
                        </a:prstGeom>
                        <a:solidFill>
                          <a:prstClr val="white"/>
                        </a:solidFill>
                        <a:ln>
                          <a:noFill/>
                        </a:ln>
                      </wps:spPr>
                      <wps:txbx>
                        <w:txbxContent>
                          <w:p w:rsidR="0041104A" w:rsidRPr="00523AD1" w:rsidRDefault="0041104A" w:rsidP="00D53962">
                            <w:pPr>
                              <w:pStyle w:val="Caption"/>
                              <w:rPr>
                                <w:b/>
                                <w:i w:val="0"/>
                                <w:noProof/>
                                <w:szCs w:val="28"/>
                              </w:rPr>
                            </w:pPr>
                            <w:bookmarkStart w:id="101" w:name="_Toc9616254"/>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19</w:t>
                            </w:r>
                            <w:r>
                              <w:fldChar w:fldCharType="end"/>
                            </w:r>
                            <w:r>
                              <w:rPr>
                                <w:noProof/>
                              </w:rPr>
                              <w:t xml:space="preserve"> Sequence diagram </w:t>
                            </w:r>
                            <w:r w:rsidRPr="00D6288E">
                              <w:rPr>
                                <w:noProof/>
                              </w:rPr>
                              <w:t>UC03.6_XemHanMucChiTieuTrungBinh</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A49C9" id="Text Box 51" o:spid="_x0000_s1047" type="#_x0000_t202" style="position:absolute;left:0;text-align:left;margin-left:0;margin-top:458pt;width:459.3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" stroked="f">
                <v:textbox style="mso-fit-shape-to-text:t" inset="0,0,0,0">
                  <w:txbxContent>
                    <w:p w:rsidR="0041104A" w:rsidRPr="00523AD1" w:rsidRDefault="0041104A" w:rsidP="00D53962">
                      <w:pPr>
                        <w:pStyle w:val="Caption"/>
                        <w:rPr>
                          <w:b/>
                          <w:i w:val="0"/>
                          <w:noProof/>
                          <w:szCs w:val="28"/>
                        </w:rPr>
                      </w:pPr>
                      <w:bookmarkStart w:id="102" w:name="_Toc9616254"/>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19</w:t>
                      </w:r>
                      <w:r>
                        <w:fldChar w:fldCharType="end"/>
                      </w:r>
                      <w:r>
                        <w:rPr>
                          <w:noProof/>
                        </w:rPr>
                        <w:t xml:space="preserve"> Sequence diagram </w:t>
                      </w:r>
                      <w:r w:rsidRPr="00D6288E">
                        <w:rPr>
                          <w:noProof/>
                        </w:rPr>
                        <w:t>UC03.6_XemHanMucChiTieuTrungBinh</w:t>
                      </w:r>
                      <w:bookmarkEnd w:id="102"/>
                    </w:p>
                  </w:txbxContent>
                </v:textbox>
                <w10:wrap type="topAndBottom"/>
              </v:shape>
            </w:pict>
          </mc:Fallback>
        </mc:AlternateContent>
      </w:r>
      <w:r w:rsidRPr="00527AFE">
        <w:rPr>
          <w:noProof/>
        </w:rPr>
        <w:drawing>
          <wp:anchor distT="0" distB="0" distL="114300" distR="114300" simplePos="0" relativeHeight="251739136" behindDoc="0" locked="0" layoutInCell="1" allowOverlap="1" wp14:anchorId="715CC3B8" wp14:editId="0ECD5C0A">
            <wp:simplePos x="0" y="0"/>
            <wp:positionH relativeFrom="margin">
              <wp:align>left</wp:align>
            </wp:positionH>
            <wp:positionV relativeFrom="paragraph">
              <wp:posOffset>462898</wp:posOffset>
            </wp:positionV>
            <wp:extent cx="5833110" cy="529717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33110" cy="5297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D53962" w:rsidRDefault="00D53962" w:rsidP="00D53962"/>
    <w:p w:rsidR="00D53962" w:rsidRPr="00D53962" w:rsidRDefault="00D53962" w:rsidP="00D53962"/>
    <w:p w:rsidR="003C1868" w:rsidRPr="003C1868" w:rsidRDefault="00D53962" w:rsidP="00D53962">
      <w:pPr>
        <w:spacing w:before="0" w:line="240" w:lineRule="auto"/>
        <w:ind w:firstLine="0"/>
        <w:jc w:val="left"/>
      </w:pPr>
      <w:r>
        <w:br w:type="page"/>
      </w:r>
    </w:p>
    <w:p w:rsidR="00054939" w:rsidRPr="00DA7C02" w:rsidRDefault="0034105B" w:rsidP="00DA7C02">
      <w:pPr>
        <w:pStyle w:val="Heading3"/>
      </w:pPr>
      <w:bookmarkStart w:id="103" w:name="_Toc9616209"/>
      <w:r>
        <w:lastRenderedPageBreak/>
        <w:t>Use</w:t>
      </w:r>
      <w:r w:rsidR="00A37622">
        <w:t xml:space="preserve"> case UC03.7</w:t>
      </w:r>
      <w:r w:rsidR="00EF23E9">
        <w:t>_</w:t>
      </w:r>
      <w:r w:rsidR="00A37622">
        <w:t>Thiet</w:t>
      </w:r>
      <w:r w:rsidR="00EF23E9">
        <w:t>Lap</w:t>
      </w:r>
      <w:r w:rsidR="00A37622">
        <w:t>ThuChiDinhKy</w:t>
      </w:r>
      <w:bookmarkEnd w:id="103"/>
    </w:p>
    <w:p w:rsidR="006964D6" w:rsidRPr="006964D6" w:rsidRDefault="006964D6" w:rsidP="006964D6">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002873" w:rsidP="00F04DFE">
            <w:pPr>
              <w:spacing w:line="240" w:lineRule="auto"/>
              <w:ind w:left="405" w:firstLine="0"/>
              <w:rPr>
                <w:b/>
                <w:szCs w:val="26"/>
              </w:rPr>
            </w:pPr>
            <w:r>
              <w:t>UC03.7</w:t>
            </w:r>
            <w:r w:rsidR="004C279D">
              <w:t>_</w:t>
            </w:r>
            <w:r>
              <w:t>ThietLapThuChiDinhKy</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6843CF" w:rsidRDefault="0034105B" w:rsidP="00DF20DF">
            <w:pPr>
              <w:spacing w:line="240" w:lineRule="auto"/>
              <w:ind w:left="405" w:firstLine="0"/>
              <w:rPr>
                <w:szCs w:val="26"/>
              </w:rPr>
            </w:pPr>
            <w:r>
              <w:rPr>
                <w:szCs w:val="26"/>
              </w:rPr>
              <w:t>Thiết lập các khoảng thu chi định kỳ, giúp người dùng không cần phải nh</w:t>
            </w:r>
            <w:r w:rsidR="00DF20DF">
              <w:rPr>
                <w:szCs w:val="26"/>
              </w:rPr>
              <w:t>ập lại các khoản thu chi thường xuyên phát sinh theo thời gian</w:t>
            </w:r>
            <w:r>
              <w:rPr>
                <w:szCs w:val="26"/>
              </w:rPr>
              <w:t>.</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44031E" w:rsidRDefault="0034105B" w:rsidP="003A35FC">
            <w:pPr>
              <w:spacing w:line="240" w:lineRule="auto"/>
              <w:ind w:left="405" w:firstLine="0"/>
              <w:rPr>
                <w:szCs w:val="26"/>
              </w:rPr>
            </w:pPr>
            <w:r>
              <w:rPr>
                <w:szCs w:val="26"/>
              </w:rPr>
              <w:t>Người dùng có nhiều khoản thu chi (lương thưởng tết, học phí,...), các giao dịch này sẽ xảy ra theo ngày</w:t>
            </w:r>
            <w:r w:rsidR="00E20D05">
              <w:rPr>
                <w:szCs w:val="26"/>
              </w:rPr>
              <w:t>, tháng hoặc năm</w:t>
            </w:r>
            <w:r>
              <w:rPr>
                <w:szCs w:val="26"/>
              </w:rPr>
              <w:t>. Hạn chế việc nhập liệu, người dùng có thể t</w:t>
            </w:r>
            <w:r w:rsidR="00A66E19">
              <w:rPr>
                <w:szCs w:val="26"/>
              </w:rPr>
              <w:t>hiết lập khoản thu chi định kỳ</w:t>
            </w:r>
            <w:r>
              <w:rPr>
                <w:szCs w:val="26"/>
              </w:rPr>
              <w:t>. Khi đến thời gian đã được thiết lập, hệ thống sẽ tự động phát sinh giao dịch và thông báo đến người dùng.</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44031E" w:rsidRDefault="0034105B" w:rsidP="00F04DFE">
            <w:pPr>
              <w:spacing w:line="240" w:lineRule="auto"/>
              <w:ind w:left="405" w:firstLine="0"/>
              <w:rPr>
                <w:szCs w:val="26"/>
              </w:rPr>
            </w:pPr>
            <w:r>
              <w:rPr>
                <w:szCs w:val="26"/>
              </w:rPr>
              <w:t>Người dùng</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44031E" w:rsidRDefault="0034105B" w:rsidP="00F04DFE">
            <w:pPr>
              <w:spacing w:line="240" w:lineRule="auto"/>
              <w:ind w:left="405" w:firstLine="0"/>
              <w:rPr>
                <w:szCs w:val="26"/>
              </w:rPr>
            </w:pPr>
            <w:r>
              <w:rPr>
                <w:szCs w:val="26"/>
              </w:rPr>
              <w:t xml:space="preserve">Người dùng đăng nhập thành công vào hệ thống và chọn chức năng </w:t>
            </w:r>
            <w:r w:rsidR="00507F96">
              <w:rPr>
                <w:szCs w:val="26"/>
              </w:rPr>
              <w:t>l</w:t>
            </w:r>
            <w:r w:rsidR="00EE6928">
              <w:rPr>
                <w:szCs w:val="26"/>
              </w:rPr>
              <w:t>ập thu chi định kỳ</w:t>
            </w:r>
            <w:r w:rsidR="00BF62F8">
              <w:rPr>
                <w:szCs w:val="26"/>
              </w:rPr>
              <w:t>, hệ thống hiển thị giao diện Lập thu chi định kỳ.</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44031E" w:rsidRDefault="0034105B" w:rsidP="00B427B2">
            <w:pPr>
              <w:spacing w:line="240" w:lineRule="auto"/>
              <w:ind w:left="405" w:firstLine="0"/>
              <w:rPr>
                <w:szCs w:val="26"/>
              </w:rPr>
            </w:pPr>
            <w:r>
              <w:rPr>
                <w:szCs w:val="26"/>
              </w:rPr>
              <w:t>Hệ thống phát sinh giao dịch theo</w:t>
            </w:r>
            <w:r w:rsidR="00ED5623">
              <w:rPr>
                <w:szCs w:val="26"/>
              </w:rPr>
              <w:t xml:space="preserve"> </w:t>
            </w:r>
            <w:r w:rsidR="00B427B2">
              <w:rPr>
                <w:szCs w:val="26"/>
              </w:rPr>
              <w:t>mỗi ngày</w:t>
            </w:r>
            <w:r>
              <w:rPr>
                <w:szCs w:val="26"/>
              </w:rPr>
              <w:t xml:space="preserve"> và lưu vào cơ sở dữ liệu.</w:t>
            </w:r>
          </w:p>
        </w:tc>
      </w:tr>
      <w:tr w:rsidR="0034105B" w:rsidTr="00F04DFE">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34105B" w:rsidRPr="0044031E" w:rsidRDefault="0034105B" w:rsidP="00F04DFE">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34105B" w:rsidRDefault="0034105B" w:rsidP="00F04DFE">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34105B" w:rsidRDefault="0034105B" w:rsidP="00F04DFE">
            <w:pPr>
              <w:spacing w:line="240" w:lineRule="auto"/>
              <w:ind w:left="405" w:firstLine="0"/>
              <w:jc w:val="center"/>
              <w:rPr>
                <w:szCs w:val="26"/>
              </w:rPr>
            </w:pPr>
            <w:r>
              <w:rPr>
                <w:szCs w:val="26"/>
              </w:rPr>
              <w:t>HeThong</w:t>
            </w:r>
          </w:p>
        </w:tc>
      </w:tr>
      <w:tr w:rsidR="0034105B" w:rsidTr="00F04DFE">
        <w:trPr>
          <w:trHeight w:val="150"/>
        </w:trPr>
        <w:tc>
          <w:tcPr>
            <w:tcW w:w="1705" w:type="dxa"/>
            <w:vMerge/>
            <w:tcBorders>
              <w:left w:val="single" w:sz="4" w:space="0" w:color="000000" w:themeColor="text1"/>
              <w:right w:val="single" w:sz="4" w:space="0" w:color="000000" w:themeColor="text1"/>
            </w:tcBorders>
          </w:tcPr>
          <w:p w:rsidR="0034105B" w:rsidRPr="0044031E" w:rsidRDefault="0034105B" w:rsidP="00F04DFE">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735BE3" w:rsidRDefault="0034105B" w:rsidP="00F614BC">
            <w:pPr>
              <w:pStyle w:val="ListParagraph"/>
              <w:numPr>
                <w:ilvl w:val="0"/>
                <w:numId w:val="31"/>
              </w:numPr>
              <w:spacing w:line="240" w:lineRule="auto"/>
              <w:rPr>
                <w:szCs w:val="26"/>
              </w:rPr>
            </w:pPr>
            <w:r>
              <w:rPr>
                <w:szCs w:val="26"/>
              </w:rPr>
              <w:t>N</w:t>
            </w:r>
            <w:r w:rsidR="001D2132">
              <w:rPr>
                <w:szCs w:val="26"/>
              </w:rPr>
              <w:t>hập thông tin giao dịch</w:t>
            </w:r>
            <w:r w:rsidR="002A3B3C">
              <w:rPr>
                <w:szCs w:val="26"/>
              </w:rPr>
              <w:t xml:space="preserve"> gồm:</w:t>
            </w:r>
            <w:r w:rsidR="00F614BC">
              <w:rPr>
                <w:szCs w:val="26"/>
              </w:rPr>
              <w:t xml:space="preserve"> loại giao dịch, số tiền, ngày tạo giao dịch, nguồn gốc giao dịch, hủ tiền phát sinh giao dịch và mô tả</w:t>
            </w:r>
            <w:r w:rsidR="002A3B3C">
              <w:rPr>
                <w:szCs w:val="26"/>
              </w:rPr>
              <w:t xml:space="preserve"> </w:t>
            </w:r>
            <w:r>
              <w:rPr>
                <w:szCs w:val="26"/>
              </w:rPr>
              <w:t xml:space="preserve">và chọn thời gian </w:t>
            </w:r>
            <w:r w:rsidR="00845019">
              <w:rPr>
                <w:szCs w:val="26"/>
              </w:rPr>
              <w:t xml:space="preserve">định kỳ </w:t>
            </w:r>
            <w:r>
              <w:rPr>
                <w:szCs w:val="26"/>
              </w:rPr>
              <w:t>theo ngày</w:t>
            </w:r>
            <w:r w:rsidR="00845019">
              <w:rPr>
                <w:szCs w:val="26"/>
              </w:rPr>
              <w:t>, tháng hoặc năm</w:t>
            </w:r>
            <w:r w:rsidR="007A01F0">
              <w:rPr>
                <w:szCs w:val="26"/>
              </w:rPr>
              <w:t>.</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AE5E7B" w:rsidRDefault="0034105B" w:rsidP="00F04DFE">
            <w:pPr>
              <w:pStyle w:val="ListParagraph"/>
              <w:numPr>
                <w:ilvl w:val="0"/>
                <w:numId w:val="31"/>
              </w:numPr>
              <w:spacing w:line="240" w:lineRule="auto"/>
              <w:rPr>
                <w:szCs w:val="26"/>
              </w:rPr>
            </w:pPr>
            <w:r>
              <w:rPr>
                <w:szCs w:val="26"/>
              </w:rPr>
              <w:t>Kiểm tra thông tin giao dịch hợp lệ</w:t>
            </w:r>
          </w:p>
        </w:tc>
      </w:tr>
      <w:tr w:rsidR="005006CB" w:rsidTr="00F04DFE">
        <w:trPr>
          <w:trHeight w:val="150"/>
        </w:trPr>
        <w:tc>
          <w:tcPr>
            <w:tcW w:w="1705" w:type="dxa"/>
            <w:vMerge/>
            <w:tcBorders>
              <w:left w:val="single" w:sz="4" w:space="0" w:color="000000" w:themeColor="text1"/>
              <w:right w:val="single" w:sz="4" w:space="0" w:color="000000" w:themeColor="text1"/>
            </w:tcBorders>
          </w:tcPr>
          <w:p w:rsidR="005006CB" w:rsidRPr="0044031E" w:rsidRDefault="005006CB" w:rsidP="00F04DFE">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06CB" w:rsidRPr="00735BE3" w:rsidRDefault="005006CB" w:rsidP="00F04DFE">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06CB" w:rsidRDefault="005006CB" w:rsidP="007A01F0">
            <w:pPr>
              <w:pStyle w:val="ListParagraph"/>
              <w:numPr>
                <w:ilvl w:val="0"/>
                <w:numId w:val="31"/>
              </w:numPr>
              <w:spacing w:line="240" w:lineRule="auto"/>
              <w:rPr>
                <w:szCs w:val="26"/>
              </w:rPr>
            </w:pPr>
            <w:r>
              <w:rPr>
                <w:szCs w:val="26"/>
              </w:rPr>
              <w:t>Kiểm tra loại định kỳ của giao dịch</w:t>
            </w:r>
            <w:r w:rsidR="00D409F4">
              <w:rPr>
                <w:szCs w:val="26"/>
              </w:rPr>
              <w:t xml:space="preserve"> (ngày, tháng, năm)</w:t>
            </w:r>
            <w:r>
              <w:rPr>
                <w:szCs w:val="26"/>
              </w:rPr>
              <w:t>.</w:t>
            </w:r>
          </w:p>
        </w:tc>
      </w:tr>
      <w:tr w:rsidR="0034105B" w:rsidTr="00F04DFE">
        <w:trPr>
          <w:trHeight w:val="150"/>
        </w:trPr>
        <w:tc>
          <w:tcPr>
            <w:tcW w:w="1705" w:type="dxa"/>
            <w:vMerge/>
            <w:tcBorders>
              <w:left w:val="single" w:sz="4" w:space="0" w:color="000000" w:themeColor="text1"/>
              <w:right w:val="single" w:sz="4" w:space="0" w:color="000000" w:themeColor="text1"/>
            </w:tcBorders>
          </w:tcPr>
          <w:p w:rsidR="0034105B" w:rsidRPr="0044031E" w:rsidRDefault="0034105B" w:rsidP="00F04DFE">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735BE3" w:rsidRDefault="0034105B" w:rsidP="00F04DFE">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735BE3" w:rsidRDefault="00D0494D" w:rsidP="007A01F0">
            <w:pPr>
              <w:pStyle w:val="ListParagraph"/>
              <w:numPr>
                <w:ilvl w:val="0"/>
                <w:numId w:val="31"/>
              </w:numPr>
              <w:spacing w:line="240" w:lineRule="auto"/>
              <w:rPr>
                <w:szCs w:val="26"/>
              </w:rPr>
            </w:pPr>
            <w:r>
              <w:rPr>
                <w:szCs w:val="26"/>
              </w:rPr>
              <w:t>Lưu thông tin giao dịch định kỳ vào cơ sở dữ liệu.</w:t>
            </w:r>
          </w:p>
        </w:tc>
      </w:tr>
      <w:tr w:rsidR="0034105B" w:rsidTr="00F04DFE">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34105B" w:rsidRPr="0044031E" w:rsidRDefault="0034105B" w:rsidP="00F04DFE">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Default="0034105B" w:rsidP="00F04DFE">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105B" w:rsidRPr="00735BE3" w:rsidRDefault="00D0494D" w:rsidP="00F04DFE">
            <w:pPr>
              <w:pStyle w:val="ListParagraph"/>
              <w:numPr>
                <w:ilvl w:val="0"/>
                <w:numId w:val="31"/>
              </w:numPr>
              <w:spacing w:line="240" w:lineRule="auto"/>
              <w:rPr>
                <w:szCs w:val="26"/>
              </w:rPr>
            </w:pPr>
            <w:r>
              <w:rPr>
                <w:szCs w:val="26"/>
              </w:rPr>
              <w:t>Phát sinh thông tin giao dịch theo thời gian đã chọn và lưu vào cơ sở dữ liệu.</w:t>
            </w:r>
          </w:p>
        </w:tc>
      </w:tr>
      <w:tr w:rsidR="0034105B" w:rsidTr="00F04DFE">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105B" w:rsidRPr="0044031E" w:rsidRDefault="0034105B" w:rsidP="00F04DFE">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E3B64" w:rsidRPr="006B0399" w:rsidRDefault="00136824" w:rsidP="006B0399">
            <w:pPr>
              <w:keepNext/>
              <w:spacing w:line="240" w:lineRule="auto"/>
              <w:ind w:firstLine="0"/>
              <w:rPr>
                <w:szCs w:val="26"/>
              </w:rPr>
            </w:pPr>
            <w:r>
              <w:rPr>
                <w:szCs w:val="26"/>
              </w:rPr>
              <w:t>2</w:t>
            </w:r>
            <w:r w:rsidR="006B0399">
              <w:rPr>
                <w:szCs w:val="26"/>
              </w:rPr>
              <w:t xml:space="preserve">.1. </w:t>
            </w:r>
            <w:r w:rsidR="0034105B" w:rsidRPr="006B0399">
              <w:rPr>
                <w:szCs w:val="26"/>
              </w:rPr>
              <w:t>Nếu thông tin giao dịch không hợp lệ, hệ thống hiển thị thông báo yêu cầu người dùng nhập lại thông tin.</w:t>
            </w:r>
          </w:p>
          <w:p w:rsidR="0034105B" w:rsidRPr="006B0399" w:rsidRDefault="00136824" w:rsidP="00DA7C02">
            <w:pPr>
              <w:keepNext/>
              <w:spacing w:line="240" w:lineRule="auto"/>
              <w:ind w:firstLine="0"/>
              <w:rPr>
                <w:szCs w:val="26"/>
              </w:rPr>
            </w:pPr>
            <w:r>
              <w:rPr>
                <w:szCs w:val="26"/>
              </w:rPr>
              <w:t>4</w:t>
            </w:r>
            <w:r w:rsidR="006B0399">
              <w:rPr>
                <w:szCs w:val="26"/>
              </w:rPr>
              <w:t xml:space="preserve">.1. </w:t>
            </w:r>
            <w:r w:rsidR="0034105B" w:rsidRPr="006B0399">
              <w:rPr>
                <w:szCs w:val="26"/>
              </w:rPr>
              <w:t>Nếu xảy ra lỗi, hệ thống hiển thị thông báo lỗi và kết thúc chức năng hiện tại.</w:t>
            </w:r>
          </w:p>
        </w:tc>
      </w:tr>
    </w:tbl>
    <w:p w:rsidR="00DA7C02" w:rsidRDefault="00DA7C02">
      <w:pPr>
        <w:pStyle w:val="Caption"/>
      </w:pPr>
      <w:bookmarkStart w:id="104" w:name="_Toc9616255"/>
      <w:r>
        <w:t xml:space="preserve">Hình </w:t>
      </w:r>
      <w:r w:rsidR="00C64D92">
        <w:fldChar w:fldCharType="begin"/>
      </w:r>
      <w:r w:rsidR="00C64D92">
        <w:instrText xml:space="preserve"> STYLEREF 1 \s </w:instrText>
      </w:r>
      <w:r w:rsidR="00C64D92">
        <w:fldChar w:fldCharType="separate"/>
      </w:r>
      <w:r w:rsidR="00C64D92">
        <w:rPr>
          <w:noProof/>
        </w:rPr>
        <w:t>3</w:t>
      </w:r>
      <w:r w:rsidR="00C64D92">
        <w:fldChar w:fldCharType="end"/>
      </w:r>
      <w:r w:rsidR="00C64D92">
        <w:noBreakHyphen/>
      </w:r>
      <w:r w:rsidR="00C64D92">
        <w:fldChar w:fldCharType="begin"/>
      </w:r>
      <w:r w:rsidR="00C64D92">
        <w:instrText xml:space="preserve"> SEQ Hình \* ARABIC \s 1 </w:instrText>
      </w:r>
      <w:r w:rsidR="00C64D92">
        <w:fldChar w:fldCharType="separate"/>
      </w:r>
      <w:r w:rsidR="00C64D92">
        <w:rPr>
          <w:noProof/>
        </w:rPr>
        <w:t>20</w:t>
      </w:r>
      <w:r w:rsidR="00C64D92">
        <w:fldChar w:fldCharType="end"/>
      </w:r>
      <w:r>
        <w:rPr>
          <w:noProof/>
        </w:rPr>
        <w:t xml:space="preserve"> Đặc tả </w:t>
      </w:r>
      <w:r w:rsidRPr="00775586">
        <w:rPr>
          <w:noProof/>
        </w:rPr>
        <w:t>UC03.7_ThietLapThuChiDinhKy</w:t>
      </w:r>
      <w:bookmarkEnd w:id="104"/>
    </w:p>
    <w:p w:rsidR="00414ABC" w:rsidRDefault="00DA7C02" w:rsidP="00001C85">
      <w:pPr>
        <w:pStyle w:val="Heading4"/>
      </w:pPr>
      <w:r>
        <w:rPr>
          <w:noProof/>
        </w:rPr>
        <w:lastRenderedPageBreak/>
        <mc:AlternateContent>
          <mc:Choice Requires="wps">
            <w:drawing>
              <wp:anchor distT="0" distB="0" distL="114300" distR="114300" simplePos="0" relativeHeight="251813888" behindDoc="0" locked="0" layoutInCell="1" allowOverlap="1" wp14:anchorId="77509836" wp14:editId="69EC52BD">
                <wp:simplePos x="0" y="0"/>
                <wp:positionH relativeFrom="column">
                  <wp:posOffset>0</wp:posOffset>
                </wp:positionH>
                <wp:positionV relativeFrom="paragraph">
                  <wp:posOffset>5197475</wp:posOffset>
                </wp:positionV>
                <wp:extent cx="592899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28995" cy="635"/>
                        </a:xfrm>
                        <a:prstGeom prst="rect">
                          <a:avLst/>
                        </a:prstGeom>
                        <a:solidFill>
                          <a:prstClr val="white"/>
                        </a:solidFill>
                        <a:ln>
                          <a:noFill/>
                        </a:ln>
                      </wps:spPr>
                      <wps:txbx>
                        <w:txbxContent>
                          <w:p w:rsidR="0041104A" w:rsidRPr="001352C0" w:rsidRDefault="0041104A" w:rsidP="00DA7C02">
                            <w:pPr>
                              <w:pStyle w:val="Caption"/>
                              <w:rPr>
                                <w:b/>
                                <w:i w:val="0"/>
                                <w:noProof/>
                                <w:szCs w:val="28"/>
                              </w:rPr>
                            </w:pPr>
                            <w:bookmarkStart w:id="105" w:name="_Toc9616256"/>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21</w:t>
                            </w:r>
                            <w:r>
                              <w:fldChar w:fldCharType="end"/>
                            </w:r>
                            <w:r>
                              <w:t xml:space="preserve"> </w:t>
                            </w:r>
                            <w:r>
                              <w:rPr>
                                <w:noProof/>
                              </w:rPr>
                              <w:t xml:space="preserve">Activity diagram </w:t>
                            </w:r>
                            <w:r w:rsidRPr="00D224A6">
                              <w:rPr>
                                <w:noProof/>
                              </w:rPr>
                              <w:t>UC03.7_ThietLapThuChiDinhKy</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09836" id="Text Box 57" o:spid="_x0000_s1048" type="#_x0000_t202" style="position:absolute;left:0;text-align:left;margin-left:0;margin-top:409.25pt;width:466.8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" stroked="f">
                <v:textbox style="mso-fit-shape-to-text:t" inset="0,0,0,0">
                  <w:txbxContent>
                    <w:p w:rsidR="0041104A" w:rsidRPr="001352C0" w:rsidRDefault="0041104A" w:rsidP="00DA7C02">
                      <w:pPr>
                        <w:pStyle w:val="Caption"/>
                        <w:rPr>
                          <w:b/>
                          <w:i w:val="0"/>
                          <w:noProof/>
                          <w:szCs w:val="28"/>
                        </w:rPr>
                      </w:pPr>
                      <w:bookmarkStart w:id="106" w:name="_Toc9616256"/>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21</w:t>
                      </w:r>
                      <w:r>
                        <w:fldChar w:fldCharType="end"/>
                      </w:r>
                      <w:r>
                        <w:t xml:space="preserve"> </w:t>
                      </w:r>
                      <w:r>
                        <w:rPr>
                          <w:noProof/>
                        </w:rPr>
                        <w:t xml:space="preserve">Activity diagram </w:t>
                      </w:r>
                      <w:r w:rsidRPr="00D224A6">
                        <w:rPr>
                          <w:noProof/>
                        </w:rPr>
                        <w:t>UC03.7_ThietLapThuChiDinhKy</w:t>
                      </w:r>
                      <w:bookmarkEnd w:id="106"/>
                    </w:p>
                  </w:txbxContent>
                </v:textbox>
                <w10:wrap type="topAndBottom"/>
              </v:shape>
            </w:pict>
          </mc:Fallback>
        </mc:AlternateContent>
      </w:r>
      <w:r w:rsidR="0025113C" w:rsidRPr="0025113C">
        <w:rPr>
          <w:noProof/>
        </w:rPr>
        <w:drawing>
          <wp:anchor distT="0" distB="0" distL="114300" distR="114300" simplePos="0" relativeHeight="251755520" behindDoc="0" locked="0" layoutInCell="1" allowOverlap="1" wp14:anchorId="2A2F1812" wp14:editId="6BBB243B">
            <wp:simplePos x="0" y="0"/>
            <wp:positionH relativeFrom="margin">
              <wp:align>left</wp:align>
            </wp:positionH>
            <wp:positionV relativeFrom="paragraph">
              <wp:posOffset>390525</wp:posOffset>
            </wp:positionV>
            <wp:extent cx="5928995" cy="4749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2899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D028C8" w:rsidRPr="00414ABC" w:rsidRDefault="00D028C8" w:rsidP="00414ABC"/>
    <w:p w:rsidR="00B9479D" w:rsidRDefault="00270A4F" w:rsidP="00B9479D">
      <w:pPr>
        <w:pStyle w:val="Heading4"/>
      </w:pPr>
      <w:r>
        <w:lastRenderedPageBreak/>
        <w:t>Sequence diagram</w:t>
      </w:r>
    </w:p>
    <w:p w:rsidR="00B9479D" w:rsidRDefault="00DA7C02" w:rsidP="00B9479D">
      <w:r>
        <w:rPr>
          <w:noProof/>
        </w:rPr>
        <mc:AlternateContent>
          <mc:Choice Requires="wps">
            <w:drawing>
              <wp:anchor distT="0" distB="0" distL="114300" distR="114300" simplePos="0" relativeHeight="251815936" behindDoc="0" locked="0" layoutInCell="1" allowOverlap="1" wp14:anchorId="0569E665" wp14:editId="4AB86704">
                <wp:simplePos x="0" y="0"/>
                <wp:positionH relativeFrom="column">
                  <wp:posOffset>0</wp:posOffset>
                </wp:positionH>
                <wp:positionV relativeFrom="paragraph">
                  <wp:posOffset>6453505</wp:posOffset>
                </wp:positionV>
                <wp:extent cx="583819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838190" cy="635"/>
                        </a:xfrm>
                        <a:prstGeom prst="rect">
                          <a:avLst/>
                        </a:prstGeom>
                        <a:solidFill>
                          <a:prstClr val="white"/>
                        </a:solidFill>
                        <a:ln>
                          <a:noFill/>
                        </a:ln>
                      </wps:spPr>
                      <wps:txbx>
                        <w:txbxContent>
                          <w:p w:rsidR="0041104A" w:rsidRPr="00C355DC" w:rsidRDefault="0041104A" w:rsidP="00DA7C02">
                            <w:pPr>
                              <w:pStyle w:val="Caption"/>
                              <w:rPr>
                                <w:noProof/>
                                <w:szCs w:val="24"/>
                              </w:rPr>
                            </w:pPr>
                            <w:bookmarkStart w:id="107" w:name="_Toc961625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22</w:t>
                            </w:r>
                            <w:r>
                              <w:fldChar w:fldCharType="end"/>
                            </w:r>
                            <w:r>
                              <w:rPr>
                                <w:noProof/>
                              </w:rPr>
                              <w:t xml:space="preserve"> Sequence diagram </w:t>
                            </w:r>
                            <w:r w:rsidRPr="00290786">
                              <w:rPr>
                                <w:noProof/>
                              </w:rPr>
                              <w:t>UC03.7_ThietLapThuChiDinhKy</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9E665" id="Text Box 61" o:spid="_x0000_s1049" type="#_x0000_t202" style="position:absolute;left:0;text-align:left;margin-left:0;margin-top:508.15pt;width:459.7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UZLwIAAGcEAAAOAAAAZHJzL2Uyb0RvYy54bWysVE2P2yAQvVfqf0DcG+dDG6V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" stroked="f">
                <v:textbox style="mso-fit-shape-to-text:t" inset="0,0,0,0">
                  <w:txbxContent>
                    <w:p w:rsidR="0041104A" w:rsidRPr="00C355DC" w:rsidRDefault="0041104A" w:rsidP="00DA7C02">
                      <w:pPr>
                        <w:pStyle w:val="Caption"/>
                        <w:rPr>
                          <w:noProof/>
                          <w:szCs w:val="24"/>
                        </w:rPr>
                      </w:pPr>
                      <w:bookmarkStart w:id="108" w:name="_Toc961625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22</w:t>
                      </w:r>
                      <w:r>
                        <w:fldChar w:fldCharType="end"/>
                      </w:r>
                      <w:r>
                        <w:rPr>
                          <w:noProof/>
                        </w:rPr>
                        <w:t xml:space="preserve"> Sequence diagram </w:t>
                      </w:r>
                      <w:r w:rsidRPr="00290786">
                        <w:rPr>
                          <w:noProof/>
                        </w:rPr>
                        <w:t>UC03.7_ThietLapThuChiDinhKy</w:t>
                      </w:r>
                      <w:bookmarkEnd w:id="108"/>
                    </w:p>
                  </w:txbxContent>
                </v:textbox>
                <w10:wrap type="topAndBottom"/>
              </v:shape>
            </w:pict>
          </mc:Fallback>
        </mc:AlternateContent>
      </w:r>
      <w:r w:rsidR="00B9479D" w:rsidRPr="00B9479D">
        <w:rPr>
          <w:noProof/>
        </w:rPr>
        <w:drawing>
          <wp:anchor distT="0" distB="0" distL="114300" distR="114300" simplePos="0" relativeHeight="251741184" behindDoc="0" locked="0" layoutInCell="1" allowOverlap="1" wp14:anchorId="1F54D262" wp14:editId="1417A97C">
            <wp:simplePos x="0" y="0"/>
            <wp:positionH relativeFrom="margin">
              <wp:align>left</wp:align>
            </wp:positionH>
            <wp:positionV relativeFrom="paragraph">
              <wp:posOffset>134620</wp:posOffset>
            </wp:positionV>
            <wp:extent cx="5838190" cy="6261735"/>
            <wp:effectExtent l="0" t="0" r="0" b="571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838190" cy="6261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479D" w:rsidRDefault="00B9479D" w:rsidP="00B9479D"/>
    <w:p w:rsidR="00B9479D" w:rsidRDefault="00B9479D" w:rsidP="00B9479D"/>
    <w:p w:rsidR="00B9479D" w:rsidRPr="00B9479D" w:rsidRDefault="00DA7C02" w:rsidP="00DA7C02">
      <w:pPr>
        <w:spacing w:before="0" w:line="240" w:lineRule="auto"/>
        <w:ind w:firstLine="0"/>
        <w:jc w:val="left"/>
      </w:pPr>
      <w:r>
        <w:br w:type="page"/>
      </w:r>
    </w:p>
    <w:p w:rsidR="00FC31ED" w:rsidRDefault="00FC31ED" w:rsidP="00733E8F">
      <w:pPr>
        <w:pStyle w:val="Heading3"/>
      </w:pPr>
      <w:bookmarkStart w:id="109" w:name="_Toc9616210"/>
      <w:r>
        <w:lastRenderedPageBreak/>
        <w:t>Use case UC04.1_ThemKeHoach</w:t>
      </w:r>
      <w:r w:rsidR="00A824EE">
        <w:t>TietKiem</w:t>
      </w:r>
      <w:bookmarkEnd w:id="109"/>
    </w:p>
    <w:p w:rsidR="005B37F0" w:rsidRPr="005B37F0" w:rsidRDefault="005B37F0" w:rsidP="005B37F0">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D52063" w:rsidRDefault="002F128A" w:rsidP="004C06CB">
            <w:pPr>
              <w:spacing w:line="240" w:lineRule="auto"/>
              <w:ind w:left="405" w:firstLine="0"/>
              <w:rPr>
                <w:b/>
                <w:szCs w:val="26"/>
              </w:rPr>
            </w:pPr>
            <w:r w:rsidRPr="00D52063">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D52063" w:rsidRDefault="009C1BFB" w:rsidP="00EA577F">
            <w:pPr>
              <w:ind w:firstLine="358"/>
              <w:rPr>
                <w:b/>
                <w:i/>
              </w:rPr>
            </w:pPr>
            <w:r w:rsidRPr="00D52063">
              <w:t>UC04.1_ThemKeHoach</w:t>
            </w:r>
            <w:r w:rsidR="00A824EE">
              <w:t>TietKiem</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D52063" w:rsidRDefault="00F10008" w:rsidP="005475E0">
            <w:pPr>
              <w:spacing w:line="240" w:lineRule="auto"/>
              <w:ind w:left="405" w:firstLine="0"/>
              <w:rPr>
                <w:szCs w:val="26"/>
              </w:rPr>
            </w:pPr>
            <w:r>
              <w:rPr>
                <w:szCs w:val="26"/>
              </w:rPr>
              <w:t>Hệ thống hỗ trợ người dùng có thể tạo thêm kế hoạch tiết kiệm,</w:t>
            </w:r>
            <w:r w:rsidR="005475E0">
              <w:rPr>
                <w:szCs w:val="26"/>
              </w:rPr>
              <w:t>giúp người dùng tiết kiện cho sự kiện sắp tới</w:t>
            </w:r>
            <w:r>
              <w:rPr>
                <w:szCs w:val="26"/>
              </w:rPr>
              <w:t>.</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5475E0" w:rsidP="004C06CB">
            <w:pPr>
              <w:spacing w:line="240" w:lineRule="auto"/>
              <w:ind w:left="405" w:firstLine="0"/>
              <w:rPr>
                <w:szCs w:val="26"/>
              </w:rPr>
            </w:pPr>
            <w:r>
              <w:rPr>
                <w:szCs w:val="26"/>
              </w:rPr>
              <w:t>Người dùng muốn tạo kế hoạch tiết kiệm cho sự kiện mới sắp xảy ra. Người dùng chọn thêm kế hoạch tiết kiệm. Hệ thống tính toán và hiển thị số tiền mà người dùng cần phải tiết kiệm theo mỗi ngày cho sự kiện sắp tới mà người dùng đã lên kế hoạch.</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D52063" w:rsidP="004C06CB">
            <w:pPr>
              <w:spacing w:line="240" w:lineRule="auto"/>
              <w:ind w:left="405" w:firstLine="0"/>
              <w:rPr>
                <w:szCs w:val="26"/>
              </w:rPr>
            </w:pPr>
            <w:r>
              <w:rPr>
                <w:szCs w:val="26"/>
              </w:rPr>
              <w:t>Người dùng</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785040" w:rsidP="004C06CB">
            <w:pPr>
              <w:spacing w:line="240" w:lineRule="auto"/>
              <w:ind w:left="405" w:firstLine="0"/>
              <w:rPr>
                <w:szCs w:val="26"/>
              </w:rPr>
            </w:pPr>
            <w:r>
              <w:rPr>
                <w:szCs w:val="26"/>
              </w:rPr>
              <w:t xml:space="preserve">Người dùng đăng nhập thành công vào hệ thống và </w:t>
            </w:r>
            <w:r w:rsidR="00B0143A">
              <w:rPr>
                <w:szCs w:val="26"/>
              </w:rPr>
              <w:t>chọn ch</w:t>
            </w:r>
            <w:r w:rsidR="00AF420E">
              <w:rPr>
                <w:szCs w:val="26"/>
              </w:rPr>
              <w:t>ức năng thêm kế hoạch tiết kiệm và hệ thống hiển thị giao diện nhập thông tin kế hoạch tiết kiệm.</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44031E" w:rsidRDefault="00CC5787" w:rsidP="004C06CB">
            <w:pPr>
              <w:spacing w:line="240" w:lineRule="auto"/>
              <w:ind w:left="405" w:firstLine="0"/>
              <w:rPr>
                <w:szCs w:val="26"/>
              </w:rPr>
            </w:pPr>
            <w:r>
              <w:rPr>
                <w:szCs w:val="26"/>
              </w:rPr>
              <w:t>Thông tin kế hoạch tiết kiệm được lưu vào cơ sở dữ liệu</w:t>
            </w:r>
          </w:p>
        </w:tc>
      </w:tr>
      <w:tr w:rsidR="002F128A"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2F128A" w:rsidRDefault="002F128A" w:rsidP="004C06CB">
            <w:pPr>
              <w:spacing w:line="240" w:lineRule="auto"/>
              <w:ind w:left="405" w:firstLine="0"/>
              <w:jc w:val="center"/>
              <w:rPr>
                <w:szCs w:val="26"/>
              </w:rPr>
            </w:pPr>
            <w:r>
              <w:rPr>
                <w:szCs w:val="26"/>
              </w:rPr>
              <w:t>HeThong</w:t>
            </w: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CC5787" w:rsidP="00000B55">
            <w:pPr>
              <w:pStyle w:val="ListParagraph"/>
              <w:numPr>
                <w:ilvl w:val="0"/>
                <w:numId w:val="22"/>
              </w:numPr>
              <w:spacing w:line="240" w:lineRule="auto"/>
              <w:rPr>
                <w:szCs w:val="26"/>
              </w:rPr>
            </w:pPr>
            <w:r>
              <w:rPr>
                <w:szCs w:val="26"/>
              </w:rPr>
              <w:t xml:space="preserve">Nhập thông tin </w:t>
            </w:r>
            <w:r w:rsidR="00D731BB">
              <w:rPr>
                <w:szCs w:val="26"/>
              </w:rPr>
              <w:t>kế hoạch</w:t>
            </w:r>
            <w:r w:rsidR="004A39FB">
              <w:rPr>
                <w:szCs w:val="26"/>
              </w:rPr>
              <w:t xml:space="preserve"> gồm: số tiền cần tiết kiệm, ngày bắt đầu và ngày kết thúc kế hoạch, </w:t>
            </w:r>
            <w:r w:rsidR="00D731BB">
              <w:rPr>
                <w:szCs w:val="26"/>
              </w:rPr>
              <w:t xml:space="preserve"> </w:t>
            </w:r>
            <w:r>
              <w:rPr>
                <w:szCs w:val="26"/>
              </w:rPr>
              <w:t>và nhấn nút “Thêm”</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CC5787" w:rsidRDefault="00CC5787" w:rsidP="00CC5787">
            <w:pPr>
              <w:pStyle w:val="ListParagraph"/>
              <w:numPr>
                <w:ilvl w:val="0"/>
                <w:numId w:val="22"/>
              </w:numPr>
              <w:spacing w:line="240" w:lineRule="auto"/>
              <w:rPr>
                <w:szCs w:val="26"/>
              </w:rPr>
            </w:pPr>
            <w:r>
              <w:rPr>
                <w:szCs w:val="26"/>
              </w:rPr>
              <w:t>Kiểm tra thông tin kế hoạch hợp lệ</w:t>
            </w:r>
            <w:r w:rsidR="005A1E31">
              <w:rPr>
                <w:szCs w:val="26"/>
              </w:rPr>
              <w:t>.</w:t>
            </w:r>
          </w:p>
        </w:tc>
      </w:tr>
      <w:tr w:rsidR="002F128A" w:rsidTr="004C06CB">
        <w:trPr>
          <w:trHeight w:val="150"/>
        </w:trPr>
        <w:tc>
          <w:tcPr>
            <w:tcW w:w="1705" w:type="dxa"/>
            <w:vMerge/>
            <w:tcBorders>
              <w:left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2F128A" w:rsidP="00CC5787">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CC5787" w:rsidP="00000B55">
            <w:pPr>
              <w:pStyle w:val="ListParagraph"/>
              <w:numPr>
                <w:ilvl w:val="0"/>
                <w:numId w:val="22"/>
              </w:numPr>
              <w:spacing w:line="240" w:lineRule="auto"/>
              <w:rPr>
                <w:szCs w:val="26"/>
              </w:rPr>
            </w:pPr>
            <w:r>
              <w:rPr>
                <w:szCs w:val="26"/>
              </w:rPr>
              <w:t>Lưu thông tin kế hoạch vào cơ sở dữ liệu.</w:t>
            </w:r>
          </w:p>
        </w:tc>
      </w:tr>
      <w:tr w:rsidR="002F128A"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2F128A" w:rsidRPr="0044031E" w:rsidRDefault="002F128A" w:rsidP="004C06CB">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Default="002F128A" w:rsidP="004C06C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35BE3" w:rsidRDefault="00CC5787" w:rsidP="00000B55">
            <w:pPr>
              <w:pStyle w:val="ListParagraph"/>
              <w:numPr>
                <w:ilvl w:val="0"/>
                <w:numId w:val="22"/>
              </w:numPr>
              <w:spacing w:line="240" w:lineRule="auto"/>
              <w:rPr>
                <w:szCs w:val="26"/>
              </w:rPr>
            </w:pPr>
            <w:r>
              <w:rPr>
                <w:szCs w:val="26"/>
              </w:rPr>
              <w:t>Hiển thị số tiền cần tiết kiệm và tiến độ thực hiện mỗi ngày.</w:t>
            </w:r>
          </w:p>
        </w:tc>
      </w:tr>
      <w:tr w:rsidR="002F128A"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F128A" w:rsidRPr="0044031E" w:rsidRDefault="002F128A" w:rsidP="004C06CB">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F128A" w:rsidRPr="0075424D" w:rsidRDefault="008C21B6" w:rsidP="0075424D">
            <w:pPr>
              <w:keepNext/>
              <w:spacing w:line="240" w:lineRule="auto"/>
              <w:ind w:left="765" w:firstLine="0"/>
              <w:rPr>
                <w:szCs w:val="26"/>
              </w:rPr>
            </w:pPr>
            <w:r>
              <w:rPr>
                <w:szCs w:val="26"/>
              </w:rPr>
              <w:t>2</w:t>
            </w:r>
            <w:r w:rsidR="0075424D">
              <w:rPr>
                <w:szCs w:val="26"/>
              </w:rPr>
              <w:t xml:space="preserve">.1 </w:t>
            </w:r>
            <w:r w:rsidR="003F7A07" w:rsidRPr="0075424D">
              <w:rPr>
                <w:szCs w:val="26"/>
              </w:rPr>
              <w:t>Nếu thông tin không hợp lệ, hệ thống hiển thị thông báo yêu cầu người dùng nhập lại.</w:t>
            </w:r>
          </w:p>
          <w:p w:rsidR="003F7A07" w:rsidRPr="003F7A07" w:rsidRDefault="008C21B6" w:rsidP="00C814E4">
            <w:pPr>
              <w:keepNext/>
              <w:spacing w:line="240" w:lineRule="auto"/>
              <w:ind w:left="765" w:firstLine="0"/>
              <w:rPr>
                <w:szCs w:val="26"/>
              </w:rPr>
            </w:pPr>
            <w:r>
              <w:rPr>
                <w:szCs w:val="26"/>
              </w:rPr>
              <w:t>3</w:t>
            </w:r>
            <w:r w:rsidR="003F7A07">
              <w:rPr>
                <w:szCs w:val="26"/>
              </w:rPr>
              <w:t xml:space="preserve">.1. </w:t>
            </w:r>
            <w:r w:rsidR="003F7A07" w:rsidRPr="009C73A3">
              <w:rPr>
                <w:szCs w:val="26"/>
              </w:rPr>
              <w:t>Nếu xảy ra lỗi, hệ thống hiển thị thông báo lỗi và kết thúc chức năng hiện tại.</w:t>
            </w:r>
          </w:p>
        </w:tc>
      </w:tr>
    </w:tbl>
    <w:p w:rsidR="00C814E4" w:rsidRDefault="00C814E4">
      <w:pPr>
        <w:pStyle w:val="Caption"/>
      </w:pPr>
      <w:bookmarkStart w:id="110" w:name="_Toc9616285"/>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10</w:t>
      </w:r>
      <w:r w:rsidR="004B2B28">
        <w:fldChar w:fldCharType="end"/>
      </w:r>
      <w:r>
        <w:rPr>
          <w:noProof/>
        </w:rPr>
        <w:t xml:space="preserve"> Đặc tả </w:t>
      </w:r>
      <w:r w:rsidRPr="00E71EF6">
        <w:rPr>
          <w:noProof/>
        </w:rPr>
        <w:t>UC04.1_ThemKeHoachTietKiem</w:t>
      </w:r>
      <w:bookmarkEnd w:id="110"/>
    </w:p>
    <w:p w:rsidR="00270A4F" w:rsidRDefault="00C814E4" w:rsidP="00270A4F">
      <w:pPr>
        <w:pStyle w:val="Heading4"/>
      </w:pPr>
      <w:r>
        <w:rPr>
          <w:noProof/>
        </w:rPr>
        <w:lastRenderedPageBreak/>
        <mc:AlternateContent>
          <mc:Choice Requires="wps">
            <w:drawing>
              <wp:anchor distT="0" distB="0" distL="114300" distR="114300" simplePos="0" relativeHeight="251817984" behindDoc="0" locked="0" layoutInCell="1" allowOverlap="1" wp14:anchorId="6ACDB025" wp14:editId="6FEB5AD3">
                <wp:simplePos x="0" y="0"/>
                <wp:positionH relativeFrom="column">
                  <wp:posOffset>0</wp:posOffset>
                </wp:positionH>
                <wp:positionV relativeFrom="paragraph">
                  <wp:posOffset>5730875</wp:posOffset>
                </wp:positionV>
                <wp:extent cx="591947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wps:spPr>
                      <wps:txbx>
                        <w:txbxContent>
                          <w:p w:rsidR="0041104A" w:rsidRPr="00757B30" w:rsidRDefault="0041104A" w:rsidP="00C814E4">
                            <w:pPr>
                              <w:pStyle w:val="Caption"/>
                              <w:rPr>
                                <w:b/>
                                <w:i w:val="0"/>
                                <w:noProof/>
                                <w:szCs w:val="28"/>
                              </w:rPr>
                            </w:pPr>
                            <w:bookmarkStart w:id="111" w:name="_Toc961625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23</w:t>
                            </w:r>
                            <w:r>
                              <w:fldChar w:fldCharType="end"/>
                            </w:r>
                            <w:r>
                              <w:rPr>
                                <w:noProof/>
                              </w:rPr>
                              <w:t xml:space="preserve"> Activity diagram </w:t>
                            </w:r>
                            <w:r w:rsidRPr="00261506">
                              <w:rPr>
                                <w:noProof/>
                              </w:rPr>
                              <w:t>UC04.1_ThemKeHoachTietKiem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DB025" id="Text Box 62" o:spid="_x0000_s1050" type="#_x0000_t202" style="position:absolute;left:0;text-align:left;margin-left:0;margin-top:451.25pt;width:466.1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KjMAIAAGc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" stroked="f">
                <v:textbox style="mso-fit-shape-to-text:t" inset="0,0,0,0">
                  <w:txbxContent>
                    <w:p w:rsidR="0041104A" w:rsidRPr="00757B30" w:rsidRDefault="0041104A" w:rsidP="00C814E4">
                      <w:pPr>
                        <w:pStyle w:val="Caption"/>
                        <w:rPr>
                          <w:b/>
                          <w:i w:val="0"/>
                          <w:noProof/>
                          <w:szCs w:val="28"/>
                        </w:rPr>
                      </w:pPr>
                      <w:bookmarkStart w:id="112" w:name="_Toc9616258"/>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23</w:t>
                      </w:r>
                      <w:r>
                        <w:fldChar w:fldCharType="end"/>
                      </w:r>
                      <w:r>
                        <w:rPr>
                          <w:noProof/>
                        </w:rPr>
                        <w:t xml:space="preserve"> Activity diagram </w:t>
                      </w:r>
                      <w:r w:rsidRPr="00261506">
                        <w:rPr>
                          <w:noProof/>
                        </w:rPr>
                        <w:t>UC04.1_ThemKeHoachTietKiem</w:t>
                      </w:r>
                      <w:bookmarkEnd w:id="112"/>
                    </w:p>
                  </w:txbxContent>
                </v:textbox>
                <w10:wrap type="topAndBottom"/>
              </v:shape>
            </w:pict>
          </mc:Fallback>
        </mc:AlternateContent>
      </w:r>
      <w:r w:rsidR="00FC5DF3" w:rsidRPr="00FC5DF3">
        <w:rPr>
          <w:noProof/>
        </w:rPr>
        <w:drawing>
          <wp:anchor distT="0" distB="0" distL="114300" distR="114300" simplePos="0" relativeHeight="251754496" behindDoc="0" locked="0" layoutInCell="1" allowOverlap="1" wp14:anchorId="33083356" wp14:editId="5CA62642">
            <wp:simplePos x="0" y="0"/>
            <wp:positionH relativeFrom="margin">
              <wp:align>left</wp:align>
            </wp:positionH>
            <wp:positionV relativeFrom="paragraph">
              <wp:posOffset>353695</wp:posOffset>
            </wp:positionV>
            <wp:extent cx="5919470" cy="5320030"/>
            <wp:effectExtent l="0" t="0" r="50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19470" cy="5320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75424D" w:rsidRPr="0075424D" w:rsidRDefault="0075424D" w:rsidP="0075424D"/>
    <w:p w:rsidR="007B22B2" w:rsidRDefault="002C0B7D" w:rsidP="007B22B2">
      <w:pPr>
        <w:pStyle w:val="Heading4"/>
      </w:pPr>
      <w:r>
        <w:rPr>
          <w:noProof/>
        </w:rPr>
        <w:lastRenderedPageBreak/>
        <mc:AlternateContent>
          <mc:Choice Requires="wps">
            <w:drawing>
              <wp:anchor distT="0" distB="0" distL="114300" distR="114300" simplePos="0" relativeHeight="251820032" behindDoc="0" locked="0" layoutInCell="1" allowOverlap="1" wp14:anchorId="6D169EC5" wp14:editId="17D5E1E2">
                <wp:simplePos x="0" y="0"/>
                <wp:positionH relativeFrom="column">
                  <wp:posOffset>0</wp:posOffset>
                </wp:positionH>
                <wp:positionV relativeFrom="paragraph">
                  <wp:posOffset>6658610</wp:posOffset>
                </wp:positionV>
                <wp:extent cx="584835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rsidR="0041104A" w:rsidRPr="000F565B" w:rsidRDefault="0041104A" w:rsidP="002C0B7D">
                            <w:pPr>
                              <w:pStyle w:val="Caption"/>
                              <w:rPr>
                                <w:b/>
                                <w:i w:val="0"/>
                                <w:noProof/>
                                <w:szCs w:val="28"/>
                              </w:rPr>
                            </w:pPr>
                            <w:bookmarkStart w:id="113" w:name="_Toc961625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24</w:t>
                            </w:r>
                            <w:r>
                              <w:fldChar w:fldCharType="end"/>
                            </w:r>
                            <w:r>
                              <w:rPr>
                                <w:noProof/>
                              </w:rPr>
                              <w:t xml:space="preserve"> Sequence diagram </w:t>
                            </w:r>
                            <w:r w:rsidRPr="00CF50E2">
                              <w:rPr>
                                <w:noProof/>
                              </w:rPr>
                              <w:t>UC04.1_ThemKeHoachTietKiem</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69EC5" id="Text Box 63" o:spid="_x0000_s1051" type="#_x0000_t202" style="position:absolute;left:0;text-align:left;margin-left:0;margin-top:524.3pt;width:4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" stroked="f">
                <v:textbox style="mso-fit-shape-to-text:t" inset="0,0,0,0">
                  <w:txbxContent>
                    <w:p w:rsidR="0041104A" w:rsidRPr="000F565B" w:rsidRDefault="0041104A" w:rsidP="002C0B7D">
                      <w:pPr>
                        <w:pStyle w:val="Caption"/>
                        <w:rPr>
                          <w:b/>
                          <w:i w:val="0"/>
                          <w:noProof/>
                          <w:szCs w:val="28"/>
                        </w:rPr>
                      </w:pPr>
                      <w:bookmarkStart w:id="114" w:name="_Toc9616259"/>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24</w:t>
                      </w:r>
                      <w:r>
                        <w:fldChar w:fldCharType="end"/>
                      </w:r>
                      <w:r>
                        <w:rPr>
                          <w:noProof/>
                        </w:rPr>
                        <w:t xml:space="preserve"> Sequence diagram </w:t>
                      </w:r>
                      <w:r w:rsidRPr="00CF50E2">
                        <w:rPr>
                          <w:noProof/>
                        </w:rPr>
                        <w:t>UC04.1_ThemKeHoachTietKiem</w:t>
                      </w:r>
                      <w:bookmarkEnd w:id="114"/>
                    </w:p>
                  </w:txbxContent>
                </v:textbox>
                <w10:wrap type="topAndBottom"/>
              </v:shape>
            </w:pict>
          </mc:Fallback>
        </mc:AlternateContent>
      </w:r>
      <w:r w:rsidR="007B22B2" w:rsidRPr="007B22B2">
        <w:rPr>
          <w:noProof/>
        </w:rPr>
        <w:drawing>
          <wp:anchor distT="0" distB="0" distL="114300" distR="114300" simplePos="0" relativeHeight="251743232" behindDoc="0" locked="0" layoutInCell="1" allowOverlap="1" wp14:anchorId="03474763" wp14:editId="608A61DA">
            <wp:simplePos x="0" y="0"/>
            <wp:positionH relativeFrom="margin">
              <wp:align>left</wp:align>
            </wp:positionH>
            <wp:positionV relativeFrom="paragraph">
              <wp:posOffset>448541</wp:posOffset>
            </wp:positionV>
            <wp:extent cx="5848350" cy="61531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48350" cy="615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7B22B2" w:rsidRDefault="007B22B2" w:rsidP="00B57A98">
      <w:pPr>
        <w:rPr>
          <w:noProof/>
        </w:rPr>
      </w:pPr>
    </w:p>
    <w:p w:rsidR="007B22B2" w:rsidRDefault="007B22B2" w:rsidP="00B57A98">
      <w:pPr>
        <w:rPr>
          <w:noProof/>
        </w:rPr>
      </w:pPr>
    </w:p>
    <w:p w:rsidR="007B22B2" w:rsidRPr="00B57A98" w:rsidRDefault="007B22B2" w:rsidP="00B57A98"/>
    <w:p w:rsidR="002F128A" w:rsidRPr="002F128A" w:rsidRDefault="002F128A" w:rsidP="002F128A"/>
    <w:p w:rsidR="00FC31ED" w:rsidRDefault="00FC31ED" w:rsidP="00733E8F">
      <w:pPr>
        <w:pStyle w:val="Heading3"/>
      </w:pPr>
      <w:bookmarkStart w:id="115" w:name="_Toc9616211"/>
      <w:r>
        <w:lastRenderedPageBreak/>
        <w:t>Use case UC04.2_SuaKeHoach</w:t>
      </w:r>
      <w:r w:rsidR="00592889">
        <w:t>TietKiem</w:t>
      </w:r>
      <w:bookmarkEnd w:id="115"/>
    </w:p>
    <w:p w:rsidR="0034381A" w:rsidRPr="005B37F0" w:rsidRDefault="0034381A" w:rsidP="0034381A">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324604" w:rsidRDefault="0034381A" w:rsidP="006C53E3">
            <w:pPr>
              <w:ind w:firstLine="358"/>
            </w:pPr>
            <w:r>
              <w:t>UC04.2_SuaKeHoach</w:t>
            </w:r>
            <w:r w:rsidR="00592889">
              <w:t>TietKiem</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44031E" w:rsidRDefault="0034381A" w:rsidP="00865EA7">
            <w:pPr>
              <w:spacing w:line="240" w:lineRule="auto"/>
              <w:ind w:left="405" w:firstLine="0"/>
              <w:rPr>
                <w:szCs w:val="26"/>
              </w:rPr>
            </w:pPr>
            <w:r>
              <w:rPr>
                <w:szCs w:val="26"/>
              </w:rPr>
              <w:t>Hệ thống hỗ trợ người dùng có thể sửa thêm kế hoạch tiết kiệm,giúp người dùng tiết kiện cho sự kiện sắp tới.</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44031E" w:rsidRDefault="0034381A" w:rsidP="00865EA7">
            <w:pPr>
              <w:spacing w:line="240" w:lineRule="auto"/>
              <w:ind w:left="405" w:firstLine="0"/>
              <w:rPr>
                <w:szCs w:val="26"/>
              </w:rPr>
            </w:pPr>
            <w:r>
              <w:rPr>
                <w:szCs w:val="26"/>
              </w:rPr>
              <w:t>Người dùng muốn tạo kế hoạch tiết kiệm cho sự kiện mới sắp xảy ra. Người dùng chọn thêm kế hoạch tiết kiệm. Hệ thống tính toán và hiển thị số tiền mà người dùng cần phải tiết kiệm theo mỗi tháng cho sự kiện sắp tới mà người dùng đã lên kế hoạch.</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44031E" w:rsidRDefault="0034381A" w:rsidP="00865EA7">
            <w:pPr>
              <w:spacing w:line="240" w:lineRule="auto"/>
              <w:ind w:left="405" w:firstLine="0"/>
              <w:rPr>
                <w:szCs w:val="26"/>
              </w:rPr>
            </w:pPr>
            <w:r>
              <w:rPr>
                <w:szCs w:val="26"/>
              </w:rPr>
              <w:t>Người dùng</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44031E" w:rsidRDefault="0034381A" w:rsidP="00AB3D9E">
            <w:pPr>
              <w:spacing w:line="240" w:lineRule="auto"/>
              <w:ind w:left="405" w:firstLine="0"/>
              <w:rPr>
                <w:szCs w:val="26"/>
              </w:rPr>
            </w:pPr>
            <w:r>
              <w:rPr>
                <w:szCs w:val="26"/>
              </w:rPr>
              <w:t>Người dùng đăng nhập thành công vào hệ thống</w:t>
            </w:r>
            <w:r w:rsidR="00AA6D54">
              <w:rPr>
                <w:szCs w:val="26"/>
              </w:rPr>
              <w:t xml:space="preserve"> và chọn</w:t>
            </w:r>
            <w:r w:rsidR="00BF4B4E">
              <w:rPr>
                <w:szCs w:val="26"/>
              </w:rPr>
              <w:t xml:space="preserve"> xem danh sách</w:t>
            </w:r>
            <w:r w:rsidR="00AA6D54">
              <w:rPr>
                <w:szCs w:val="26"/>
              </w:rPr>
              <w:t xml:space="preserve"> </w:t>
            </w:r>
            <w:r w:rsidR="00DF2164">
              <w:rPr>
                <w:szCs w:val="26"/>
              </w:rPr>
              <w:t>kế</w:t>
            </w:r>
            <w:r w:rsidR="00AA6D54">
              <w:rPr>
                <w:szCs w:val="26"/>
              </w:rPr>
              <w:t xml:space="preserve"> hoạch tiết kiệm</w:t>
            </w:r>
            <w:r w:rsidR="00543A29">
              <w:rPr>
                <w:szCs w:val="26"/>
              </w:rPr>
              <w:t>, hệ thống hiển thị danh sách các kế hoạch.</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44031E" w:rsidRDefault="0034381A" w:rsidP="00865EA7">
            <w:pPr>
              <w:spacing w:line="240" w:lineRule="auto"/>
              <w:ind w:left="405" w:firstLine="0"/>
              <w:rPr>
                <w:szCs w:val="26"/>
              </w:rPr>
            </w:pPr>
            <w:r>
              <w:rPr>
                <w:szCs w:val="26"/>
              </w:rPr>
              <w:t>Cập nhật thông tin kế hoạch tiết kiệm vào cơ sở dữ liệu</w:t>
            </w:r>
          </w:p>
        </w:tc>
      </w:tr>
      <w:tr w:rsidR="0034381A" w:rsidTr="00865EA7">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34381A" w:rsidRPr="0044031E" w:rsidRDefault="0034381A" w:rsidP="00865EA7">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34381A" w:rsidRDefault="0034381A" w:rsidP="00865EA7">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34381A" w:rsidRDefault="0034381A" w:rsidP="00865EA7">
            <w:pPr>
              <w:spacing w:line="240" w:lineRule="auto"/>
              <w:ind w:left="405" w:firstLine="0"/>
              <w:jc w:val="center"/>
              <w:rPr>
                <w:szCs w:val="26"/>
              </w:rPr>
            </w:pPr>
            <w:r>
              <w:rPr>
                <w:szCs w:val="26"/>
              </w:rPr>
              <w:t>HeThong</w:t>
            </w:r>
          </w:p>
        </w:tc>
      </w:tr>
      <w:tr w:rsidR="0034381A" w:rsidTr="00865EA7">
        <w:trPr>
          <w:trHeight w:val="150"/>
        </w:trPr>
        <w:tc>
          <w:tcPr>
            <w:tcW w:w="1705" w:type="dxa"/>
            <w:vMerge/>
            <w:tcBorders>
              <w:left w:val="single" w:sz="4" w:space="0" w:color="000000" w:themeColor="text1"/>
              <w:right w:val="single" w:sz="4" w:space="0" w:color="000000" w:themeColor="text1"/>
            </w:tcBorders>
          </w:tcPr>
          <w:p w:rsidR="0034381A" w:rsidRPr="0044031E" w:rsidRDefault="0034381A"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735BE3" w:rsidRDefault="0034381A" w:rsidP="0034381A">
            <w:pPr>
              <w:pStyle w:val="ListParagraph"/>
              <w:numPr>
                <w:ilvl w:val="0"/>
                <w:numId w:val="33"/>
              </w:numPr>
              <w:spacing w:line="240" w:lineRule="auto"/>
              <w:rPr>
                <w:szCs w:val="26"/>
              </w:rPr>
            </w:pPr>
            <w:r>
              <w:rPr>
                <w:szCs w:val="26"/>
              </w:rPr>
              <w:t>Chọn kế hoạch muốn sửa</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FF2C3B" w:rsidRDefault="0034381A" w:rsidP="0034381A">
            <w:pPr>
              <w:pStyle w:val="ListParagraph"/>
              <w:numPr>
                <w:ilvl w:val="0"/>
                <w:numId w:val="33"/>
              </w:numPr>
              <w:spacing w:line="240" w:lineRule="auto"/>
              <w:rPr>
                <w:szCs w:val="26"/>
              </w:rPr>
            </w:pPr>
            <w:r>
              <w:rPr>
                <w:szCs w:val="26"/>
              </w:rPr>
              <w:t>Hiển thị giao diện sửa kế hoạch</w:t>
            </w:r>
          </w:p>
        </w:tc>
      </w:tr>
      <w:tr w:rsidR="0034381A" w:rsidTr="00865EA7">
        <w:trPr>
          <w:trHeight w:val="150"/>
        </w:trPr>
        <w:tc>
          <w:tcPr>
            <w:tcW w:w="1705" w:type="dxa"/>
            <w:vMerge/>
            <w:tcBorders>
              <w:left w:val="single" w:sz="4" w:space="0" w:color="000000" w:themeColor="text1"/>
              <w:right w:val="single" w:sz="4" w:space="0" w:color="000000" w:themeColor="text1"/>
            </w:tcBorders>
          </w:tcPr>
          <w:p w:rsidR="0034381A" w:rsidRPr="0044031E" w:rsidRDefault="0034381A"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2F1A5F" w:rsidRDefault="00572AC2" w:rsidP="0034381A">
            <w:pPr>
              <w:pStyle w:val="ListParagraph"/>
              <w:numPr>
                <w:ilvl w:val="0"/>
                <w:numId w:val="33"/>
              </w:numPr>
              <w:spacing w:line="240" w:lineRule="auto"/>
              <w:rPr>
                <w:szCs w:val="26"/>
              </w:rPr>
            </w:pPr>
            <w:r>
              <w:rPr>
                <w:szCs w:val="26"/>
              </w:rPr>
              <w:t>Chinh sửa</w:t>
            </w:r>
            <w:r w:rsidR="0034381A">
              <w:rPr>
                <w:szCs w:val="26"/>
              </w:rPr>
              <w:t xml:space="preserve"> thông tin và nhấn nút “Lưu”</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735BE3" w:rsidRDefault="0034381A" w:rsidP="0034381A">
            <w:pPr>
              <w:pStyle w:val="ListParagraph"/>
              <w:numPr>
                <w:ilvl w:val="0"/>
                <w:numId w:val="33"/>
              </w:numPr>
              <w:spacing w:line="240" w:lineRule="auto"/>
              <w:rPr>
                <w:szCs w:val="26"/>
              </w:rPr>
            </w:pPr>
            <w:r>
              <w:rPr>
                <w:szCs w:val="26"/>
              </w:rPr>
              <w:t>Kiểm tra thông tin kế hoạch hợp lệ</w:t>
            </w:r>
          </w:p>
        </w:tc>
      </w:tr>
      <w:tr w:rsidR="0034381A" w:rsidTr="00865EA7">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34381A" w:rsidRPr="0044031E" w:rsidRDefault="0034381A" w:rsidP="00865EA7">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Default="0034381A" w:rsidP="00865EA7">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2F1A5F" w:rsidRDefault="0034381A" w:rsidP="0034381A">
            <w:pPr>
              <w:pStyle w:val="ListParagraph"/>
              <w:numPr>
                <w:ilvl w:val="0"/>
                <w:numId w:val="33"/>
              </w:numPr>
              <w:spacing w:line="240" w:lineRule="auto"/>
              <w:rPr>
                <w:szCs w:val="26"/>
              </w:rPr>
            </w:pPr>
            <w:r>
              <w:rPr>
                <w:szCs w:val="26"/>
              </w:rPr>
              <w:t>Cập nhật thông tin kế hoạch vào cơ sở dữ liệu</w:t>
            </w:r>
          </w:p>
        </w:tc>
      </w:tr>
      <w:tr w:rsidR="0034381A" w:rsidTr="00865EA7">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381A" w:rsidRPr="0044031E" w:rsidRDefault="0034381A" w:rsidP="00865EA7">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4381A" w:rsidRPr="006E6E74" w:rsidRDefault="00543A29" w:rsidP="006E6E74">
            <w:pPr>
              <w:keepNext/>
              <w:spacing w:line="240" w:lineRule="auto"/>
              <w:ind w:firstLine="0"/>
              <w:rPr>
                <w:szCs w:val="26"/>
              </w:rPr>
            </w:pPr>
            <w:r>
              <w:rPr>
                <w:szCs w:val="26"/>
              </w:rPr>
              <w:t>4</w:t>
            </w:r>
            <w:r w:rsidR="006E6E74">
              <w:rPr>
                <w:szCs w:val="26"/>
              </w:rPr>
              <w:t xml:space="preserve">.1. </w:t>
            </w:r>
            <w:r w:rsidR="0034381A" w:rsidRPr="006E6E74">
              <w:rPr>
                <w:szCs w:val="26"/>
              </w:rPr>
              <w:t>Nếu thông tin không hợp lệ, hệ thống hiển thị thông báo và yêu cầu người dùng nhập lại.</w:t>
            </w:r>
          </w:p>
          <w:p w:rsidR="0034381A" w:rsidRPr="006E6E74" w:rsidRDefault="00543A29" w:rsidP="002C0B7D">
            <w:pPr>
              <w:keepNext/>
              <w:spacing w:line="240" w:lineRule="auto"/>
              <w:ind w:firstLine="0"/>
              <w:rPr>
                <w:szCs w:val="26"/>
              </w:rPr>
            </w:pPr>
            <w:r>
              <w:rPr>
                <w:szCs w:val="26"/>
              </w:rPr>
              <w:t>5</w:t>
            </w:r>
            <w:r w:rsidR="00BF4B4E">
              <w:rPr>
                <w:szCs w:val="26"/>
              </w:rPr>
              <w:t xml:space="preserve">.1. </w:t>
            </w:r>
            <w:r w:rsidR="0034381A" w:rsidRPr="006E6E74">
              <w:rPr>
                <w:szCs w:val="26"/>
              </w:rPr>
              <w:t>Nếu xảy ra lỗi , hệ thống sẽ hiển thị thông báo và kết thúc chức năng hiện tại.</w:t>
            </w:r>
          </w:p>
        </w:tc>
      </w:tr>
    </w:tbl>
    <w:p w:rsidR="0034381A" w:rsidRPr="0034381A" w:rsidRDefault="002C0B7D" w:rsidP="002C0B7D">
      <w:pPr>
        <w:pStyle w:val="Caption"/>
      </w:pPr>
      <w:bookmarkStart w:id="116" w:name="_Toc9616286"/>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11</w:t>
      </w:r>
      <w:r w:rsidR="004B2B28">
        <w:fldChar w:fldCharType="end"/>
      </w:r>
      <w:r>
        <w:t xml:space="preserve"> Đặc tả </w:t>
      </w:r>
      <w:r w:rsidRPr="0091439F">
        <w:t>UC04.2_SuaKeHoachTietKiem</w:t>
      </w:r>
      <w:bookmarkEnd w:id="116"/>
    </w:p>
    <w:p w:rsidR="00270A4F" w:rsidRDefault="002C0B7D" w:rsidP="00270A4F">
      <w:pPr>
        <w:pStyle w:val="Heading4"/>
      </w:pPr>
      <w:r>
        <w:rPr>
          <w:noProof/>
        </w:rPr>
        <w:lastRenderedPageBreak/>
        <mc:AlternateContent>
          <mc:Choice Requires="wps">
            <w:drawing>
              <wp:anchor distT="0" distB="0" distL="114300" distR="114300" simplePos="0" relativeHeight="251822080" behindDoc="0" locked="0" layoutInCell="1" allowOverlap="1" wp14:anchorId="37D8CD94" wp14:editId="13536808">
                <wp:simplePos x="0" y="0"/>
                <wp:positionH relativeFrom="column">
                  <wp:posOffset>0</wp:posOffset>
                </wp:positionH>
                <wp:positionV relativeFrom="paragraph">
                  <wp:posOffset>6075045</wp:posOffset>
                </wp:positionV>
                <wp:extent cx="576389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rsidR="0041104A" w:rsidRPr="000B56D7" w:rsidRDefault="0041104A" w:rsidP="002C0B7D">
                            <w:pPr>
                              <w:pStyle w:val="Caption"/>
                              <w:rPr>
                                <w:b/>
                                <w:i w:val="0"/>
                                <w:noProof/>
                                <w:szCs w:val="28"/>
                              </w:rPr>
                            </w:pPr>
                            <w:bookmarkStart w:id="117" w:name="_Toc9616260"/>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25</w:t>
                            </w:r>
                            <w:r>
                              <w:fldChar w:fldCharType="end"/>
                            </w:r>
                            <w:r>
                              <w:t xml:space="preserve"> Activity diagram </w:t>
                            </w:r>
                            <w:r w:rsidRPr="0013777E">
                              <w:t>UC04.2_SuaKeHoachTietKiem</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8CD94" id="Text Box 64" o:spid="_x0000_s1052" type="#_x0000_t202" style="position:absolute;left:0;text-align:left;margin-left:0;margin-top:478.35pt;width:453.8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qMXMQIAAGc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" stroked="f">
                <v:textbox style="mso-fit-shape-to-text:t" inset="0,0,0,0">
                  <w:txbxContent>
                    <w:p w:rsidR="0041104A" w:rsidRPr="000B56D7" w:rsidRDefault="0041104A" w:rsidP="002C0B7D">
                      <w:pPr>
                        <w:pStyle w:val="Caption"/>
                        <w:rPr>
                          <w:b/>
                          <w:i w:val="0"/>
                          <w:noProof/>
                          <w:szCs w:val="28"/>
                        </w:rPr>
                      </w:pPr>
                      <w:bookmarkStart w:id="118" w:name="_Toc9616260"/>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25</w:t>
                      </w:r>
                      <w:r>
                        <w:fldChar w:fldCharType="end"/>
                      </w:r>
                      <w:r>
                        <w:t xml:space="preserve"> Activity diagram </w:t>
                      </w:r>
                      <w:r w:rsidRPr="0013777E">
                        <w:t>UC04.2_SuaKeHoachTietKiem</w:t>
                      </w:r>
                      <w:bookmarkEnd w:id="118"/>
                    </w:p>
                  </w:txbxContent>
                </v:textbox>
                <w10:wrap type="topAndBottom"/>
              </v:shape>
            </w:pict>
          </mc:Fallback>
        </mc:AlternateContent>
      </w:r>
      <w:r w:rsidR="00D92F81" w:rsidRPr="00D92F81">
        <w:rPr>
          <w:noProof/>
        </w:rPr>
        <w:drawing>
          <wp:anchor distT="0" distB="0" distL="114300" distR="114300" simplePos="0" relativeHeight="251744256" behindDoc="0" locked="0" layoutInCell="1" allowOverlap="1" wp14:anchorId="01CAB667" wp14:editId="58C4496F">
            <wp:simplePos x="0" y="0"/>
            <wp:positionH relativeFrom="margin">
              <wp:align>left</wp:align>
            </wp:positionH>
            <wp:positionV relativeFrom="paragraph">
              <wp:posOffset>341630</wp:posOffset>
            </wp:positionV>
            <wp:extent cx="5763895" cy="5676265"/>
            <wp:effectExtent l="0" t="0" r="8255"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3895" cy="567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656A3B" w:rsidRDefault="00656A3B" w:rsidP="00656A3B"/>
    <w:p w:rsidR="00D92F81" w:rsidRPr="00656A3B" w:rsidRDefault="00D92F81" w:rsidP="00656A3B"/>
    <w:p w:rsidR="00D92F81" w:rsidRDefault="00270A4F" w:rsidP="000D7117">
      <w:pPr>
        <w:pStyle w:val="Heading4"/>
      </w:pPr>
      <w:r>
        <w:lastRenderedPageBreak/>
        <w:t>Sequence diagram</w:t>
      </w:r>
    </w:p>
    <w:p w:rsidR="00D92F81" w:rsidRDefault="002C0B7D" w:rsidP="002F128A">
      <w:r>
        <w:rPr>
          <w:noProof/>
        </w:rPr>
        <mc:AlternateContent>
          <mc:Choice Requires="wps">
            <w:drawing>
              <wp:anchor distT="0" distB="0" distL="114300" distR="114300" simplePos="0" relativeHeight="251824128" behindDoc="0" locked="0" layoutInCell="1" allowOverlap="1" wp14:anchorId="7D42141E" wp14:editId="6B0AD036">
                <wp:simplePos x="0" y="0"/>
                <wp:positionH relativeFrom="column">
                  <wp:posOffset>0</wp:posOffset>
                </wp:positionH>
                <wp:positionV relativeFrom="paragraph">
                  <wp:posOffset>6837680</wp:posOffset>
                </wp:positionV>
                <wp:extent cx="586422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rsidR="0041104A" w:rsidRPr="00940C52" w:rsidRDefault="0041104A" w:rsidP="002C0B7D">
                            <w:pPr>
                              <w:pStyle w:val="Caption"/>
                              <w:rPr>
                                <w:noProof/>
                                <w:szCs w:val="24"/>
                              </w:rPr>
                            </w:pPr>
                            <w:bookmarkStart w:id="119" w:name="_Toc9616261"/>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26</w:t>
                            </w:r>
                            <w:r>
                              <w:fldChar w:fldCharType="end"/>
                            </w:r>
                            <w:r>
                              <w:rPr>
                                <w:noProof/>
                              </w:rPr>
                              <w:t xml:space="preserve"> Sequence diagram </w:t>
                            </w:r>
                            <w:r w:rsidRPr="0053060C">
                              <w:rPr>
                                <w:noProof/>
                              </w:rPr>
                              <w:t>UC04.2_SuaKeHoachTietKiem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2141E" id="Text Box 65" o:spid="_x0000_s1053" type="#_x0000_t202" style="position:absolute;left:0;text-align:left;margin-left:0;margin-top:538.4pt;width:461.7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" stroked="f">
                <v:textbox style="mso-fit-shape-to-text:t" inset="0,0,0,0">
                  <w:txbxContent>
                    <w:p w:rsidR="0041104A" w:rsidRPr="00940C52" w:rsidRDefault="0041104A" w:rsidP="002C0B7D">
                      <w:pPr>
                        <w:pStyle w:val="Caption"/>
                        <w:rPr>
                          <w:noProof/>
                          <w:szCs w:val="24"/>
                        </w:rPr>
                      </w:pPr>
                      <w:bookmarkStart w:id="120" w:name="_Toc9616261"/>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26</w:t>
                      </w:r>
                      <w:r>
                        <w:fldChar w:fldCharType="end"/>
                      </w:r>
                      <w:r>
                        <w:rPr>
                          <w:noProof/>
                        </w:rPr>
                        <w:t xml:space="preserve"> Sequence diagram </w:t>
                      </w:r>
                      <w:r w:rsidRPr="0053060C">
                        <w:rPr>
                          <w:noProof/>
                        </w:rPr>
                        <w:t>UC04.2_SuaKeHoachTietKiem</w:t>
                      </w:r>
                      <w:bookmarkEnd w:id="120"/>
                    </w:p>
                  </w:txbxContent>
                </v:textbox>
                <w10:wrap type="topAndBottom"/>
              </v:shape>
            </w:pict>
          </mc:Fallback>
        </mc:AlternateContent>
      </w:r>
      <w:r w:rsidR="000D7117" w:rsidRPr="000D7117">
        <w:rPr>
          <w:noProof/>
        </w:rPr>
        <w:drawing>
          <wp:anchor distT="0" distB="0" distL="114300" distR="114300" simplePos="0" relativeHeight="251745280" behindDoc="0" locked="0" layoutInCell="1" allowOverlap="1" wp14:anchorId="18E297A3" wp14:editId="47E010F8">
            <wp:simplePos x="0" y="0"/>
            <wp:positionH relativeFrom="margin">
              <wp:align>left</wp:align>
            </wp:positionH>
            <wp:positionV relativeFrom="paragraph">
              <wp:posOffset>222709</wp:posOffset>
            </wp:positionV>
            <wp:extent cx="5864225" cy="6558280"/>
            <wp:effectExtent l="0" t="0" r="317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64225" cy="655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2F81" w:rsidRDefault="00D92F81" w:rsidP="002F128A"/>
    <w:p w:rsidR="00D92F81" w:rsidRPr="002F128A" w:rsidRDefault="00D92F81" w:rsidP="000D7117">
      <w:pPr>
        <w:ind w:firstLine="0"/>
      </w:pPr>
    </w:p>
    <w:p w:rsidR="00FC31ED" w:rsidRDefault="00FC31ED" w:rsidP="00733E8F">
      <w:pPr>
        <w:pStyle w:val="Heading3"/>
      </w:pPr>
      <w:bookmarkStart w:id="121" w:name="_Toc9616212"/>
      <w:r>
        <w:lastRenderedPageBreak/>
        <w:t>Use case UC04.3_XoaKeHoach</w:t>
      </w:r>
      <w:r w:rsidR="003E6507">
        <w:t>TietKiem</w:t>
      </w:r>
      <w:bookmarkEnd w:id="121"/>
    </w:p>
    <w:p w:rsidR="0034381A" w:rsidRPr="0034381A" w:rsidRDefault="0034381A" w:rsidP="0034381A">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D40CED" w:rsidTr="00D40CED">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D52063" w:rsidRDefault="003E6507" w:rsidP="00F15B43">
            <w:pPr>
              <w:ind w:firstLine="358"/>
              <w:rPr>
                <w:b/>
                <w:i/>
              </w:rPr>
            </w:pPr>
            <w:r>
              <w:t>UC04.3_XoaKeHoachTietKiem</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D52063" w:rsidRDefault="006B2B44" w:rsidP="00D40CED">
            <w:pPr>
              <w:spacing w:line="240" w:lineRule="auto"/>
              <w:ind w:left="405" w:firstLine="0"/>
              <w:rPr>
                <w:szCs w:val="26"/>
              </w:rPr>
            </w:pPr>
            <w:r>
              <w:rPr>
                <w:szCs w:val="26"/>
              </w:rPr>
              <w:t>Xóa kế hoạch tiết kiệm khỏi cơ sở dữ liệu.</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44031E" w:rsidRDefault="00D40CED" w:rsidP="008051ED">
            <w:pPr>
              <w:spacing w:line="240" w:lineRule="auto"/>
              <w:ind w:left="405" w:firstLine="0"/>
              <w:rPr>
                <w:szCs w:val="26"/>
              </w:rPr>
            </w:pPr>
            <w:r>
              <w:rPr>
                <w:szCs w:val="26"/>
              </w:rPr>
              <w:t>Ng</w:t>
            </w:r>
            <w:r w:rsidR="006B2B44">
              <w:rPr>
                <w:szCs w:val="26"/>
              </w:rPr>
              <w:t xml:space="preserve">ười dùng muốn xóa </w:t>
            </w:r>
            <w:r>
              <w:rPr>
                <w:szCs w:val="26"/>
              </w:rPr>
              <w:t xml:space="preserve">kế hoạch tiết kiệm </w:t>
            </w:r>
            <w:r w:rsidR="006B2B44">
              <w:rPr>
                <w:szCs w:val="26"/>
              </w:rPr>
              <w:t>hiện có</w:t>
            </w:r>
            <w:r>
              <w:rPr>
                <w:szCs w:val="26"/>
              </w:rPr>
              <w:t xml:space="preserve">. Người dùng chọn </w:t>
            </w:r>
            <w:r w:rsidR="008051ED">
              <w:rPr>
                <w:szCs w:val="26"/>
              </w:rPr>
              <w:t>xóa</w:t>
            </w:r>
            <w:r>
              <w:rPr>
                <w:szCs w:val="26"/>
              </w:rPr>
              <w:t xml:space="preserve"> kế hoạch tiết kiệm. Hệ thống</w:t>
            </w:r>
            <w:r w:rsidR="008051ED">
              <w:rPr>
                <w:szCs w:val="26"/>
              </w:rPr>
              <w:t xml:space="preserve"> yêu cầu nhận từ người dùng sau đó xóa kế hoạch khỏi cơ sở dữ liệu</w:t>
            </w:r>
            <w:r>
              <w:rPr>
                <w:szCs w:val="26"/>
              </w:rPr>
              <w:t>.</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44031E" w:rsidRDefault="00D40CED" w:rsidP="00D40CED">
            <w:pPr>
              <w:spacing w:line="240" w:lineRule="auto"/>
              <w:ind w:left="405" w:firstLine="0"/>
              <w:rPr>
                <w:szCs w:val="26"/>
              </w:rPr>
            </w:pPr>
            <w:r>
              <w:rPr>
                <w:szCs w:val="26"/>
              </w:rPr>
              <w:t>Người dùng</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44031E" w:rsidRDefault="00D40CED" w:rsidP="00D40CED">
            <w:pPr>
              <w:spacing w:line="240" w:lineRule="auto"/>
              <w:ind w:left="405" w:firstLine="0"/>
              <w:rPr>
                <w:szCs w:val="26"/>
              </w:rPr>
            </w:pPr>
            <w:r>
              <w:rPr>
                <w:szCs w:val="26"/>
              </w:rPr>
              <w:t>Người dùng đăng nhập t</w:t>
            </w:r>
            <w:r w:rsidR="009521EA">
              <w:rPr>
                <w:szCs w:val="26"/>
              </w:rPr>
              <w:t xml:space="preserve">hành công vào hệ thống và chọn </w:t>
            </w:r>
            <w:r w:rsidR="009E21DD">
              <w:rPr>
                <w:szCs w:val="26"/>
              </w:rPr>
              <w:t>chức năng quản lý kế hoạch, hệ thống hiển thị danh sách các kế hoạch tiết kiệm.</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44031E" w:rsidRDefault="00D40CED" w:rsidP="00D40CED">
            <w:pPr>
              <w:spacing w:line="240" w:lineRule="auto"/>
              <w:ind w:left="405" w:firstLine="0"/>
              <w:rPr>
                <w:szCs w:val="26"/>
              </w:rPr>
            </w:pPr>
            <w:r>
              <w:rPr>
                <w:szCs w:val="26"/>
              </w:rPr>
              <w:t>Thông tin kế hoạch tiết kiệm được lưu vào cơ sở dữ liệu</w:t>
            </w:r>
          </w:p>
        </w:tc>
      </w:tr>
      <w:tr w:rsidR="00D40CED"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D40CED" w:rsidRPr="0044031E" w:rsidRDefault="00D40CED" w:rsidP="00D40CED">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D40CED" w:rsidRDefault="00D40CED" w:rsidP="00D40CED">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D40CED" w:rsidRDefault="00D40CED" w:rsidP="00D40CED">
            <w:pPr>
              <w:spacing w:line="240" w:lineRule="auto"/>
              <w:ind w:left="405" w:firstLine="0"/>
              <w:jc w:val="center"/>
              <w:rPr>
                <w:szCs w:val="26"/>
              </w:rPr>
            </w:pPr>
            <w:r>
              <w:rPr>
                <w:szCs w:val="26"/>
              </w:rPr>
              <w:t>HeThong</w:t>
            </w:r>
          </w:p>
        </w:tc>
      </w:tr>
      <w:tr w:rsidR="004A7A7D" w:rsidTr="004C06CB">
        <w:trPr>
          <w:trHeight w:val="150"/>
        </w:trPr>
        <w:tc>
          <w:tcPr>
            <w:tcW w:w="1705" w:type="dxa"/>
            <w:vMerge/>
            <w:tcBorders>
              <w:left w:val="single" w:sz="4" w:space="0" w:color="000000" w:themeColor="text1"/>
              <w:right w:val="single" w:sz="4" w:space="0" w:color="000000" w:themeColor="text1"/>
            </w:tcBorders>
          </w:tcPr>
          <w:p w:rsidR="004A7A7D" w:rsidRPr="0044031E" w:rsidRDefault="004A7A7D" w:rsidP="00D40CE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A7A7D" w:rsidRPr="00735BE3" w:rsidRDefault="004A7A7D" w:rsidP="004A7A7D">
            <w:pPr>
              <w:pStyle w:val="ListParagraph"/>
              <w:numPr>
                <w:ilvl w:val="0"/>
                <w:numId w:val="24"/>
              </w:numPr>
              <w:spacing w:line="240" w:lineRule="auto"/>
              <w:rPr>
                <w:szCs w:val="26"/>
              </w:rPr>
            </w:pPr>
            <w:r>
              <w:rPr>
                <w:szCs w:val="26"/>
              </w:rPr>
              <w:t>Chọn kế hoạch muốn xóa và chọn nút “Xóa”</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A7A7D" w:rsidRDefault="004A7A7D" w:rsidP="004A7A7D">
            <w:pPr>
              <w:pStyle w:val="ListParagraph"/>
              <w:spacing w:line="240" w:lineRule="auto"/>
              <w:ind w:left="1125" w:firstLine="0"/>
              <w:rPr>
                <w:szCs w:val="26"/>
              </w:rPr>
            </w:pPr>
          </w:p>
        </w:tc>
      </w:tr>
      <w:tr w:rsidR="00D40CED" w:rsidTr="004C06CB">
        <w:trPr>
          <w:trHeight w:val="150"/>
        </w:trPr>
        <w:tc>
          <w:tcPr>
            <w:tcW w:w="1705" w:type="dxa"/>
            <w:vMerge/>
            <w:tcBorders>
              <w:left w:val="single" w:sz="4" w:space="0" w:color="000000" w:themeColor="text1"/>
              <w:right w:val="single" w:sz="4" w:space="0" w:color="000000" w:themeColor="text1"/>
            </w:tcBorders>
          </w:tcPr>
          <w:p w:rsidR="00D40CED" w:rsidRPr="0044031E" w:rsidRDefault="00D40CED" w:rsidP="00D40CE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D40CED" w:rsidP="00A92CB3">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0F3D80" w:rsidP="00D40CED">
            <w:pPr>
              <w:pStyle w:val="ListParagraph"/>
              <w:numPr>
                <w:ilvl w:val="0"/>
                <w:numId w:val="24"/>
              </w:numPr>
              <w:spacing w:line="240" w:lineRule="auto"/>
              <w:rPr>
                <w:szCs w:val="26"/>
              </w:rPr>
            </w:pPr>
            <w:r>
              <w:rPr>
                <w:szCs w:val="26"/>
              </w:rPr>
              <w:t>Kiểm tra kế hoạch trong cơ sở dữ liệu</w:t>
            </w:r>
          </w:p>
        </w:tc>
      </w:tr>
      <w:tr w:rsidR="00D40CED" w:rsidTr="004C06CB">
        <w:trPr>
          <w:trHeight w:val="150"/>
        </w:trPr>
        <w:tc>
          <w:tcPr>
            <w:tcW w:w="1705" w:type="dxa"/>
            <w:vMerge/>
            <w:tcBorders>
              <w:left w:val="single" w:sz="4" w:space="0" w:color="000000" w:themeColor="text1"/>
              <w:right w:val="single" w:sz="4" w:space="0" w:color="000000" w:themeColor="text1"/>
            </w:tcBorders>
          </w:tcPr>
          <w:p w:rsidR="00D40CED" w:rsidRPr="0044031E" w:rsidRDefault="00D40CED" w:rsidP="00D40CE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D40CED" w:rsidP="000F3D80">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0F3D80" w:rsidRDefault="000F3D80" w:rsidP="000F3D80">
            <w:pPr>
              <w:pStyle w:val="ListParagraph"/>
              <w:numPr>
                <w:ilvl w:val="0"/>
                <w:numId w:val="24"/>
              </w:numPr>
              <w:spacing w:line="240" w:lineRule="auto"/>
              <w:rPr>
                <w:szCs w:val="26"/>
              </w:rPr>
            </w:pPr>
            <w:r>
              <w:rPr>
                <w:szCs w:val="26"/>
              </w:rPr>
              <w:t>Hiển thị thông báo yêu cầu xác nhận xóa.</w:t>
            </w:r>
          </w:p>
        </w:tc>
      </w:tr>
      <w:tr w:rsidR="00D40CED" w:rsidTr="004C06CB">
        <w:trPr>
          <w:trHeight w:val="150"/>
        </w:trPr>
        <w:tc>
          <w:tcPr>
            <w:tcW w:w="1705" w:type="dxa"/>
            <w:vMerge/>
            <w:tcBorders>
              <w:left w:val="single" w:sz="4" w:space="0" w:color="000000" w:themeColor="text1"/>
              <w:right w:val="single" w:sz="4" w:space="0" w:color="000000" w:themeColor="text1"/>
            </w:tcBorders>
          </w:tcPr>
          <w:p w:rsidR="00D40CED" w:rsidRPr="0044031E" w:rsidRDefault="00D40CED" w:rsidP="00D40CE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0F3D80" w:rsidP="000F3D80">
            <w:pPr>
              <w:pStyle w:val="ListParagraph"/>
              <w:numPr>
                <w:ilvl w:val="0"/>
                <w:numId w:val="24"/>
              </w:numPr>
              <w:spacing w:line="240" w:lineRule="auto"/>
              <w:rPr>
                <w:szCs w:val="26"/>
              </w:rPr>
            </w:pPr>
            <w:r>
              <w:rPr>
                <w:szCs w:val="26"/>
              </w:rPr>
              <w:t>Chọn nút “Xóa”</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0F3D80" w:rsidP="00D40CED">
            <w:pPr>
              <w:pStyle w:val="ListParagraph"/>
              <w:numPr>
                <w:ilvl w:val="0"/>
                <w:numId w:val="24"/>
              </w:numPr>
              <w:spacing w:line="240" w:lineRule="auto"/>
              <w:rPr>
                <w:szCs w:val="26"/>
              </w:rPr>
            </w:pPr>
            <w:r>
              <w:rPr>
                <w:szCs w:val="26"/>
              </w:rPr>
              <w:t>Xóa kế hoạch khỏi cơ sở dữ liệu.</w:t>
            </w:r>
          </w:p>
        </w:tc>
      </w:tr>
      <w:tr w:rsidR="00D40CED" w:rsidTr="004C06CB">
        <w:trPr>
          <w:trHeight w:val="150"/>
        </w:trPr>
        <w:tc>
          <w:tcPr>
            <w:tcW w:w="1705" w:type="dxa"/>
            <w:vMerge/>
            <w:tcBorders>
              <w:left w:val="single" w:sz="4" w:space="0" w:color="000000" w:themeColor="text1"/>
              <w:bottom w:val="single" w:sz="4" w:space="0" w:color="000000" w:themeColor="text1"/>
              <w:right w:val="single" w:sz="4" w:space="0" w:color="000000" w:themeColor="text1"/>
            </w:tcBorders>
          </w:tcPr>
          <w:p w:rsidR="00D40CED" w:rsidRPr="0044031E" w:rsidRDefault="00D40CED" w:rsidP="00D40CE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Default="00D40CED" w:rsidP="00D40CED">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Pr="00735BE3" w:rsidRDefault="000F3D80" w:rsidP="00D40CED">
            <w:pPr>
              <w:pStyle w:val="ListParagraph"/>
              <w:numPr>
                <w:ilvl w:val="0"/>
                <w:numId w:val="24"/>
              </w:numPr>
              <w:spacing w:line="240" w:lineRule="auto"/>
              <w:rPr>
                <w:szCs w:val="26"/>
              </w:rPr>
            </w:pPr>
            <w:r>
              <w:rPr>
                <w:szCs w:val="26"/>
              </w:rPr>
              <w:t>Cập nhật lại danh sách kế hoạch tiết kiệm.</w:t>
            </w:r>
          </w:p>
        </w:tc>
      </w:tr>
      <w:tr w:rsidR="00D40CE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40CED" w:rsidRPr="0044031E" w:rsidRDefault="00D40CED" w:rsidP="00D40CED">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0CED" w:rsidRDefault="00D44C28" w:rsidP="00D40CED">
            <w:pPr>
              <w:keepNext/>
              <w:spacing w:line="240" w:lineRule="auto"/>
              <w:ind w:left="405" w:firstLine="0"/>
              <w:rPr>
                <w:szCs w:val="26"/>
              </w:rPr>
            </w:pPr>
            <w:r>
              <w:rPr>
                <w:szCs w:val="26"/>
              </w:rPr>
              <w:t>2</w:t>
            </w:r>
            <w:r w:rsidR="00BD041C">
              <w:rPr>
                <w:szCs w:val="26"/>
              </w:rPr>
              <w:t>.1. Nếu không có tồn tại kế hoạch trong cơ sở dữ liệu,  hệ thống thông báo cho người dùng và cập nhật lại danh sách kế hoạch tiết kiệm.</w:t>
            </w:r>
          </w:p>
          <w:p w:rsidR="005464C5" w:rsidRDefault="00D44C28" w:rsidP="00D40CED">
            <w:pPr>
              <w:keepNext/>
              <w:spacing w:line="240" w:lineRule="auto"/>
              <w:ind w:left="405" w:firstLine="0"/>
              <w:rPr>
                <w:szCs w:val="26"/>
              </w:rPr>
            </w:pPr>
            <w:r>
              <w:rPr>
                <w:szCs w:val="26"/>
              </w:rPr>
              <w:t>4</w:t>
            </w:r>
            <w:r w:rsidR="005464C5">
              <w:rPr>
                <w:szCs w:val="26"/>
              </w:rPr>
              <w:t>.1. Nếu không muốn xóa, người dùng chọn nút “Hủy”.</w:t>
            </w:r>
          </w:p>
          <w:p w:rsidR="00BD041C" w:rsidRPr="0044031E" w:rsidRDefault="00D44C28" w:rsidP="002C0B7D">
            <w:pPr>
              <w:keepNext/>
              <w:spacing w:line="240" w:lineRule="auto"/>
              <w:ind w:left="405" w:firstLine="0"/>
              <w:rPr>
                <w:szCs w:val="26"/>
              </w:rPr>
            </w:pPr>
            <w:r>
              <w:rPr>
                <w:szCs w:val="26"/>
              </w:rPr>
              <w:t>5</w:t>
            </w:r>
            <w:r w:rsidR="00BD041C">
              <w:rPr>
                <w:szCs w:val="26"/>
              </w:rPr>
              <w:t xml:space="preserve">.1. </w:t>
            </w:r>
            <w:r w:rsidR="00BD041C" w:rsidRPr="009C73A3">
              <w:rPr>
                <w:szCs w:val="26"/>
              </w:rPr>
              <w:t>Nếu xảy ra lỗi, hệ thống hiển thị thông báo lỗi và kết thúc chức năng hiện tại.</w:t>
            </w:r>
          </w:p>
        </w:tc>
      </w:tr>
    </w:tbl>
    <w:p w:rsidR="002C0B7D" w:rsidRDefault="002C0B7D">
      <w:pPr>
        <w:pStyle w:val="Caption"/>
      </w:pPr>
      <w:bookmarkStart w:id="122" w:name="_Toc9616287"/>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12</w:t>
      </w:r>
      <w:r w:rsidR="004B2B28">
        <w:fldChar w:fldCharType="end"/>
      </w:r>
      <w:r>
        <w:rPr>
          <w:noProof/>
        </w:rPr>
        <w:t xml:space="preserve"> Đặc tả </w:t>
      </w:r>
      <w:r w:rsidRPr="005B6792">
        <w:rPr>
          <w:noProof/>
        </w:rPr>
        <w:t>UC04.3_XoaKeHoachTietKiem</w:t>
      </w:r>
      <w:bookmarkEnd w:id="122"/>
    </w:p>
    <w:p w:rsidR="00270A4F" w:rsidRDefault="002C0B7D" w:rsidP="00270A4F">
      <w:pPr>
        <w:pStyle w:val="Heading4"/>
      </w:pPr>
      <w:r>
        <w:rPr>
          <w:noProof/>
        </w:rPr>
        <w:lastRenderedPageBreak/>
        <mc:AlternateContent>
          <mc:Choice Requires="wps">
            <w:drawing>
              <wp:anchor distT="0" distB="0" distL="114300" distR="114300" simplePos="0" relativeHeight="251826176" behindDoc="0" locked="0" layoutInCell="1" allowOverlap="1" wp14:anchorId="79F7E23E" wp14:editId="35AF50CC">
                <wp:simplePos x="0" y="0"/>
                <wp:positionH relativeFrom="column">
                  <wp:posOffset>0</wp:posOffset>
                </wp:positionH>
                <wp:positionV relativeFrom="paragraph">
                  <wp:posOffset>6609715</wp:posOffset>
                </wp:positionV>
                <wp:extent cx="582104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41104A" w:rsidRPr="00C15BD5" w:rsidRDefault="0041104A" w:rsidP="002C0B7D">
                            <w:pPr>
                              <w:pStyle w:val="Caption"/>
                              <w:rPr>
                                <w:b/>
                                <w:i w:val="0"/>
                                <w:noProof/>
                                <w:szCs w:val="28"/>
                              </w:rPr>
                            </w:pPr>
                            <w:bookmarkStart w:id="123" w:name="_Toc9616262"/>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27</w:t>
                            </w:r>
                            <w:r>
                              <w:fldChar w:fldCharType="end"/>
                            </w:r>
                            <w:r>
                              <w:rPr>
                                <w:noProof/>
                              </w:rPr>
                              <w:t xml:space="preserve"> Activity diagram </w:t>
                            </w:r>
                            <w:r w:rsidRPr="005778A1">
                              <w:rPr>
                                <w:noProof/>
                              </w:rPr>
                              <w:t>UC04.3_XoaKeHoachTietKiem</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7E23E" id="Text Box 66" o:spid="_x0000_s1054" type="#_x0000_t202" style="position:absolute;left:0;text-align:left;margin-left:0;margin-top:520.45pt;width:458.3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" stroked="f">
                <v:textbox style="mso-fit-shape-to-text:t" inset="0,0,0,0">
                  <w:txbxContent>
                    <w:p w:rsidR="0041104A" w:rsidRPr="00C15BD5" w:rsidRDefault="0041104A" w:rsidP="002C0B7D">
                      <w:pPr>
                        <w:pStyle w:val="Caption"/>
                        <w:rPr>
                          <w:b/>
                          <w:i w:val="0"/>
                          <w:noProof/>
                          <w:szCs w:val="28"/>
                        </w:rPr>
                      </w:pPr>
                      <w:bookmarkStart w:id="124" w:name="_Toc9616262"/>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27</w:t>
                      </w:r>
                      <w:r>
                        <w:fldChar w:fldCharType="end"/>
                      </w:r>
                      <w:r>
                        <w:rPr>
                          <w:noProof/>
                        </w:rPr>
                        <w:t xml:space="preserve"> Activity diagram </w:t>
                      </w:r>
                      <w:r w:rsidRPr="005778A1">
                        <w:rPr>
                          <w:noProof/>
                        </w:rPr>
                        <w:t>UC04.3_XoaKeHoachTietKiem</w:t>
                      </w:r>
                      <w:bookmarkEnd w:id="124"/>
                    </w:p>
                  </w:txbxContent>
                </v:textbox>
                <w10:wrap type="topAndBottom"/>
              </v:shape>
            </w:pict>
          </mc:Fallback>
        </mc:AlternateContent>
      </w:r>
      <w:r w:rsidR="00D161A5" w:rsidRPr="00D161A5">
        <w:rPr>
          <w:noProof/>
        </w:rPr>
        <w:drawing>
          <wp:anchor distT="0" distB="0" distL="114300" distR="114300" simplePos="0" relativeHeight="251746304" behindDoc="0" locked="0" layoutInCell="1" allowOverlap="1" wp14:anchorId="21BB67B8" wp14:editId="2D86CDDE">
            <wp:simplePos x="0" y="0"/>
            <wp:positionH relativeFrom="margin">
              <wp:align>left</wp:align>
            </wp:positionH>
            <wp:positionV relativeFrom="paragraph">
              <wp:posOffset>353695</wp:posOffset>
            </wp:positionV>
            <wp:extent cx="5821045" cy="6198870"/>
            <wp:effectExtent l="0" t="0" r="825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21045" cy="6198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1D7B83" w:rsidRDefault="001D7B83" w:rsidP="001D7B83"/>
    <w:p w:rsidR="00D161A5" w:rsidRPr="001D7B83" w:rsidRDefault="00D161A5" w:rsidP="001D7B83"/>
    <w:p w:rsidR="00D161A5" w:rsidRDefault="00270A4F" w:rsidP="00D161A5">
      <w:pPr>
        <w:pStyle w:val="Heading4"/>
      </w:pPr>
      <w:r>
        <w:lastRenderedPageBreak/>
        <w:t>Sequence diagram</w:t>
      </w:r>
    </w:p>
    <w:p w:rsidR="00D161A5" w:rsidRDefault="002C0B7D" w:rsidP="002F128A">
      <w:r>
        <w:rPr>
          <w:noProof/>
        </w:rPr>
        <mc:AlternateContent>
          <mc:Choice Requires="wps">
            <w:drawing>
              <wp:anchor distT="0" distB="0" distL="114300" distR="114300" simplePos="0" relativeHeight="251828224" behindDoc="0" locked="0" layoutInCell="1" allowOverlap="1" wp14:anchorId="27949731" wp14:editId="0A78E89A">
                <wp:simplePos x="0" y="0"/>
                <wp:positionH relativeFrom="column">
                  <wp:posOffset>0</wp:posOffset>
                </wp:positionH>
                <wp:positionV relativeFrom="paragraph">
                  <wp:posOffset>6435725</wp:posOffset>
                </wp:positionV>
                <wp:extent cx="589597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rsidR="0041104A" w:rsidRPr="002E2072" w:rsidRDefault="0041104A" w:rsidP="002C0B7D">
                            <w:pPr>
                              <w:pStyle w:val="Caption"/>
                              <w:rPr>
                                <w:noProof/>
                                <w:szCs w:val="24"/>
                              </w:rPr>
                            </w:pPr>
                            <w:bookmarkStart w:id="125" w:name="_Toc9616263"/>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28</w:t>
                            </w:r>
                            <w:r>
                              <w:fldChar w:fldCharType="end"/>
                            </w:r>
                            <w:r>
                              <w:rPr>
                                <w:noProof/>
                              </w:rPr>
                              <w:t xml:space="preserve"> Sequence diagram </w:t>
                            </w:r>
                            <w:r w:rsidRPr="00D35F80">
                              <w:rPr>
                                <w:noProof/>
                              </w:rPr>
                              <w:t>UC04.3_XoaKeHoachTietKiem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49731" id="Text Box 67" o:spid="_x0000_s1055" type="#_x0000_t202" style="position:absolute;left:0;text-align:left;margin-left:0;margin-top:506.75pt;width:464.2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" stroked="f">
                <v:textbox style="mso-fit-shape-to-text:t" inset="0,0,0,0">
                  <w:txbxContent>
                    <w:p w:rsidR="0041104A" w:rsidRPr="002E2072" w:rsidRDefault="0041104A" w:rsidP="002C0B7D">
                      <w:pPr>
                        <w:pStyle w:val="Caption"/>
                        <w:rPr>
                          <w:noProof/>
                          <w:szCs w:val="24"/>
                        </w:rPr>
                      </w:pPr>
                      <w:bookmarkStart w:id="126" w:name="_Toc9616263"/>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28</w:t>
                      </w:r>
                      <w:r>
                        <w:fldChar w:fldCharType="end"/>
                      </w:r>
                      <w:r>
                        <w:rPr>
                          <w:noProof/>
                        </w:rPr>
                        <w:t xml:space="preserve"> Sequence diagram </w:t>
                      </w:r>
                      <w:r w:rsidRPr="00D35F80">
                        <w:rPr>
                          <w:noProof/>
                        </w:rPr>
                        <w:t>UC04.3_XoaKeHoachTietKiem</w:t>
                      </w:r>
                      <w:bookmarkEnd w:id="126"/>
                    </w:p>
                  </w:txbxContent>
                </v:textbox>
                <w10:wrap type="topAndBottom"/>
              </v:shape>
            </w:pict>
          </mc:Fallback>
        </mc:AlternateContent>
      </w:r>
      <w:r w:rsidR="00D161A5" w:rsidRPr="00D161A5">
        <w:rPr>
          <w:noProof/>
        </w:rPr>
        <w:drawing>
          <wp:anchor distT="0" distB="0" distL="114300" distR="114300" simplePos="0" relativeHeight="251747328" behindDoc="0" locked="0" layoutInCell="1" allowOverlap="1" wp14:anchorId="5B801F74" wp14:editId="5D43983B">
            <wp:simplePos x="0" y="0"/>
            <wp:positionH relativeFrom="margin">
              <wp:align>left</wp:align>
            </wp:positionH>
            <wp:positionV relativeFrom="paragraph">
              <wp:posOffset>261773</wp:posOffset>
            </wp:positionV>
            <wp:extent cx="5895975" cy="6116955"/>
            <wp:effectExtent l="0" t="0" r="952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95975" cy="611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61A5" w:rsidRDefault="00D161A5" w:rsidP="00D161A5">
      <w:pPr>
        <w:ind w:firstLine="0"/>
      </w:pPr>
    </w:p>
    <w:p w:rsidR="00D161A5" w:rsidRPr="002F128A" w:rsidRDefault="00D161A5" w:rsidP="00D161A5">
      <w:pPr>
        <w:ind w:firstLine="0"/>
      </w:pPr>
    </w:p>
    <w:p w:rsidR="006F48D1" w:rsidRDefault="006F48D1" w:rsidP="002F128A"/>
    <w:p w:rsidR="00B76DF3" w:rsidRPr="002F128A" w:rsidRDefault="00B76DF3" w:rsidP="002F128A"/>
    <w:p w:rsidR="00FC31ED" w:rsidRDefault="000E11C0" w:rsidP="00733E8F">
      <w:pPr>
        <w:pStyle w:val="Heading3"/>
      </w:pPr>
      <w:bookmarkStart w:id="127" w:name="_Toc9616213"/>
      <w:r>
        <w:t>Use case UC05.1_XemB</w:t>
      </w:r>
      <w:r w:rsidR="00FC31ED">
        <w:t>aoCaoChiTieu</w:t>
      </w:r>
      <w:bookmarkEnd w:id="127"/>
    </w:p>
    <w:p w:rsidR="0034381A" w:rsidRPr="0034381A" w:rsidRDefault="0034381A" w:rsidP="0034381A">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A77A8F" w:rsidRDefault="0078333D" w:rsidP="00112FC9">
            <w:pPr>
              <w:ind w:firstLine="358"/>
              <w:rPr>
                <w:b/>
                <w:i/>
              </w:rPr>
            </w:pPr>
            <w:r w:rsidRPr="00A77A8F">
              <w:t>UC05</w:t>
            </w:r>
            <w:r w:rsidR="00031B34">
              <w:t>.1_</w:t>
            </w:r>
            <w:r w:rsidR="00553CE5">
              <w:t>Xem</w:t>
            </w:r>
            <w:r w:rsidR="00031B34">
              <w:t>BaoCaoChiTieu</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44031E" w:rsidRDefault="0078333D" w:rsidP="0078333D">
            <w:pPr>
              <w:spacing w:line="240" w:lineRule="auto"/>
              <w:ind w:left="405" w:firstLine="0"/>
              <w:rPr>
                <w:szCs w:val="26"/>
              </w:rPr>
            </w:pPr>
            <w:r>
              <w:rPr>
                <w:szCs w:val="26"/>
              </w:rPr>
              <w:t>Hiển t</w:t>
            </w:r>
            <w:r w:rsidR="000E11C0">
              <w:rPr>
                <w:szCs w:val="26"/>
              </w:rPr>
              <w:t xml:space="preserve">hị báo cáo về các khoản </w:t>
            </w:r>
            <w:r>
              <w:rPr>
                <w:szCs w:val="26"/>
              </w:rPr>
              <w:t xml:space="preserve">chi tiêu cho người dùng xem tới tình trạng hiện tại.  </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44031E" w:rsidRDefault="0078333D" w:rsidP="000E11C0">
            <w:pPr>
              <w:spacing w:line="240" w:lineRule="auto"/>
              <w:ind w:left="405" w:firstLine="0"/>
              <w:rPr>
                <w:szCs w:val="26"/>
              </w:rPr>
            </w:pPr>
            <w:r>
              <w:rPr>
                <w:szCs w:val="26"/>
              </w:rPr>
              <w:t xml:space="preserve">Người dùng có thể xem được </w:t>
            </w:r>
            <w:r w:rsidR="000E11C0">
              <w:rPr>
                <w:szCs w:val="26"/>
              </w:rPr>
              <w:t>sơ đồ biểu diễn mức độ chi tiêu, các khoản chi tiêu thuộc loại nào cao nhất và ít nhất.</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44031E" w:rsidRDefault="0078333D" w:rsidP="0078333D">
            <w:pPr>
              <w:spacing w:line="240" w:lineRule="auto"/>
              <w:ind w:left="405" w:firstLine="0"/>
              <w:rPr>
                <w:szCs w:val="26"/>
              </w:rPr>
            </w:pPr>
            <w:r>
              <w:rPr>
                <w:szCs w:val="26"/>
              </w:rPr>
              <w:t>Người dùng</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44031E" w:rsidRDefault="0078333D" w:rsidP="0078333D">
            <w:pPr>
              <w:spacing w:line="240" w:lineRule="auto"/>
              <w:ind w:left="405" w:firstLine="0"/>
              <w:rPr>
                <w:szCs w:val="26"/>
              </w:rPr>
            </w:pPr>
            <w:r>
              <w:rPr>
                <w:szCs w:val="26"/>
              </w:rPr>
              <w:t>Người dùng đã đă</w:t>
            </w:r>
            <w:r w:rsidR="000E11C0">
              <w:rPr>
                <w:szCs w:val="26"/>
              </w:rPr>
              <w:t>ng nhập thành công vào hệ thống và chọn chức năng Xem báo cáo chi tiêu.</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44031E" w:rsidRDefault="0078333D" w:rsidP="001C5C4B">
            <w:pPr>
              <w:spacing w:line="240" w:lineRule="auto"/>
              <w:ind w:left="405" w:firstLine="0"/>
              <w:rPr>
                <w:szCs w:val="26"/>
              </w:rPr>
            </w:pPr>
            <w:r>
              <w:rPr>
                <w:szCs w:val="26"/>
              </w:rPr>
              <w:t xml:space="preserve">Hiển thị biểu đồ biểu diễn </w:t>
            </w:r>
            <w:r w:rsidR="001C5C4B">
              <w:rPr>
                <w:szCs w:val="26"/>
              </w:rPr>
              <w:t xml:space="preserve">phần trăm tỷ lệ giữa các khoản chi tiêu </w:t>
            </w:r>
            <w:r>
              <w:rPr>
                <w:szCs w:val="26"/>
              </w:rPr>
              <w:t xml:space="preserve"> trên giao diện người dùng.</w:t>
            </w:r>
          </w:p>
        </w:tc>
      </w:tr>
      <w:tr w:rsidR="0078333D" w:rsidTr="004C06CB">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78333D" w:rsidRPr="0044031E" w:rsidRDefault="0078333D" w:rsidP="0078333D">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78333D" w:rsidRDefault="0078333D" w:rsidP="0078333D">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78333D" w:rsidRDefault="0078333D" w:rsidP="0078333D">
            <w:pPr>
              <w:spacing w:line="240" w:lineRule="auto"/>
              <w:ind w:left="405" w:firstLine="0"/>
              <w:jc w:val="center"/>
              <w:rPr>
                <w:szCs w:val="26"/>
              </w:rPr>
            </w:pPr>
            <w:r>
              <w:rPr>
                <w:szCs w:val="26"/>
              </w:rPr>
              <w:t>HeThong</w:t>
            </w:r>
          </w:p>
        </w:tc>
      </w:tr>
      <w:tr w:rsidR="0078333D" w:rsidTr="004C06CB">
        <w:trPr>
          <w:trHeight w:val="150"/>
        </w:trPr>
        <w:tc>
          <w:tcPr>
            <w:tcW w:w="1705" w:type="dxa"/>
            <w:vMerge/>
            <w:tcBorders>
              <w:left w:val="single" w:sz="4" w:space="0" w:color="000000" w:themeColor="text1"/>
              <w:right w:val="single" w:sz="4" w:space="0" w:color="000000" w:themeColor="text1"/>
            </w:tcBorders>
          </w:tcPr>
          <w:p w:rsidR="0078333D" w:rsidRPr="0044031E" w:rsidRDefault="0078333D" w:rsidP="0078333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735BE3" w:rsidRDefault="0078333D" w:rsidP="001C5C4B">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735BE3" w:rsidRDefault="0078333D" w:rsidP="001C5C4B">
            <w:pPr>
              <w:pStyle w:val="ListParagraph"/>
              <w:numPr>
                <w:ilvl w:val="0"/>
                <w:numId w:val="32"/>
              </w:numPr>
              <w:spacing w:line="240" w:lineRule="auto"/>
              <w:rPr>
                <w:szCs w:val="26"/>
              </w:rPr>
            </w:pPr>
            <w:r>
              <w:rPr>
                <w:szCs w:val="26"/>
              </w:rPr>
              <w:t xml:space="preserve">Truy xuất thông tin </w:t>
            </w:r>
            <w:r w:rsidR="001C5C4B">
              <w:rPr>
                <w:szCs w:val="26"/>
              </w:rPr>
              <w:t>các khoản giao dịch</w:t>
            </w:r>
            <w:r>
              <w:rPr>
                <w:szCs w:val="26"/>
              </w:rPr>
              <w:t xml:space="preserve"> chi tiêu trong cơ sở dữ liệu.</w:t>
            </w:r>
          </w:p>
        </w:tc>
      </w:tr>
      <w:tr w:rsidR="0078333D" w:rsidTr="004C06CB">
        <w:trPr>
          <w:trHeight w:val="150"/>
        </w:trPr>
        <w:tc>
          <w:tcPr>
            <w:tcW w:w="1705" w:type="dxa"/>
            <w:vMerge/>
            <w:tcBorders>
              <w:left w:val="single" w:sz="4" w:space="0" w:color="000000" w:themeColor="text1"/>
              <w:right w:val="single" w:sz="4" w:space="0" w:color="000000" w:themeColor="text1"/>
            </w:tcBorders>
          </w:tcPr>
          <w:p w:rsidR="0078333D" w:rsidRPr="0044031E" w:rsidRDefault="0078333D" w:rsidP="0078333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735BE3" w:rsidRDefault="0078333D" w:rsidP="0078333D">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0D2B30" w:rsidRDefault="0078333D" w:rsidP="0078333D">
            <w:pPr>
              <w:pStyle w:val="ListParagraph"/>
              <w:numPr>
                <w:ilvl w:val="0"/>
                <w:numId w:val="32"/>
              </w:numPr>
              <w:spacing w:line="240" w:lineRule="auto"/>
              <w:rPr>
                <w:szCs w:val="26"/>
              </w:rPr>
            </w:pPr>
            <w:r>
              <w:rPr>
                <w:szCs w:val="26"/>
              </w:rPr>
              <w:t xml:space="preserve">Hiển thị </w:t>
            </w:r>
            <w:r w:rsidR="001C5C4B">
              <w:rPr>
                <w:szCs w:val="26"/>
              </w:rPr>
              <w:t>biểu đồ biểu diễn mức độ chi tiêu dựa trên loại chi tiêu.</w:t>
            </w:r>
          </w:p>
        </w:tc>
      </w:tr>
      <w:tr w:rsidR="0078333D" w:rsidTr="004C06CB">
        <w:trPr>
          <w:trHeight w:val="150"/>
        </w:trPr>
        <w:tc>
          <w:tcPr>
            <w:tcW w:w="1705" w:type="dxa"/>
            <w:vMerge/>
            <w:tcBorders>
              <w:left w:val="single" w:sz="4" w:space="0" w:color="000000" w:themeColor="text1"/>
              <w:right w:val="single" w:sz="4" w:space="0" w:color="000000" w:themeColor="text1"/>
            </w:tcBorders>
          </w:tcPr>
          <w:p w:rsidR="0078333D" w:rsidRPr="0044031E" w:rsidRDefault="0078333D" w:rsidP="0078333D">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775B3A" w:rsidRDefault="0078333D" w:rsidP="00775B3A">
            <w:pPr>
              <w:spacing w:line="240" w:lineRule="auto"/>
              <w:ind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775B3A" w:rsidRDefault="00E023EE" w:rsidP="00775B3A">
            <w:pPr>
              <w:pStyle w:val="ListParagraph"/>
              <w:numPr>
                <w:ilvl w:val="0"/>
                <w:numId w:val="32"/>
              </w:numPr>
              <w:spacing w:line="240" w:lineRule="auto"/>
              <w:rPr>
                <w:szCs w:val="26"/>
              </w:rPr>
            </w:pPr>
            <w:r>
              <w:rPr>
                <w:szCs w:val="26"/>
              </w:rPr>
              <w:t>Hi</w:t>
            </w:r>
            <w:r w:rsidR="008E50A0">
              <w:rPr>
                <w:szCs w:val="26"/>
              </w:rPr>
              <w:t xml:space="preserve">ển thị </w:t>
            </w:r>
            <w:r>
              <w:rPr>
                <w:szCs w:val="26"/>
              </w:rPr>
              <w:t>oại chi tiêu cao nhất và thấp nhất.</w:t>
            </w:r>
          </w:p>
        </w:tc>
      </w:tr>
      <w:tr w:rsidR="0078333D" w:rsidTr="004C06CB">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333D" w:rsidRPr="0044031E" w:rsidRDefault="0078333D" w:rsidP="0078333D">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333D" w:rsidRPr="005B36F4" w:rsidRDefault="005B36F4" w:rsidP="002C0B7D">
            <w:pPr>
              <w:pStyle w:val="ListParagraph"/>
              <w:keepNext/>
              <w:numPr>
                <w:ilvl w:val="1"/>
                <w:numId w:val="37"/>
              </w:numPr>
              <w:spacing w:line="240" w:lineRule="auto"/>
              <w:rPr>
                <w:szCs w:val="26"/>
              </w:rPr>
            </w:pPr>
            <w:r>
              <w:rPr>
                <w:szCs w:val="26"/>
              </w:rPr>
              <w:t>Nếu xảy ra lỗi sẽ hiển thị thông báo và kết thúc chức năng hiện tại.</w:t>
            </w:r>
          </w:p>
        </w:tc>
      </w:tr>
    </w:tbl>
    <w:p w:rsidR="002C0B7D" w:rsidRDefault="002C0B7D">
      <w:pPr>
        <w:pStyle w:val="Caption"/>
      </w:pPr>
      <w:bookmarkStart w:id="128" w:name="_Toc9616288"/>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13</w:t>
      </w:r>
      <w:r w:rsidR="004B2B28">
        <w:fldChar w:fldCharType="end"/>
      </w:r>
      <w:r w:rsidR="00F64793">
        <w:t xml:space="preserve"> </w:t>
      </w:r>
      <w:r>
        <w:rPr>
          <w:noProof/>
        </w:rPr>
        <w:t xml:space="preserve">Đặc tả </w:t>
      </w:r>
      <w:r w:rsidRPr="005977EF">
        <w:rPr>
          <w:noProof/>
        </w:rPr>
        <w:t>UC05.1_XemBaoCaoChiTieu</w:t>
      </w:r>
      <w:bookmarkEnd w:id="128"/>
    </w:p>
    <w:p w:rsidR="00270A4F" w:rsidRDefault="002C0B7D" w:rsidP="00270A4F">
      <w:pPr>
        <w:pStyle w:val="Heading4"/>
      </w:pPr>
      <w:r>
        <w:rPr>
          <w:noProof/>
        </w:rPr>
        <w:lastRenderedPageBreak/>
        <mc:AlternateContent>
          <mc:Choice Requires="wps">
            <w:drawing>
              <wp:anchor distT="0" distB="0" distL="114300" distR="114300" simplePos="0" relativeHeight="251830272" behindDoc="0" locked="0" layoutInCell="1" allowOverlap="1" wp14:anchorId="0533E947" wp14:editId="3388F41A">
                <wp:simplePos x="0" y="0"/>
                <wp:positionH relativeFrom="column">
                  <wp:posOffset>0</wp:posOffset>
                </wp:positionH>
                <wp:positionV relativeFrom="paragraph">
                  <wp:posOffset>6039485</wp:posOffset>
                </wp:positionV>
                <wp:extent cx="582866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828665" cy="635"/>
                        </a:xfrm>
                        <a:prstGeom prst="rect">
                          <a:avLst/>
                        </a:prstGeom>
                        <a:solidFill>
                          <a:prstClr val="white"/>
                        </a:solidFill>
                        <a:ln>
                          <a:noFill/>
                        </a:ln>
                      </wps:spPr>
                      <wps:txbx>
                        <w:txbxContent>
                          <w:p w:rsidR="0041104A" w:rsidRPr="007F5002" w:rsidRDefault="0041104A" w:rsidP="002C0B7D">
                            <w:pPr>
                              <w:pStyle w:val="Caption"/>
                              <w:rPr>
                                <w:b/>
                                <w:i w:val="0"/>
                                <w:noProof/>
                                <w:szCs w:val="28"/>
                              </w:rPr>
                            </w:pPr>
                            <w:bookmarkStart w:id="129" w:name="_Toc9616264"/>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29</w:t>
                            </w:r>
                            <w:r>
                              <w:fldChar w:fldCharType="end"/>
                            </w:r>
                            <w:r>
                              <w:rPr>
                                <w:noProof/>
                              </w:rPr>
                              <w:t xml:space="preserve"> Activity diagram </w:t>
                            </w:r>
                            <w:r w:rsidRPr="001F2B51">
                              <w:rPr>
                                <w:noProof/>
                              </w:rPr>
                              <w:t>UC05.1_XemBaoCaoChiTieu</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3E947" id="Text Box 68" o:spid="_x0000_s1056" type="#_x0000_t202" style="position:absolute;left:0;text-align:left;margin-left:0;margin-top:475.55pt;width:458.9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FjV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" stroked="f">
                <v:textbox style="mso-fit-shape-to-text:t" inset="0,0,0,0">
                  <w:txbxContent>
                    <w:p w:rsidR="0041104A" w:rsidRPr="007F5002" w:rsidRDefault="0041104A" w:rsidP="002C0B7D">
                      <w:pPr>
                        <w:pStyle w:val="Caption"/>
                        <w:rPr>
                          <w:b/>
                          <w:i w:val="0"/>
                          <w:noProof/>
                          <w:szCs w:val="28"/>
                        </w:rPr>
                      </w:pPr>
                      <w:bookmarkStart w:id="130" w:name="_Toc9616264"/>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29</w:t>
                      </w:r>
                      <w:r>
                        <w:fldChar w:fldCharType="end"/>
                      </w:r>
                      <w:r>
                        <w:rPr>
                          <w:noProof/>
                        </w:rPr>
                        <w:t xml:space="preserve"> Activity diagram </w:t>
                      </w:r>
                      <w:r w:rsidRPr="001F2B51">
                        <w:rPr>
                          <w:noProof/>
                        </w:rPr>
                        <w:t>UC05.1_XemBaoCaoChiTieu</w:t>
                      </w:r>
                      <w:bookmarkEnd w:id="130"/>
                    </w:p>
                  </w:txbxContent>
                </v:textbox>
                <w10:wrap type="topAndBottom"/>
              </v:shape>
            </w:pict>
          </mc:Fallback>
        </mc:AlternateContent>
      </w:r>
      <w:r w:rsidR="00430BDF" w:rsidRPr="00430BDF">
        <w:rPr>
          <w:noProof/>
        </w:rPr>
        <w:drawing>
          <wp:anchor distT="0" distB="0" distL="114300" distR="114300" simplePos="0" relativeHeight="251749376" behindDoc="0" locked="0" layoutInCell="1" allowOverlap="1" wp14:anchorId="280962D6" wp14:editId="0B2179F9">
            <wp:simplePos x="0" y="0"/>
            <wp:positionH relativeFrom="margin">
              <wp:align>left</wp:align>
            </wp:positionH>
            <wp:positionV relativeFrom="paragraph">
              <wp:posOffset>389255</wp:posOffset>
            </wp:positionV>
            <wp:extent cx="5828665" cy="5593080"/>
            <wp:effectExtent l="0" t="0" r="635" b="762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28665" cy="559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3460D0" w:rsidRPr="003460D0" w:rsidRDefault="003460D0" w:rsidP="003460D0"/>
    <w:p w:rsidR="00430BDF" w:rsidRDefault="00B417C1" w:rsidP="00B417C1">
      <w:pPr>
        <w:pStyle w:val="Heading4"/>
      </w:pPr>
      <w:r>
        <w:rPr>
          <w:noProof/>
        </w:rPr>
        <w:lastRenderedPageBreak/>
        <mc:AlternateContent>
          <mc:Choice Requires="wps">
            <w:drawing>
              <wp:anchor distT="0" distB="0" distL="114300" distR="114300" simplePos="0" relativeHeight="251832320" behindDoc="0" locked="0" layoutInCell="1" allowOverlap="1" wp14:anchorId="1E50EAD9" wp14:editId="214E52D0">
                <wp:simplePos x="0" y="0"/>
                <wp:positionH relativeFrom="margin">
                  <wp:align>left</wp:align>
                </wp:positionH>
                <wp:positionV relativeFrom="paragraph">
                  <wp:posOffset>4935336</wp:posOffset>
                </wp:positionV>
                <wp:extent cx="5895975" cy="635"/>
                <wp:effectExtent l="0" t="0" r="9525" b="6985"/>
                <wp:wrapTopAndBottom/>
                <wp:docPr id="69" name="Text Box 69"/>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rsidR="0041104A" w:rsidRPr="000B595A" w:rsidRDefault="0041104A" w:rsidP="002C0B7D">
                            <w:pPr>
                              <w:pStyle w:val="Caption"/>
                              <w:rPr>
                                <w:b/>
                                <w:i w:val="0"/>
                                <w:szCs w:val="28"/>
                              </w:rPr>
                            </w:pPr>
                            <w:bookmarkStart w:id="131" w:name="_Toc961626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30</w:t>
                            </w:r>
                            <w:r>
                              <w:fldChar w:fldCharType="end"/>
                            </w:r>
                            <w:r>
                              <w:rPr>
                                <w:noProof/>
                              </w:rPr>
                              <w:t xml:space="preserve"> Sequence diagram </w:t>
                            </w:r>
                            <w:r w:rsidRPr="00DC5C46">
                              <w:rPr>
                                <w:noProof/>
                              </w:rPr>
                              <w:t>UC05.1_XemBaoCaoChiTieu</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0EAD9" id="Text Box 69" o:spid="_x0000_s1057" type="#_x0000_t202" style="position:absolute;left:0;text-align:left;margin-left:0;margin-top:388.6pt;width:464.25pt;height:.05pt;z-index:251832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" stroked="f">
                <v:textbox style="mso-fit-shape-to-text:t" inset="0,0,0,0">
                  <w:txbxContent>
                    <w:p w:rsidR="0041104A" w:rsidRPr="000B595A" w:rsidRDefault="0041104A" w:rsidP="002C0B7D">
                      <w:pPr>
                        <w:pStyle w:val="Caption"/>
                        <w:rPr>
                          <w:b/>
                          <w:i w:val="0"/>
                          <w:szCs w:val="28"/>
                        </w:rPr>
                      </w:pPr>
                      <w:bookmarkStart w:id="132" w:name="_Toc961626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30</w:t>
                      </w:r>
                      <w:r>
                        <w:fldChar w:fldCharType="end"/>
                      </w:r>
                      <w:r>
                        <w:rPr>
                          <w:noProof/>
                        </w:rPr>
                        <w:t xml:space="preserve"> Sequence diagram </w:t>
                      </w:r>
                      <w:r w:rsidRPr="00DC5C46">
                        <w:rPr>
                          <w:noProof/>
                        </w:rPr>
                        <w:t>UC05.1_XemBaoCaoChiTieu</w:t>
                      </w:r>
                      <w:bookmarkEnd w:id="132"/>
                    </w:p>
                  </w:txbxContent>
                </v:textbox>
                <w10:wrap type="topAndBottom" anchorx="margin"/>
              </v:shape>
            </w:pict>
          </mc:Fallback>
        </mc:AlternateContent>
      </w:r>
      <w:r w:rsidRPr="00430BDF">
        <w:rPr>
          <w:noProof/>
        </w:rPr>
        <w:drawing>
          <wp:anchor distT="0" distB="0" distL="114300" distR="114300" simplePos="0" relativeHeight="251750400" behindDoc="0" locked="0" layoutInCell="1" allowOverlap="1" wp14:anchorId="54CBB015" wp14:editId="252EEA26">
            <wp:simplePos x="0" y="0"/>
            <wp:positionH relativeFrom="margin">
              <wp:align>left</wp:align>
            </wp:positionH>
            <wp:positionV relativeFrom="paragraph">
              <wp:posOffset>258684</wp:posOffset>
            </wp:positionV>
            <wp:extent cx="5895975" cy="4572000"/>
            <wp:effectExtent l="0" t="0" r="952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95975"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Sequence diagram</w:t>
      </w:r>
    </w:p>
    <w:p w:rsidR="00430BDF" w:rsidRPr="002F128A" w:rsidRDefault="002C0B7D" w:rsidP="002C0B7D">
      <w:pPr>
        <w:spacing w:before="0" w:line="240" w:lineRule="auto"/>
        <w:ind w:firstLine="0"/>
        <w:jc w:val="left"/>
      </w:pPr>
      <w:r>
        <w:br w:type="page"/>
      </w:r>
    </w:p>
    <w:p w:rsidR="00FC31ED" w:rsidRDefault="00FC31ED" w:rsidP="00733E8F">
      <w:pPr>
        <w:pStyle w:val="Heading3"/>
      </w:pPr>
      <w:bookmarkStart w:id="133" w:name="_Toc9616214"/>
      <w:r>
        <w:lastRenderedPageBreak/>
        <w:t>Use case UC05.2_</w:t>
      </w:r>
      <w:r w:rsidR="00FE18C3">
        <w:t>Xem</w:t>
      </w:r>
      <w:r>
        <w:t>BaoCaoThuNhap</w:t>
      </w:r>
      <w:bookmarkEnd w:id="133"/>
    </w:p>
    <w:p w:rsidR="00AB6FE1" w:rsidRDefault="00AB6FE1" w:rsidP="00AB6FE1">
      <w:pPr>
        <w:pStyle w:val="Heading4"/>
      </w:pPr>
      <w:r>
        <w:t>Đặc tả use case</w:t>
      </w:r>
    </w:p>
    <w:tbl>
      <w:tblPr>
        <w:tblStyle w:val="TableGrid"/>
        <w:tblW w:w="9355" w:type="dxa"/>
        <w:tblLook w:val="04A0" w:firstRow="1" w:lastRow="0" w:firstColumn="1" w:lastColumn="0" w:noHBand="0" w:noVBand="1"/>
      </w:tblPr>
      <w:tblGrid>
        <w:gridCol w:w="1705"/>
        <w:gridCol w:w="3825"/>
        <w:gridCol w:w="3825"/>
      </w:tblGrid>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Use case</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A77A8F" w:rsidRDefault="001A105D" w:rsidP="002E3DB1">
            <w:pPr>
              <w:ind w:firstLine="358"/>
              <w:rPr>
                <w:b/>
                <w:i/>
              </w:rPr>
            </w:pPr>
            <w:r w:rsidRPr="00A77A8F">
              <w:t>UC05</w:t>
            </w:r>
            <w:r w:rsidR="009B4C1E">
              <w:t>.2</w:t>
            </w:r>
            <w:r>
              <w:t>_Xem</w:t>
            </w:r>
            <w:r w:rsidR="009B4C1E">
              <w:t>BaoCaoThuNhap</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Mục đích</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44031E" w:rsidRDefault="001A105D" w:rsidP="009B4C1E">
            <w:pPr>
              <w:spacing w:line="240" w:lineRule="auto"/>
              <w:ind w:left="405" w:firstLine="0"/>
              <w:rPr>
                <w:szCs w:val="26"/>
              </w:rPr>
            </w:pPr>
            <w:r>
              <w:rPr>
                <w:szCs w:val="26"/>
              </w:rPr>
              <w:t xml:space="preserve">Hiển thị báo cáo về các khoản </w:t>
            </w:r>
            <w:r w:rsidR="009B4C1E">
              <w:rPr>
                <w:szCs w:val="26"/>
              </w:rPr>
              <w:t xml:space="preserve">thu nhập </w:t>
            </w:r>
            <w:r>
              <w:rPr>
                <w:szCs w:val="26"/>
              </w:rPr>
              <w:t xml:space="preserve"> cho người dùng xem tới tình trạng hiện tại.  </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Mô tả</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44031E" w:rsidRDefault="001A105D" w:rsidP="0067368F">
            <w:pPr>
              <w:spacing w:line="240" w:lineRule="auto"/>
              <w:ind w:left="405" w:firstLine="0"/>
              <w:rPr>
                <w:szCs w:val="26"/>
              </w:rPr>
            </w:pPr>
            <w:r>
              <w:rPr>
                <w:szCs w:val="26"/>
              </w:rPr>
              <w:t xml:space="preserve">Người dùng có thể xem được </w:t>
            </w:r>
            <w:r w:rsidR="009B4C1E">
              <w:rPr>
                <w:szCs w:val="26"/>
              </w:rPr>
              <w:t>sơ đồ biểu diễn mức độ thu nhập</w:t>
            </w:r>
            <w:r>
              <w:rPr>
                <w:szCs w:val="26"/>
              </w:rPr>
              <w:t>, các khoản chi tiêu thuộc loại nào cao nhất và ít nhất.</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Tác nhân</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44031E" w:rsidRDefault="001A105D" w:rsidP="0067368F">
            <w:pPr>
              <w:spacing w:line="240" w:lineRule="auto"/>
              <w:ind w:left="405" w:firstLine="0"/>
              <w:rPr>
                <w:szCs w:val="26"/>
              </w:rPr>
            </w:pPr>
            <w:r>
              <w:rPr>
                <w:szCs w:val="26"/>
              </w:rPr>
              <w:t>Người dùng</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Điều kiện trước</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44031E" w:rsidRDefault="001A105D" w:rsidP="0067368F">
            <w:pPr>
              <w:spacing w:line="240" w:lineRule="auto"/>
              <w:ind w:left="405" w:firstLine="0"/>
              <w:rPr>
                <w:szCs w:val="26"/>
              </w:rPr>
            </w:pPr>
            <w:r>
              <w:rPr>
                <w:szCs w:val="26"/>
              </w:rPr>
              <w:t>Người dùng đã đăng nhập thành công vào hệ thống và chọn chức năng Xe</w:t>
            </w:r>
            <w:r w:rsidR="009B4C1E">
              <w:rPr>
                <w:szCs w:val="26"/>
              </w:rPr>
              <w:t xml:space="preserve">m báo cáo thu nhập </w:t>
            </w:r>
            <w:r>
              <w:rPr>
                <w:szCs w:val="26"/>
              </w:rPr>
              <w:t>.</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Điều kiện sau</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44031E" w:rsidRDefault="001A105D" w:rsidP="009B4C1E">
            <w:pPr>
              <w:spacing w:line="240" w:lineRule="auto"/>
              <w:ind w:left="405" w:firstLine="0"/>
              <w:rPr>
                <w:szCs w:val="26"/>
              </w:rPr>
            </w:pPr>
            <w:r>
              <w:rPr>
                <w:szCs w:val="26"/>
              </w:rPr>
              <w:t xml:space="preserve">Hiển thị biểu đồ biểu diễn phần trăm tỷ lệ giữa các khoản </w:t>
            </w:r>
            <w:r w:rsidR="009B4C1E">
              <w:rPr>
                <w:szCs w:val="26"/>
              </w:rPr>
              <w:t xml:space="preserve">thu nhập </w:t>
            </w:r>
            <w:r>
              <w:rPr>
                <w:szCs w:val="26"/>
              </w:rPr>
              <w:t xml:space="preserve">  trên giao diện người dùng.</w:t>
            </w:r>
          </w:p>
        </w:tc>
      </w:tr>
      <w:tr w:rsidR="001A105D" w:rsidTr="0067368F">
        <w:trPr>
          <w:trHeight w:val="150"/>
        </w:trPr>
        <w:tc>
          <w:tcPr>
            <w:tcW w:w="1705" w:type="dxa"/>
            <w:vMerge w:val="restart"/>
            <w:tcBorders>
              <w:top w:val="single" w:sz="4" w:space="0" w:color="000000" w:themeColor="text1"/>
              <w:left w:val="single" w:sz="4" w:space="0" w:color="000000" w:themeColor="text1"/>
              <w:right w:val="single" w:sz="4" w:space="0" w:color="000000" w:themeColor="text1"/>
            </w:tcBorders>
          </w:tcPr>
          <w:p w:rsidR="001A105D" w:rsidRPr="0044031E" w:rsidRDefault="001A105D" w:rsidP="0067368F">
            <w:pPr>
              <w:spacing w:line="240" w:lineRule="auto"/>
              <w:ind w:left="405" w:firstLine="0"/>
              <w:rPr>
                <w:b/>
                <w:szCs w:val="26"/>
              </w:rPr>
            </w:pPr>
            <w:r w:rsidRPr="0044031E">
              <w:rPr>
                <w:b/>
                <w:szCs w:val="26"/>
              </w:rPr>
              <w:t>Luồng sự kiện chính</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1A105D" w:rsidRDefault="001A105D" w:rsidP="0067368F">
            <w:pPr>
              <w:spacing w:line="240" w:lineRule="auto"/>
              <w:ind w:left="405" w:firstLine="0"/>
              <w:jc w:val="center"/>
              <w:rPr>
                <w:szCs w:val="26"/>
              </w:rPr>
            </w:pPr>
            <w:r>
              <w:rPr>
                <w:szCs w:val="26"/>
              </w:rPr>
              <w:t>NguoiDung</w:t>
            </w: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Pr>
          <w:p w:rsidR="001A105D" w:rsidRDefault="001A105D" w:rsidP="0067368F">
            <w:pPr>
              <w:spacing w:line="240" w:lineRule="auto"/>
              <w:ind w:left="405" w:firstLine="0"/>
              <w:jc w:val="center"/>
              <w:rPr>
                <w:szCs w:val="26"/>
              </w:rPr>
            </w:pPr>
            <w:r>
              <w:rPr>
                <w:szCs w:val="26"/>
              </w:rPr>
              <w:t>HeThong</w:t>
            </w:r>
          </w:p>
        </w:tc>
      </w:tr>
      <w:tr w:rsidR="001A105D" w:rsidTr="0067368F">
        <w:trPr>
          <w:trHeight w:val="150"/>
        </w:trPr>
        <w:tc>
          <w:tcPr>
            <w:tcW w:w="1705" w:type="dxa"/>
            <w:vMerge/>
            <w:tcBorders>
              <w:left w:val="single" w:sz="4" w:space="0" w:color="000000" w:themeColor="text1"/>
              <w:right w:val="single" w:sz="4" w:space="0" w:color="000000" w:themeColor="text1"/>
            </w:tcBorders>
          </w:tcPr>
          <w:p w:rsidR="001A105D" w:rsidRPr="0044031E" w:rsidRDefault="001A105D" w:rsidP="006736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735BE3" w:rsidRDefault="001A105D" w:rsidP="0067368F">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735BE3" w:rsidRDefault="001A105D" w:rsidP="00C04E0D">
            <w:pPr>
              <w:pStyle w:val="ListParagraph"/>
              <w:numPr>
                <w:ilvl w:val="0"/>
                <w:numId w:val="38"/>
              </w:numPr>
              <w:spacing w:line="240" w:lineRule="auto"/>
              <w:rPr>
                <w:szCs w:val="26"/>
              </w:rPr>
            </w:pPr>
            <w:r>
              <w:rPr>
                <w:szCs w:val="26"/>
              </w:rPr>
              <w:t xml:space="preserve">Truy xuất thông tin các khoản giao dịch </w:t>
            </w:r>
            <w:r w:rsidR="009B4C1E">
              <w:rPr>
                <w:szCs w:val="26"/>
              </w:rPr>
              <w:t>thu nhập</w:t>
            </w:r>
            <w:r>
              <w:rPr>
                <w:szCs w:val="26"/>
              </w:rPr>
              <w:t xml:space="preserve"> trong cơ sở dữ liệu.</w:t>
            </w:r>
          </w:p>
        </w:tc>
      </w:tr>
      <w:tr w:rsidR="001A105D" w:rsidTr="0067368F">
        <w:trPr>
          <w:trHeight w:val="150"/>
        </w:trPr>
        <w:tc>
          <w:tcPr>
            <w:tcW w:w="1705" w:type="dxa"/>
            <w:vMerge/>
            <w:tcBorders>
              <w:left w:val="single" w:sz="4" w:space="0" w:color="000000" w:themeColor="text1"/>
              <w:right w:val="single" w:sz="4" w:space="0" w:color="000000" w:themeColor="text1"/>
            </w:tcBorders>
          </w:tcPr>
          <w:p w:rsidR="001A105D" w:rsidRPr="0044031E" w:rsidRDefault="001A105D" w:rsidP="006736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735BE3" w:rsidRDefault="001A105D" w:rsidP="0067368F">
            <w:pPr>
              <w:pStyle w:val="ListParagraph"/>
              <w:spacing w:line="240" w:lineRule="auto"/>
              <w:ind w:left="1125"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0D2B30" w:rsidRDefault="001A105D" w:rsidP="00C04E0D">
            <w:pPr>
              <w:pStyle w:val="ListParagraph"/>
              <w:numPr>
                <w:ilvl w:val="0"/>
                <w:numId w:val="38"/>
              </w:numPr>
              <w:spacing w:line="240" w:lineRule="auto"/>
              <w:rPr>
                <w:szCs w:val="26"/>
              </w:rPr>
            </w:pPr>
            <w:r>
              <w:rPr>
                <w:szCs w:val="26"/>
              </w:rPr>
              <w:t xml:space="preserve">Hiển thị biểu đồ biểu diễn mức độ </w:t>
            </w:r>
            <w:r w:rsidR="00195407">
              <w:rPr>
                <w:szCs w:val="26"/>
              </w:rPr>
              <w:t>thu nhập</w:t>
            </w:r>
            <w:r>
              <w:rPr>
                <w:szCs w:val="26"/>
              </w:rPr>
              <w:t xml:space="preserve"> dựa trên loại tiêu.</w:t>
            </w:r>
          </w:p>
        </w:tc>
      </w:tr>
      <w:tr w:rsidR="001A105D" w:rsidTr="0067368F">
        <w:trPr>
          <w:trHeight w:val="150"/>
        </w:trPr>
        <w:tc>
          <w:tcPr>
            <w:tcW w:w="1705" w:type="dxa"/>
            <w:vMerge/>
            <w:tcBorders>
              <w:left w:val="single" w:sz="4" w:space="0" w:color="000000" w:themeColor="text1"/>
              <w:right w:val="single" w:sz="4" w:space="0" w:color="000000" w:themeColor="text1"/>
            </w:tcBorders>
          </w:tcPr>
          <w:p w:rsidR="001A105D" w:rsidRPr="0044031E" w:rsidRDefault="001A105D" w:rsidP="0067368F">
            <w:pPr>
              <w:spacing w:line="240" w:lineRule="auto"/>
              <w:ind w:left="405" w:firstLine="0"/>
              <w:rPr>
                <w:b/>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775B3A" w:rsidRDefault="001A105D" w:rsidP="0067368F">
            <w:pPr>
              <w:spacing w:line="240" w:lineRule="auto"/>
              <w:ind w:firstLine="0"/>
              <w:rPr>
                <w:szCs w:val="26"/>
              </w:rPr>
            </w:pPr>
          </w:p>
        </w:tc>
        <w:tc>
          <w:tcPr>
            <w:tcW w:w="38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775B3A" w:rsidRDefault="001A105D" w:rsidP="00C04E0D">
            <w:pPr>
              <w:pStyle w:val="ListParagraph"/>
              <w:numPr>
                <w:ilvl w:val="0"/>
                <w:numId w:val="38"/>
              </w:numPr>
              <w:spacing w:line="240" w:lineRule="auto"/>
              <w:rPr>
                <w:szCs w:val="26"/>
              </w:rPr>
            </w:pPr>
            <w:r>
              <w:rPr>
                <w:szCs w:val="26"/>
              </w:rPr>
              <w:t>Hiển thị thông báo</w:t>
            </w:r>
            <w:r w:rsidR="00195407">
              <w:rPr>
                <w:szCs w:val="26"/>
              </w:rPr>
              <w:t xml:space="preserve"> nhắc nhở  đối với các khoản thu nhập </w:t>
            </w:r>
          </w:p>
        </w:tc>
      </w:tr>
      <w:tr w:rsidR="001A105D" w:rsidTr="0067368F">
        <w:tc>
          <w:tcPr>
            <w:tcW w:w="17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105D" w:rsidRPr="0044031E" w:rsidRDefault="001A105D" w:rsidP="0067368F">
            <w:pPr>
              <w:spacing w:line="240" w:lineRule="auto"/>
              <w:ind w:left="405" w:firstLine="0"/>
              <w:rPr>
                <w:b/>
                <w:szCs w:val="26"/>
              </w:rPr>
            </w:pPr>
            <w:r w:rsidRPr="0044031E">
              <w:rPr>
                <w:b/>
                <w:szCs w:val="26"/>
              </w:rPr>
              <w:t>Luồng sự kiện phụ</w:t>
            </w:r>
          </w:p>
        </w:tc>
        <w:tc>
          <w:tcPr>
            <w:tcW w:w="76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105D" w:rsidRPr="005B36F4" w:rsidRDefault="001A105D" w:rsidP="00113CE8">
            <w:pPr>
              <w:pStyle w:val="ListParagraph"/>
              <w:keepNext/>
              <w:numPr>
                <w:ilvl w:val="1"/>
                <w:numId w:val="37"/>
              </w:numPr>
              <w:spacing w:line="240" w:lineRule="auto"/>
              <w:rPr>
                <w:szCs w:val="26"/>
              </w:rPr>
            </w:pPr>
            <w:r>
              <w:rPr>
                <w:szCs w:val="26"/>
              </w:rPr>
              <w:t>Nếu xảy ra lỗi sẽ hiển thị thông báo và kết thúc chức năng hiện tại.</w:t>
            </w:r>
          </w:p>
        </w:tc>
      </w:tr>
    </w:tbl>
    <w:p w:rsidR="00B819FB" w:rsidRPr="00B819FB" w:rsidRDefault="00113CE8" w:rsidP="00113CE8">
      <w:pPr>
        <w:pStyle w:val="Caption"/>
      </w:pPr>
      <w:bookmarkStart w:id="134" w:name="_Toc9616289"/>
      <w:r>
        <w:t xml:space="preserve">Bảng  </w:t>
      </w:r>
      <w:r w:rsidR="004B2B28">
        <w:fldChar w:fldCharType="begin"/>
      </w:r>
      <w:r w:rsidR="004B2B28">
        <w:instrText xml:space="preserve"> STYLEREF 1 \s </w:instrText>
      </w:r>
      <w:r w:rsidR="004B2B28">
        <w:fldChar w:fldCharType="separate"/>
      </w:r>
      <w:r w:rsidR="004B2B28">
        <w:rPr>
          <w:noProof/>
        </w:rPr>
        <w:t>3</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14</w:t>
      </w:r>
      <w:r w:rsidR="004B2B28">
        <w:fldChar w:fldCharType="end"/>
      </w:r>
      <w:r>
        <w:rPr>
          <w:noProof/>
        </w:rPr>
        <w:t xml:space="preserve"> Đặc tả </w:t>
      </w:r>
      <w:r w:rsidRPr="00B60CEA">
        <w:rPr>
          <w:noProof/>
        </w:rPr>
        <w:t>UC05.2_XemBaoCaoThuNhap</w:t>
      </w:r>
      <w:bookmarkEnd w:id="134"/>
    </w:p>
    <w:p w:rsidR="00270A4F" w:rsidRDefault="00113CE8" w:rsidP="00270A4F">
      <w:pPr>
        <w:pStyle w:val="Heading4"/>
      </w:pPr>
      <w:r>
        <w:rPr>
          <w:noProof/>
        </w:rPr>
        <w:lastRenderedPageBreak/>
        <mc:AlternateContent>
          <mc:Choice Requires="wps">
            <w:drawing>
              <wp:anchor distT="0" distB="0" distL="114300" distR="114300" simplePos="0" relativeHeight="251834368" behindDoc="0" locked="0" layoutInCell="1" allowOverlap="1" wp14:anchorId="13D98973" wp14:editId="1B7ACBDC">
                <wp:simplePos x="0" y="0"/>
                <wp:positionH relativeFrom="column">
                  <wp:posOffset>0</wp:posOffset>
                </wp:positionH>
                <wp:positionV relativeFrom="paragraph">
                  <wp:posOffset>5720080</wp:posOffset>
                </wp:positionV>
                <wp:extent cx="57912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41104A" w:rsidRPr="00AB2E53" w:rsidRDefault="0041104A" w:rsidP="00113CE8">
                            <w:pPr>
                              <w:pStyle w:val="Caption"/>
                              <w:rPr>
                                <w:b/>
                                <w:i w:val="0"/>
                                <w:noProof/>
                                <w:szCs w:val="28"/>
                              </w:rPr>
                            </w:pPr>
                            <w:bookmarkStart w:id="135" w:name="_Toc9616266"/>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31</w:t>
                            </w:r>
                            <w:r>
                              <w:fldChar w:fldCharType="end"/>
                            </w:r>
                            <w:r>
                              <w:rPr>
                                <w:noProof/>
                              </w:rPr>
                              <w:t xml:space="preserve"> Activity diagram </w:t>
                            </w:r>
                            <w:r w:rsidRPr="00CE5FC8">
                              <w:rPr>
                                <w:noProof/>
                              </w:rPr>
                              <w:t>UC05.2_XemBaoCaoThuNhap</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98973" id="Text Box 70" o:spid="_x0000_s1058" type="#_x0000_t202" style="position:absolute;left:0;text-align:left;margin-left:0;margin-top:450.4pt;width:456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" stroked="f">
                <v:textbox style="mso-fit-shape-to-text:t" inset="0,0,0,0">
                  <w:txbxContent>
                    <w:p w:rsidR="0041104A" w:rsidRPr="00AB2E53" w:rsidRDefault="0041104A" w:rsidP="00113CE8">
                      <w:pPr>
                        <w:pStyle w:val="Caption"/>
                        <w:rPr>
                          <w:b/>
                          <w:i w:val="0"/>
                          <w:noProof/>
                          <w:szCs w:val="28"/>
                        </w:rPr>
                      </w:pPr>
                      <w:bookmarkStart w:id="136" w:name="_Toc9616266"/>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31</w:t>
                      </w:r>
                      <w:r>
                        <w:fldChar w:fldCharType="end"/>
                      </w:r>
                      <w:r>
                        <w:rPr>
                          <w:noProof/>
                        </w:rPr>
                        <w:t xml:space="preserve"> Activity diagram </w:t>
                      </w:r>
                      <w:r w:rsidRPr="00CE5FC8">
                        <w:rPr>
                          <w:noProof/>
                        </w:rPr>
                        <w:t>UC05.2_XemBaoCaoThuNhap</w:t>
                      </w:r>
                      <w:bookmarkEnd w:id="136"/>
                    </w:p>
                  </w:txbxContent>
                </v:textbox>
                <w10:wrap type="topAndBottom"/>
              </v:shape>
            </w:pict>
          </mc:Fallback>
        </mc:AlternateContent>
      </w:r>
      <w:r w:rsidR="00C04E0D" w:rsidRPr="00C04E0D">
        <w:rPr>
          <w:noProof/>
        </w:rPr>
        <w:drawing>
          <wp:anchor distT="0" distB="0" distL="114300" distR="114300" simplePos="0" relativeHeight="251705344" behindDoc="0" locked="0" layoutInCell="1" allowOverlap="1" wp14:anchorId="50EB6A8C" wp14:editId="72635C77">
            <wp:simplePos x="0" y="0"/>
            <wp:positionH relativeFrom="margin">
              <wp:align>left</wp:align>
            </wp:positionH>
            <wp:positionV relativeFrom="paragraph">
              <wp:posOffset>250825</wp:posOffset>
            </wp:positionV>
            <wp:extent cx="5791200" cy="54121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200" cy="541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A4F">
        <w:t>Activity diagram</w:t>
      </w:r>
    </w:p>
    <w:p w:rsidR="00B819FB" w:rsidRPr="00B819FB" w:rsidRDefault="00B819FB" w:rsidP="00B819FB"/>
    <w:p w:rsidR="00303DA3" w:rsidRDefault="00270A4F" w:rsidP="00303DA3">
      <w:pPr>
        <w:pStyle w:val="Heading4"/>
      </w:pPr>
      <w:r>
        <w:lastRenderedPageBreak/>
        <w:t>Sequence diagram</w:t>
      </w:r>
    </w:p>
    <w:p w:rsidR="00303DA3" w:rsidRDefault="00113CE8" w:rsidP="00585F4E">
      <w:r>
        <w:rPr>
          <w:noProof/>
        </w:rPr>
        <mc:AlternateContent>
          <mc:Choice Requires="wps">
            <w:drawing>
              <wp:anchor distT="0" distB="0" distL="114300" distR="114300" simplePos="0" relativeHeight="251836416" behindDoc="0" locked="0" layoutInCell="1" allowOverlap="1" wp14:anchorId="68DF38BD" wp14:editId="5690A012">
                <wp:simplePos x="0" y="0"/>
                <wp:positionH relativeFrom="column">
                  <wp:posOffset>0</wp:posOffset>
                </wp:positionH>
                <wp:positionV relativeFrom="paragraph">
                  <wp:posOffset>5852160</wp:posOffset>
                </wp:positionV>
                <wp:extent cx="591947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919470" cy="635"/>
                        </a:xfrm>
                        <a:prstGeom prst="rect">
                          <a:avLst/>
                        </a:prstGeom>
                        <a:solidFill>
                          <a:prstClr val="white"/>
                        </a:solidFill>
                        <a:ln>
                          <a:noFill/>
                        </a:ln>
                      </wps:spPr>
                      <wps:txbx>
                        <w:txbxContent>
                          <w:p w:rsidR="0041104A" w:rsidRPr="0049552F" w:rsidRDefault="0041104A" w:rsidP="00113CE8">
                            <w:pPr>
                              <w:pStyle w:val="Caption"/>
                              <w:rPr>
                                <w:noProof/>
                                <w:szCs w:val="24"/>
                              </w:rPr>
                            </w:pPr>
                            <w:bookmarkStart w:id="137" w:name="_Toc961626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32</w:t>
                            </w:r>
                            <w:r>
                              <w:fldChar w:fldCharType="end"/>
                            </w:r>
                            <w:r>
                              <w:rPr>
                                <w:noProof/>
                              </w:rPr>
                              <w:t xml:space="preserve"> Sequence diagram </w:t>
                            </w:r>
                            <w:r w:rsidRPr="008E3163">
                              <w:rPr>
                                <w:noProof/>
                              </w:rPr>
                              <w:t>UC05.2_XemBaoCaoThuNhap</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F38BD" id="Text Box 71" o:spid="_x0000_s1059" type="#_x0000_t202" style="position:absolute;left:0;text-align:left;margin-left:0;margin-top:460.8pt;width:466.1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" stroked="f">
                <v:textbox style="mso-fit-shape-to-text:t" inset="0,0,0,0">
                  <w:txbxContent>
                    <w:p w:rsidR="0041104A" w:rsidRPr="0049552F" w:rsidRDefault="0041104A" w:rsidP="00113CE8">
                      <w:pPr>
                        <w:pStyle w:val="Caption"/>
                        <w:rPr>
                          <w:noProof/>
                          <w:szCs w:val="24"/>
                        </w:rPr>
                      </w:pPr>
                      <w:bookmarkStart w:id="138" w:name="_Toc9616267"/>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32</w:t>
                      </w:r>
                      <w:r>
                        <w:fldChar w:fldCharType="end"/>
                      </w:r>
                      <w:r>
                        <w:rPr>
                          <w:noProof/>
                        </w:rPr>
                        <w:t xml:space="preserve"> Sequence diagram </w:t>
                      </w:r>
                      <w:r w:rsidRPr="008E3163">
                        <w:rPr>
                          <w:noProof/>
                        </w:rPr>
                        <w:t>UC05.2_XemBaoCaoThuNhap</w:t>
                      </w:r>
                      <w:bookmarkEnd w:id="138"/>
                    </w:p>
                  </w:txbxContent>
                </v:textbox>
                <w10:wrap type="topAndBottom"/>
              </v:shape>
            </w:pict>
          </mc:Fallback>
        </mc:AlternateContent>
      </w:r>
      <w:r w:rsidR="00303DA3" w:rsidRPr="00303DA3">
        <w:rPr>
          <w:noProof/>
        </w:rPr>
        <w:drawing>
          <wp:anchor distT="0" distB="0" distL="114300" distR="114300" simplePos="0" relativeHeight="251751424" behindDoc="0" locked="0" layoutInCell="1" allowOverlap="1" wp14:anchorId="0559C495" wp14:editId="5FD74D23">
            <wp:simplePos x="0" y="0"/>
            <wp:positionH relativeFrom="margin">
              <wp:align>left</wp:align>
            </wp:positionH>
            <wp:positionV relativeFrom="paragraph">
              <wp:posOffset>308849</wp:posOffset>
            </wp:positionV>
            <wp:extent cx="5919470" cy="5486400"/>
            <wp:effectExtent l="0" t="0" r="508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19470"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3DA3" w:rsidRDefault="00303DA3" w:rsidP="00585F4E"/>
    <w:p w:rsidR="00042A0E" w:rsidRDefault="00042A0E" w:rsidP="00585F4E"/>
    <w:p w:rsidR="00646549" w:rsidRPr="00042A0E" w:rsidRDefault="00646549" w:rsidP="009B74F2">
      <w:pPr>
        <w:pStyle w:val="Heading2"/>
        <w:sectPr w:rsidR="00646549" w:rsidRPr="00042A0E" w:rsidSect="009165B5">
          <w:pgSz w:w="11907" w:h="16840" w:code="9"/>
          <w:pgMar w:top="1701" w:right="1134" w:bottom="1701" w:left="1985" w:header="709" w:footer="709" w:gutter="0"/>
          <w:cols w:space="708"/>
          <w:docGrid w:linePitch="360"/>
        </w:sectPr>
      </w:pPr>
    </w:p>
    <w:p w:rsidR="00BB71A4" w:rsidRDefault="008D201A" w:rsidP="00BB71A4">
      <w:pPr>
        <w:pStyle w:val="Heading1"/>
      </w:pPr>
      <w:bookmarkStart w:id="139" w:name="_Toc398987999"/>
      <w:bookmarkStart w:id="140" w:name="_Toc9616215"/>
      <w:r>
        <w:lastRenderedPageBreak/>
        <w:t>:</w:t>
      </w:r>
      <w:bookmarkStart w:id="141" w:name="_Toc169424250"/>
      <w:r>
        <w:t xml:space="preserve"> </w:t>
      </w:r>
      <w:r w:rsidR="0007352A">
        <w:t xml:space="preserve">THIẾT KẾ VÀ </w:t>
      </w:r>
      <w:bookmarkEnd w:id="141"/>
      <w:r>
        <w:t>HIỆN THỰC</w:t>
      </w:r>
      <w:bookmarkEnd w:id="139"/>
      <w:bookmarkEnd w:id="140"/>
    </w:p>
    <w:p w:rsidR="001A08FA" w:rsidRDefault="00863518" w:rsidP="002D6ECA">
      <w:pPr>
        <w:pStyle w:val="Heading2"/>
      </w:pPr>
      <w:bookmarkStart w:id="142" w:name="_Toc9616216"/>
      <w:r>
        <w:rPr>
          <w:noProof/>
        </w:rPr>
        <mc:AlternateContent>
          <mc:Choice Requires="wps">
            <w:drawing>
              <wp:anchor distT="0" distB="0" distL="114300" distR="114300" simplePos="0" relativeHeight="251838464" behindDoc="0" locked="0" layoutInCell="1" allowOverlap="1" wp14:anchorId="61B71CB7" wp14:editId="48D592FD">
                <wp:simplePos x="0" y="0"/>
                <wp:positionH relativeFrom="column">
                  <wp:posOffset>0</wp:posOffset>
                </wp:positionH>
                <wp:positionV relativeFrom="paragraph">
                  <wp:posOffset>5951855</wp:posOffset>
                </wp:positionV>
                <wp:extent cx="5897880" cy="635"/>
                <wp:effectExtent l="0" t="0" r="7620" b="6985"/>
                <wp:wrapTopAndBottom/>
                <wp:docPr id="72" name="Text Box 72"/>
                <wp:cNvGraphicFramePr/>
                <a:graphic xmlns:a="http://schemas.openxmlformats.org/drawingml/2006/main">
                  <a:graphicData uri="http://schemas.microsoft.com/office/word/2010/wordprocessingShape">
                    <wps:wsp>
                      <wps:cNvSpPr txBox="1"/>
                      <wps:spPr>
                        <a:xfrm>
                          <a:off x="0" y="0"/>
                          <a:ext cx="5897880" cy="635"/>
                        </a:xfrm>
                        <a:prstGeom prst="rect">
                          <a:avLst/>
                        </a:prstGeom>
                        <a:solidFill>
                          <a:prstClr val="white"/>
                        </a:solidFill>
                        <a:ln>
                          <a:noFill/>
                        </a:ln>
                      </wps:spPr>
                      <wps:txbx>
                        <w:txbxContent>
                          <w:p w:rsidR="0041104A" w:rsidRPr="0024164B" w:rsidRDefault="0041104A" w:rsidP="00863518">
                            <w:pPr>
                              <w:pStyle w:val="Caption"/>
                              <w:rPr>
                                <w:rFonts w:cs="Arial"/>
                                <w:b/>
                                <w:iCs/>
                                <w:noProof/>
                                <w:szCs w:val="28"/>
                              </w:rPr>
                            </w:pPr>
                            <w:bookmarkStart w:id="143" w:name="_Toc9616268"/>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w:t>
                            </w:r>
                            <w:r>
                              <w:fldChar w:fldCharType="end"/>
                            </w:r>
                            <w:r>
                              <w:t xml:space="preserve"> Sơ đồ lớp</w:t>
                            </w:r>
                            <w:bookmarkEnd w:id="14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71CB7" id="Text Box 72" o:spid="_x0000_s1060" type="#_x0000_t202" style="position:absolute;left:0;text-align:left;margin-left:0;margin-top:468.65pt;width:464.4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" stroked="f">
                <v:textbox style="mso-fit-shape-to-text:t" inset="0,0,0,0">
                  <w:txbxContent>
                    <w:p w:rsidR="0041104A" w:rsidRPr="0024164B" w:rsidRDefault="0041104A" w:rsidP="00863518">
                      <w:pPr>
                        <w:pStyle w:val="Caption"/>
                        <w:rPr>
                          <w:rFonts w:cs="Arial"/>
                          <w:b/>
                          <w:iCs/>
                          <w:noProof/>
                          <w:szCs w:val="28"/>
                        </w:rPr>
                      </w:pPr>
                      <w:bookmarkStart w:id="144" w:name="_Toc9616268"/>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1</w:t>
                      </w:r>
                      <w:r>
                        <w:fldChar w:fldCharType="end"/>
                      </w:r>
                      <w:r>
                        <w:t xml:space="preserve"> Sơ đồ lớp</w:t>
                      </w:r>
                      <w:bookmarkEnd w:id="144"/>
                      <w:r>
                        <w:t xml:space="preserve"> </w:t>
                      </w:r>
                    </w:p>
                  </w:txbxContent>
                </v:textbox>
                <w10:wrap type="topAndBottom"/>
              </v:shape>
            </w:pict>
          </mc:Fallback>
        </mc:AlternateContent>
      </w:r>
      <w:r w:rsidR="00312DFF" w:rsidRPr="00312DFF">
        <w:rPr>
          <w:noProof/>
        </w:rPr>
        <w:drawing>
          <wp:anchor distT="0" distB="0" distL="114300" distR="114300" simplePos="0" relativeHeight="251764736" behindDoc="0" locked="0" layoutInCell="1" allowOverlap="1" wp14:anchorId="4474CD13" wp14:editId="4FEC3196">
            <wp:simplePos x="0" y="0"/>
            <wp:positionH relativeFrom="margin">
              <wp:align>left</wp:align>
            </wp:positionH>
            <wp:positionV relativeFrom="paragraph">
              <wp:posOffset>504094</wp:posOffset>
            </wp:positionV>
            <wp:extent cx="5897880" cy="539115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97880" cy="539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202">
        <w:t>Sơ đồ lớp – class diagram</w:t>
      </w:r>
      <w:bookmarkEnd w:id="142"/>
    </w:p>
    <w:p w:rsidR="00312DFF" w:rsidRDefault="00312DFF" w:rsidP="00312DFF"/>
    <w:p w:rsidR="00312DFF" w:rsidRPr="00312DFF" w:rsidRDefault="00312DFF" w:rsidP="00312DFF"/>
    <w:p w:rsidR="001A08FA" w:rsidRDefault="00061202" w:rsidP="001A08FA">
      <w:pPr>
        <w:pStyle w:val="Heading2"/>
      </w:pPr>
      <w:bookmarkStart w:id="145" w:name="_Toc9616217"/>
      <w:r>
        <w:lastRenderedPageBreak/>
        <w:t>Sơ đồ phân luồng màn hình</w:t>
      </w:r>
      <w:bookmarkEnd w:id="145"/>
    </w:p>
    <w:p w:rsidR="001A08FA" w:rsidRDefault="00C5374E" w:rsidP="001A08FA">
      <w:pPr>
        <w:pStyle w:val="Heading3"/>
      </w:pPr>
      <w:bookmarkStart w:id="146" w:name="_Toc9616218"/>
      <w:r>
        <w:t>.</w:t>
      </w:r>
      <w:r w:rsidR="00084BEF">
        <w:t>Screen flow</w:t>
      </w:r>
      <w:bookmarkEnd w:id="146"/>
    </w:p>
    <w:p w:rsidR="00620FC1" w:rsidRDefault="00A902F1" w:rsidP="00620FC1">
      <w:pPr>
        <w:spacing w:before="0" w:line="240" w:lineRule="auto"/>
        <w:ind w:firstLine="0"/>
        <w:jc w:val="left"/>
      </w:pPr>
      <w:r>
        <w:rPr>
          <w:noProof/>
        </w:rPr>
        <mc:AlternateContent>
          <mc:Choice Requires="wps">
            <w:drawing>
              <wp:anchor distT="0" distB="0" distL="114300" distR="114300" simplePos="0" relativeHeight="251842560" behindDoc="0" locked="0" layoutInCell="1" allowOverlap="1" wp14:anchorId="33371F9C" wp14:editId="64C46E86">
                <wp:simplePos x="0" y="0"/>
                <wp:positionH relativeFrom="column">
                  <wp:posOffset>0</wp:posOffset>
                </wp:positionH>
                <wp:positionV relativeFrom="paragraph">
                  <wp:posOffset>4522470</wp:posOffset>
                </wp:positionV>
                <wp:extent cx="581025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rsidR="0041104A" w:rsidRPr="001E64A1" w:rsidRDefault="0041104A" w:rsidP="00A902F1">
                            <w:pPr>
                              <w:pStyle w:val="Caption"/>
                              <w:rPr>
                                <w:noProof/>
                                <w:szCs w:val="24"/>
                              </w:rPr>
                            </w:pPr>
                            <w:bookmarkStart w:id="147" w:name="_Toc9616269"/>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w:t>
                            </w:r>
                            <w:r>
                              <w:fldChar w:fldCharType="end"/>
                            </w:r>
                            <w:r>
                              <w:rPr>
                                <w:noProof/>
                              </w:rPr>
                              <w:t xml:space="preserve"> Sơ đồ luồng màn hình</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71F9C" id="Text Box 80" o:spid="_x0000_s1061" type="#_x0000_t202" style="position:absolute;margin-left:0;margin-top:356.1pt;width:457.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" stroked="f">
                <v:textbox style="mso-fit-shape-to-text:t" inset="0,0,0,0">
                  <w:txbxContent>
                    <w:p w:rsidR="0041104A" w:rsidRPr="001E64A1" w:rsidRDefault="0041104A" w:rsidP="00A902F1">
                      <w:pPr>
                        <w:pStyle w:val="Caption"/>
                        <w:rPr>
                          <w:noProof/>
                          <w:szCs w:val="24"/>
                        </w:rPr>
                      </w:pPr>
                      <w:bookmarkStart w:id="148" w:name="_Toc9616269"/>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2</w:t>
                      </w:r>
                      <w:r>
                        <w:fldChar w:fldCharType="end"/>
                      </w:r>
                      <w:r>
                        <w:rPr>
                          <w:noProof/>
                        </w:rPr>
                        <w:t xml:space="preserve"> Sơ đồ luồng màn hình</w:t>
                      </w:r>
                      <w:bookmarkEnd w:id="148"/>
                    </w:p>
                  </w:txbxContent>
                </v:textbox>
                <w10:wrap type="topAndBottom"/>
              </v:shape>
            </w:pict>
          </mc:Fallback>
        </mc:AlternateContent>
      </w:r>
      <w:r w:rsidR="00620FC1" w:rsidRPr="001D501A">
        <w:rPr>
          <w:noProof/>
        </w:rPr>
        <w:drawing>
          <wp:anchor distT="0" distB="0" distL="114300" distR="114300" simplePos="0" relativeHeight="251839488" behindDoc="0" locked="0" layoutInCell="1" allowOverlap="1" wp14:anchorId="5ED0F620" wp14:editId="117F159A">
            <wp:simplePos x="0" y="0"/>
            <wp:positionH relativeFrom="margin">
              <wp:align>left</wp:align>
            </wp:positionH>
            <wp:positionV relativeFrom="paragraph">
              <wp:posOffset>357505</wp:posOffset>
            </wp:positionV>
            <wp:extent cx="5810250" cy="4107815"/>
            <wp:effectExtent l="0" t="0" r="0" b="0"/>
            <wp:wrapTopAndBottom/>
            <wp:docPr id="73" name="Picture 73" descr="C:\Users\BunZyZY\Downloads\Image\Artboard 1h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nZyZY\Downloads\Image\Artboard 1hdpi.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10250" cy="410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0FC1" w:rsidRDefault="00620FC1" w:rsidP="00620FC1">
      <w:pPr>
        <w:spacing w:before="0" w:line="240" w:lineRule="auto"/>
        <w:ind w:firstLine="0"/>
        <w:jc w:val="left"/>
      </w:pPr>
    </w:p>
    <w:p w:rsidR="000E1F80" w:rsidRPr="000E1F80" w:rsidRDefault="00620FC1" w:rsidP="00620FC1">
      <w:pPr>
        <w:spacing w:before="0" w:line="240" w:lineRule="auto"/>
        <w:ind w:firstLine="0"/>
        <w:jc w:val="left"/>
      </w:pPr>
      <w:r>
        <w:br w:type="page"/>
      </w:r>
    </w:p>
    <w:p w:rsidR="001A08FA" w:rsidRPr="00A16910" w:rsidRDefault="00084BEF" w:rsidP="001A08FA">
      <w:pPr>
        <w:pStyle w:val="Heading3"/>
      </w:pPr>
      <w:bookmarkStart w:id="149" w:name="_Toc9616219"/>
      <w:r>
        <w:lastRenderedPageBreak/>
        <w:t>Một số màn hình giao diện của ứng dụng</w:t>
      </w:r>
      <w:bookmarkEnd w:id="149"/>
    </w:p>
    <w:p w:rsidR="00007845" w:rsidRDefault="00C5374E" w:rsidP="00007845">
      <w:pPr>
        <w:ind w:firstLine="0"/>
      </w:pPr>
      <w:r>
        <w:rPr>
          <w:noProof/>
        </w:rPr>
        <mc:AlternateContent>
          <mc:Choice Requires="wps">
            <w:drawing>
              <wp:anchor distT="0" distB="0" distL="114300" distR="114300" simplePos="0" relativeHeight="251844608" behindDoc="0" locked="0" layoutInCell="1" allowOverlap="1" wp14:anchorId="536C5E9B" wp14:editId="7F7639D8">
                <wp:simplePos x="0" y="0"/>
                <wp:positionH relativeFrom="column">
                  <wp:posOffset>608965</wp:posOffset>
                </wp:positionH>
                <wp:positionV relativeFrom="paragraph">
                  <wp:posOffset>7602220</wp:posOffset>
                </wp:positionV>
                <wp:extent cx="401955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41104A" w:rsidRPr="009F61DF" w:rsidRDefault="0041104A" w:rsidP="00C5374E">
                            <w:pPr>
                              <w:pStyle w:val="Caption"/>
                              <w:rPr>
                                <w:noProof/>
                                <w:szCs w:val="24"/>
                              </w:rPr>
                            </w:pPr>
                            <w:bookmarkStart w:id="150" w:name="_Toc9616270"/>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3</w:t>
                            </w:r>
                            <w:r>
                              <w:fldChar w:fldCharType="end"/>
                            </w:r>
                            <w:r>
                              <w:t xml:space="preserve"> </w:t>
                            </w:r>
                            <w:r>
                              <w:rPr>
                                <w:noProof/>
                              </w:rPr>
                              <w:t>Màn hình chức năng Đăng nhập</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C5E9B" id="Text Box 74" o:spid="_x0000_s1062" type="#_x0000_t202" style="position:absolute;left:0;text-align:left;margin-left:47.95pt;margin-top:598.6pt;width:316.5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3pMAIAAGc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" stroked="f">
                <v:textbox style="mso-fit-shape-to-text:t" inset="0,0,0,0">
                  <w:txbxContent>
                    <w:p w:rsidR="0041104A" w:rsidRPr="009F61DF" w:rsidRDefault="0041104A" w:rsidP="00C5374E">
                      <w:pPr>
                        <w:pStyle w:val="Caption"/>
                        <w:rPr>
                          <w:noProof/>
                          <w:szCs w:val="24"/>
                        </w:rPr>
                      </w:pPr>
                      <w:bookmarkStart w:id="151" w:name="_Toc9616270"/>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3</w:t>
                      </w:r>
                      <w:r>
                        <w:fldChar w:fldCharType="end"/>
                      </w:r>
                      <w:r>
                        <w:t xml:space="preserve"> </w:t>
                      </w:r>
                      <w:r>
                        <w:rPr>
                          <w:noProof/>
                        </w:rPr>
                        <w:t>Màn hình chức năng Đăng nhập</w:t>
                      </w:r>
                      <w:bookmarkEnd w:id="151"/>
                    </w:p>
                  </w:txbxContent>
                </v:textbox>
                <w10:wrap type="topAndBottom"/>
              </v:shape>
            </w:pict>
          </mc:Fallback>
        </mc:AlternateContent>
      </w:r>
      <w:r w:rsidR="00A17C5E" w:rsidRPr="00620FC1">
        <w:rPr>
          <w:noProof/>
        </w:rPr>
        <w:drawing>
          <wp:anchor distT="0" distB="0" distL="114300" distR="114300" simplePos="0" relativeHeight="251840512" behindDoc="0" locked="0" layoutInCell="1" allowOverlap="1" wp14:anchorId="759615FE" wp14:editId="19D69B4D">
            <wp:simplePos x="0" y="0"/>
            <wp:positionH relativeFrom="margin">
              <wp:posOffset>608965</wp:posOffset>
            </wp:positionH>
            <wp:positionV relativeFrom="paragraph">
              <wp:posOffset>398780</wp:posOffset>
            </wp:positionV>
            <wp:extent cx="4019550" cy="7146527"/>
            <wp:effectExtent l="133350" t="114300" r="133350" b="168910"/>
            <wp:wrapTopAndBottom/>
            <wp:docPr id="79" name="Picture 79" descr="C:\Users\BunZyZY\Downloads\Image\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nZyZY\Downloads\Image\Login scree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19550" cy="7146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20FC1" w:rsidRDefault="00620FC1">
      <w:pPr>
        <w:spacing w:before="0" w:line="240" w:lineRule="auto"/>
        <w:ind w:firstLine="0"/>
        <w:jc w:val="left"/>
      </w:pPr>
      <w:r>
        <w:br w:type="page"/>
      </w:r>
    </w:p>
    <w:p w:rsidR="00620FC1" w:rsidRDefault="00A17C5E">
      <w:pPr>
        <w:spacing w:before="0" w:line="240" w:lineRule="auto"/>
        <w:ind w:firstLine="0"/>
        <w:jc w:val="left"/>
      </w:pPr>
      <w:r>
        <w:rPr>
          <w:noProof/>
        </w:rPr>
        <w:lastRenderedPageBreak/>
        <w:drawing>
          <wp:anchor distT="0" distB="0" distL="114300" distR="114300" simplePos="0" relativeHeight="251845632" behindDoc="0" locked="0" layoutInCell="1" allowOverlap="1" wp14:anchorId="59108D59" wp14:editId="6B0B67E5">
            <wp:simplePos x="0" y="0"/>
            <wp:positionH relativeFrom="margin">
              <wp:posOffset>628015</wp:posOffset>
            </wp:positionH>
            <wp:positionV relativeFrom="margin">
              <wp:align>top</wp:align>
            </wp:positionV>
            <wp:extent cx="4331335" cy="7700645"/>
            <wp:effectExtent l="133350" t="114300" r="126365" b="16700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nu.png"/>
                    <pic:cNvPicPr/>
                  </pic:nvPicPr>
                  <pic:blipFill>
                    <a:blip r:embed="rId94">
                      <a:extLst>
                        <a:ext uri="{28A0092B-C50C-407E-A947-70E740481C1C}">
                          <a14:useLocalDpi xmlns:a14="http://schemas.microsoft.com/office/drawing/2010/main" val="0"/>
                        </a:ext>
                      </a:extLst>
                    </a:blip>
                    <a:stretch>
                      <a:fillRect/>
                    </a:stretch>
                  </pic:blipFill>
                  <pic:spPr>
                    <a:xfrm>
                      <a:off x="0" y="0"/>
                      <a:ext cx="4331335" cy="7700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C5306">
        <w:rPr>
          <w:noProof/>
        </w:rPr>
        <mc:AlternateContent>
          <mc:Choice Requires="wps">
            <w:drawing>
              <wp:anchor distT="0" distB="0" distL="114300" distR="114300" simplePos="0" relativeHeight="251847680" behindDoc="0" locked="0" layoutInCell="1" allowOverlap="1" wp14:anchorId="2F9DB0DB" wp14:editId="4F96945B">
                <wp:simplePos x="0" y="0"/>
                <wp:positionH relativeFrom="margin">
                  <wp:align>center</wp:align>
                </wp:positionH>
                <wp:positionV relativeFrom="paragraph">
                  <wp:posOffset>7914707</wp:posOffset>
                </wp:positionV>
                <wp:extent cx="4331335" cy="635"/>
                <wp:effectExtent l="0" t="0" r="0" b="6985"/>
                <wp:wrapTopAndBottom/>
                <wp:docPr id="76" name="Text Box 76"/>
                <wp:cNvGraphicFramePr/>
                <a:graphic xmlns:a="http://schemas.openxmlformats.org/drawingml/2006/main">
                  <a:graphicData uri="http://schemas.microsoft.com/office/word/2010/wordprocessingShape">
                    <wps:wsp>
                      <wps:cNvSpPr txBox="1"/>
                      <wps:spPr>
                        <a:xfrm>
                          <a:off x="0" y="0"/>
                          <a:ext cx="4331335" cy="635"/>
                        </a:xfrm>
                        <a:prstGeom prst="rect">
                          <a:avLst/>
                        </a:prstGeom>
                        <a:solidFill>
                          <a:prstClr val="white"/>
                        </a:solidFill>
                        <a:ln>
                          <a:noFill/>
                        </a:ln>
                      </wps:spPr>
                      <wps:txbx>
                        <w:txbxContent>
                          <w:p w:rsidR="0041104A" w:rsidRPr="00E82D00" w:rsidRDefault="0041104A" w:rsidP="00C5374E">
                            <w:pPr>
                              <w:pStyle w:val="Caption"/>
                              <w:rPr>
                                <w:noProof/>
                                <w:szCs w:val="24"/>
                              </w:rPr>
                            </w:pPr>
                            <w:bookmarkStart w:id="152" w:name="_Toc9616271"/>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4</w:t>
                            </w:r>
                            <w:r>
                              <w:fldChar w:fldCharType="end"/>
                            </w:r>
                            <w:r>
                              <w:t xml:space="preserve"> </w:t>
                            </w:r>
                            <w:r>
                              <w:rPr>
                                <w:noProof/>
                              </w:rPr>
                              <w:t>Màn hình các chức năng</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DB0DB" id="Text Box 76" o:spid="_x0000_s1063" type="#_x0000_t202" style="position:absolute;margin-left:0;margin-top:623.2pt;width:341.05pt;height:.05pt;z-index:251847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ggkMAIAAGcEAAAOAAAAZHJzL2Uyb0RvYy54bWysVMFu2zAMvQ/YPwi6L06aL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" stroked="f">
                <v:textbox style="mso-fit-shape-to-text:t" inset="0,0,0,0">
                  <w:txbxContent>
                    <w:p w:rsidR="0041104A" w:rsidRPr="00E82D00" w:rsidRDefault="0041104A" w:rsidP="00C5374E">
                      <w:pPr>
                        <w:pStyle w:val="Caption"/>
                        <w:rPr>
                          <w:noProof/>
                          <w:szCs w:val="24"/>
                        </w:rPr>
                      </w:pPr>
                      <w:bookmarkStart w:id="153" w:name="_Toc9616271"/>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4</w:t>
                      </w:r>
                      <w:r>
                        <w:fldChar w:fldCharType="end"/>
                      </w:r>
                      <w:r>
                        <w:t xml:space="preserve"> </w:t>
                      </w:r>
                      <w:r>
                        <w:rPr>
                          <w:noProof/>
                        </w:rPr>
                        <w:t>Màn hình các chức năng</w:t>
                      </w:r>
                      <w:bookmarkEnd w:id="153"/>
                    </w:p>
                  </w:txbxContent>
                </v:textbox>
                <w10:wrap type="topAndBottom" anchorx="margin"/>
              </v:shape>
            </w:pict>
          </mc:Fallback>
        </mc:AlternateContent>
      </w:r>
      <w:r w:rsidR="00620FC1">
        <w:br w:type="page"/>
      </w:r>
    </w:p>
    <w:p w:rsidR="000C5306" w:rsidRDefault="00A17C5E">
      <w:pPr>
        <w:spacing w:before="0" w:line="240" w:lineRule="auto"/>
        <w:ind w:firstLine="0"/>
        <w:jc w:val="left"/>
      </w:pPr>
      <w:r>
        <w:rPr>
          <w:noProof/>
        </w:rPr>
        <w:lastRenderedPageBreak/>
        <w:drawing>
          <wp:anchor distT="0" distB="0" distL="114300" distR="114300" simplePos="0" relativeHeight="251848704" behindDoc="0" locked="0" layoutInCell="1" allowOverlap="1" wp14:anchorId="5EC635E2" wp14:editId="750DFC3C">
            <wp:simplePos x="0" y="0"/>
            <wp:positionH relativeFrom="margin">
              <wp:align>center</wp:align>
            </wp:positionH>
            <wp:positionV relativeFrom="paragraph">
              <wp:posOffset>120650</wp:posOffset>
            </wp:positionV>
            <wp:extent cx="4186555" cy="7443470"/>
            <wp:effectExtent l="133350" t="114300" r="118745" b="15748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etting jars.png"/>
                    <pic:cNvPicPr/>
                  </pic:nvPicPr>
                  <pic:blipFill>
                    <a:blip r:embed="rId95">
                      <a:extLst>
                        <a:ext uri="{28A0092B-C50C-407E-A947-70E740481C1C}">
                          <a14:useLocalDpi xmlns:a14="http://schemas.microsoft.com/office/drawing/2010/main" val="0"/>
                        </a:ext>
                      </a:extLst>
                    </a:blip>
                    <a:stretch>
                      <a:fillRect/>
                    </a:stretch>
                  </pic:blipFill>
                  <pic:spPr>
                    <a:xfrm>
                      <a:off x="0" y="0"/>
                      <a:ext cx="4186555" cy="7443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C5306">
        <w:rPr>
          <w:noProof/>
        </w:rPr>
        <mc:AlternateContent>
          <mc:Choice Requires="wps">
            <w:drawing>
              <wp:anchor distT="0" distB="0" distL="114300" distR="114300" simplePos="0" relativeHeight="251850752" behindDoc="0" locked="0" layoutInCell="1" allowOverlap="1" wp14:anchorId="34928189" wp14:editId="7380226F">
                <wp:simplePos x="0" y="0"/>
                <wp:positionH relativeFrom="margin">
                  <wp:posOffset>662305</wp:posOffset>
                </wp:positionH>
                <wp:positionV relativeFrom="paragraph">
                  <wp:posOffset>7666188</wp:posOffset>
                </wp:positionV>
                <wp:extent cx="4256405" cy="635"/>
                <wp:effectExtent l="0" t="0" r="0" b="6985"/>
                <wp:wrapTopAndBottom/>
                <wp:docPr id="78" name="Text Box 78"/>
                <wp:cNvGraphicFramePr/>
                <a:graphic xmlns:a="http://schemas.openxmlformats.org/drawingml/2006/main">
                  <a:graphicData uri="http://schemas.microsoft.com/office/word/2010/wordprocessingShape">
                    <wps:wsp>
                      <wps:cNvSpPr txBox="1"/>
                      <wps:spPr>
                        <a:xfrm>
                          <a:off x="0" y="0"/>
                          <a:ext cx="4256405" cy="635"/>
                        </a:xfrm>
                        <a:prstGeom prst="rect">
                          <a:avLst/>
                        </a:prstGeom>
                        <a:solidFill>
                          <a:prstClr val="white"/>
                        </a:solidFill>
                        <a:ln>
                          <a:noFill/>
                        </a:ln>
                      </wps:spPr>
                      <wps:txbx>
                        <w:txbxContent>
                          <w:p w:rsidR="0041104A" w:rsidRPr="000C7384" w:rsidRDefault="0041104A" w:rsidP="000C5306">
                            <w:pPr>
                              <w:pStyle w:val="Caption"/>
                              <w:rPr>
                                <w:noProof/>
                                <w:szCs w:val="24"/>
                              </w:rPr>
                            </w:pPr>
                            <w:bookmarkStart w:id="154" w:name="_Toc9616272"/>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5</w:t>
                            </w:r>
                            <w:r>
                              <w:fldChar w:fldCharType="end"/>
                            </w:r>
                            <w:r w:rsidR="00977E91">
                              <w:t xml:space="preserve"> </w:t>
                            </w:r>
                            <w:r>
                              <w:rPr>
                                <w:noProof/>
                              </w:rPr>
                              <w:t>Màn hình chức năng thiết lập các hủ tiền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28189" id="Text Box 78" o:spid="_x0000_s1064" type="#_x0000_t202" style="position:absolute;margin-left:52.15pt;margin-top:603.65pt;width:335.15pt;height:.05pt;z-index:251850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j2KMAIAAGcEAAAOAAAAZHJzL2Uyb0RvYy54bWysVMFu2zAMvQ/YPwi6L07SJhu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" stroked="f">
                <v:textbox style="mso-fit-shape-to-text:t" inset="0,0,0,0">
                  <w:txbxContent>
                    <w:p w:rsidR="0041104A" w:rsidRPr="000C7384" w:rsidRDefault="0041104A" w:rsidP="000C5306">
                      <w:pPr>
                        <w:pStyle w:val="Caption"/>
                        <w:rPr>
                          <w:noProof/>
                          <w:szCs w:val="24"/>
                        </w:rPr>
                      </w:pPr>
                      <w:bookmarkStart w:id="155" w:name="_Toc9616272"/>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5</w:t>
                      </w:r>
                      <w:r>
                        <w:fldChar w:fldCharType="end"/>
                      </w:r>
                      <w:r w:rsidR="00977E91">
                        <w:t xml:space="preserve"> </w:t>
                      </w:r>
                      <w:r>
                        <w:rPr>
                          <w:noProof/>
                        </w:rPr>
                        <w:t>Màn hình chức năng thiết lập các hủ tiền</w:t>
                      </w:r>
                      <w:bookmarkEnd w:id="155"/>
                    </w:p>
                  </w:txbxContent>
                </v:textbox>
                <w10:wrap type="topAndBottom" anchorx="margin"/>
              </v:shape>
            </w:pict>
          </mc:Fallback>
        </mc:AlternateContent>
      </w:r>
    </w:p>
    <w:p w:rsidR="000C5306" w:rsidRDefault="000C5306">
      <w:pPr>
        <w:spacing w:before="0" w:line="240" w:lineRule="auto"/>
        <w:ind w:firstLine="0"/>
        <w:jc w:val="left"/>
      </w:pPr>
      <w:r>
        <w:br w:type="page"/>
      </w:r>
    </w:p>
    <w:p w:rsidR="006D39DD" w:rsidRDefault="006D39DD">
      <w:pPr>
        <w:spacing w:before="0" w:line="240" w:lineRule="auto"/>
        <w:ind w:firstLine="0"/>
        <w:jc w:val="left"/>
      </w:pPr>
      <w:r>
        <w:rPr>
          <w:noProof/>
        </w:rPr>
        <w:lastRenderedPageBreak/>
        <mc:AlternateContent>
          <mc:Choice Requires="wps">
            <w:drawing>
              <wp:anchor distT="0" distB="0" distL="114300" distR="114300" simplePos="0" relativeHeight="251853824" behindDoc="0" locked="0" layoutInCell="1" allowOverlap="1" wp14:anchorId="15B5E8F9" wp14:editId="7EB75A9D">
                <wp:simplePos x="0" y="0"/>
                <wp:positionH relativeFrom="margin">
                  <wp:align>center</wp:align>
                </wp:positionH>
                <wp:positionV relativeFrom="paragraph">
                  <wp:posOffset>7736008</wp:posOffset>
                </wp:positionV>
                <wp:extent cx="4210685" cy="635"/>
                <wp:effectExtent l="0" t="0" r="0" b="6985"/>
                <wp:wrapTopAndBottom/>
                <wp:docPr id="82" name="Text Box 82"/>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rsidR="0041104A" w:rsidRPr="002B2B1D" w:rsidRDefault="0041104A" w:rsidP="006D39DD">
                            <w:pPr>
                              <w:pStyle w:val="Caption"/>
                              <w:rPr>
                                <w:noProof/>
                                <w:szCs w:val="24"/>
                              </w:rPr>
                            </w:pPr>
                            <w:bookmarkStart w:id="156" w:name="_Toc9616273"/>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6</w:t>
                            </w:r>
                            <w:r>
                              <w:fldChar w:fldCharType="end"/>
                            </w:r>
                            <w:r>
                              <w:t xml:space="preserve"> </w:t>
                            </w:r>
                            <w:r>
                              <w:rPr>
                                <w:noProof/>
                              </w:rPr>
                              <w:t>Màn hình thêm giao dịch</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5E8F9" id="Text Box 82" o:spid="_x0000_s1065" type="#_x0000_t202" style="position:absolute;margin-left:0;margin-top:609.15pt;width:331.55pt;height:.05pt;z-index:251853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lNMQIAAGcEAAAOAAAAZHJzL2Uyb0RvYy54bWysVMFu2zAMvQ/YPwi6L07SNe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" stroked="f">
                <v:textbox style="mso-fit-shape-to-text:t" inset="0,0,0,0">
                  <w:txbxContent>
                    <w:p w:rsidR="0041104A" w:rsidRPr="002B2B1D" w:rsidRDefault="0041104A" w:rsidP="006D39DD">
                      <w:pPr>
                        <w:pStyle w:val="Caption"/>
                        <w:rPr>
                          <w:noProof/>
                          <w:szCs w:val="24"/>
                        </w:rPr>
                      </w:pPr>
                      <w:bookmarkStart w:id="157" w:name="_Toc9616273"/>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6</w:t>
                      </w:r>
                      <w:r>
                        <w:fldChar w:fldCharType="end"/>
                      </w:r>
                      <w:r>
                        <w:t xml:space="preserve"> </w:t>
                      </w:r>
                      <w:r>
                        <w:rPr>
                          <w:noProof/>
                        </w:rPr>
                        <w:t>Màn hình thêm giao dịch</w:t>
                      </w:r>
                      <w:bookmarkEnd w:id="157"/>
                    </w:p>
                  </w:txbxContent>
                </v:textbox>
                <w10:wrap type="topAndBottom" anchorx="margin"/>
              </v:shape>
            </w:pict>
          </mc:Fallback>
        </mc:AlternateContent>
      </w:r>
      <w:r>
        <w:rPr>
          <w:noProof/>
        </w:rPr>
        <w:drawing>
          <wp:anchor distT="0" distB="0" distL="114300" distR="114300" simplePos="0" relativeHeight="251851776" behindDoc="0" locked="0" layoutInCell="1" allowOverlap="1" wp14:anchorId="5B1C4826" wp14:editId="6708B13E">
            <wp:simplePos x="0" y="0"/>
            <wp:positionH relativeFrom="margin">
              <wp:align>center</wp:align>
            </wp:positionH>
            <wp:positionV relativeFrom="paragraph">
              <wp:posOffset>114541</wp:posOffset>
            </wp:positionV>
            <wp:extent cx="4210685" cy="7486015"/>
            <wp:effectExtent l="133350" t="114300" r="132715" b="17208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xchange.png"/>
                    <pic:cNvPicPr/>
                  </pic:nvPicPr>
                  <pic:blipFill>
                    <a:blip r:embed="rId96">
                      <a:extLst>
                        <a:ext uri="{28A0092B-C50C-407E-A947-70E740481C1C}">
                          <a14:useLocalDpi xmlns:a14="http://schemas.microsoft.com/office/drawing/2010/main" val="0"/>
                        </a:ext>
                      </a:extLst>
                    </a:blip>
                    <a:stretch>
                      <a:fillRect/>
                    </a:stretch>
                  </pic:blipFill>
                  <pic:spPr>
                    <a:xfrm>
                      <a:off x="0" y="0"/>
                      <a:ext cx="4210685" cy="7486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br w:type="page"/>
      </w:r>
    </w:p>
    <w:p w:rsidR="00C64D92" w:rsidRDefault="00C64D92">
      <w:pPr>
        <w:spacing w:before="0" w:line="240" w:lineRule="auto"/>
        <w:ind w:firstLine="0"/>
        <w:jc w:val="left"/>
      </w:pPr>
      <w:r>
        <w:rPr>
          <w:noProof/>
        </w:rPr>
        <w:lastRenderedPageBreak/>
        <w:drawing>
          <wp:anchor distT="0" distB="0" distL="114300" distR="114300" simplePos="0" relativeHeight="251854848" behindDoc="0" locked="0" layoutInCell="1" allowOverlap="1" wp14:anchorId="538496C0" wp14:editId="20982DED">
            <wp:simplePos x="0" y="0"/>
            <wp:positionH relativeFrom="margin">
              <wp:align>center</wp:align>
            </wp:positionH>
            <wp:positionV relativeFrom="paragraph">
              <wp:posOffset>114935</wp:posOffset>
            </wp:positionV>
            <wp:extent cx="4130040" cy="7349490"/>
            <wp:effectExtent l="133350" t="114300" r="137160" b="15621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istory exchange.png"/>
                    <pic:cNvPicPr/>
                  </pic:nvPicPr>
                  <pic:blipFill>
                    <a:blip r:embed="rId97">
                      <a:extLst>
                        <a:ext uri="{28A0092B-C50C-407E-A947-70E740481C1C}">
                          <a14:useLocalDpi xmlns:a14="http://schemas.microsoft.com/office/drawing/2010/main" val="0"/>
                        </a:ext>
                      </a:extLst>
                    </a:blip>
                    <a:stretch>
                      <a:fillRect/>
                    </a:stretch>
                  </pic:blipFill>
                  <pic:spPr>
                    <a:xfrm>
                      <a:off x="0" y="0"/>
                      <a:ext cx="4130040" cy="7349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6896" behindDoc="0" locked="0" layoutInCell="1" allowOverlap="1" wp14:anchorId="09269F57" wp14:editId="29BB6F99">
                <wp:simplePos x="0" y="0"/>
                <wp:positionH relativeFrom="margin">
                  <wp:align>center</wp:align>
                </wp:positionH>
                <wp:positionV relativeFrom="paragraph">
                  <wp:posOffset>7568521</wp:posOffset>
                </wp:positionV>
                <wp:extent cx="4130040" cy="635"/>
                <wp:effectExtent l="0" t="0" r="3810" b="6985"/>
                <wp:wrapTopAndBottom/>
                <wp:docPr id="84" name="Text Box 84"/>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rsidR="0041104A" w:rsidRPr="00F50978" w:rsidRDefault="0041104A" w:rsidP="00C64D92">
                            <w:pPr>
                              <w:pStyle w:val="Caption"/>
                              <w:rPr>
                                <w:noProof/>
                                <w:szCs w:val="24"/>
                              </w:rPr>
                            </w:pPr>
                            <w:bookmarkStart w:id="158" w:name="_Toc9616274"/>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7</w:t>
                            </w:r>
                            <w:r>
                              <w:fldChar w:fldCharType="end"/>
                            </w:r>
                            <w:r w:rsidR="002025AA">
                              <w:t xml:space="preserve"> </w:t>
                            </w:r>
                            <w:r>
                              <w:t>Màn hình danh sách các giao dịch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9F57" id="Text Box 84" o:spid="_x0000_s1066" type="#_x0000_t202" style="position:absolute;margin-left:0;margin-top:595.95pt;width:325.2pt;height:.05pt;z-index:251856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" stroked="f">
                <v:textbox style="mso-fit-shape-to-text:t" inset="0,0,0,0">
                  <w:txbxContent>
                    <w:p w:rsidR="0041104A" w:rsidRPr="00F50978" w:rsidRDefault="0041104A" w:rsidP="00C64D92">
                      <w:pPr>
                        <w:pStyle w:val="Caption"/>
                        <w:rPr>
                          <w:noProof/>
                          <w:szCs w:val="24"/>
                        </w:rPr>
                      </w:pPr>
                      <w:bookmarkStart w:id="159" w:name="_Toc9616274"/>
                      <w:r>
                        <w:t xml:space="preserve">Hình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Hình \* ARABIC \s 1 </w:instrText>
                      </w:r>
                      <w:r>
                        <w:fldChar w:fldCharType="separate"/>
                      </w:r>
                      <w:r>
                        <w:rPr>
                          <w:noProof/>
                        </w:rPr>
                        <w:t>7</w:t>
                      </w:r>
                      <w:r>
                        <w:fldChar w:fldCharType="end"/>
                      </w:r>
                      <w:r w:rsidR="002025AA">
                        <w:t xml:space="preserve"> </w:t>
                      </w:r>
                      <w:r>
                        <w:t>Màn hình danh sách các giao dịch</w:t>
                      </w:r>
                      <w:bookmarkEnd w:id="159"/>
                    </w:p>
                  </w:txbxContent>
                </v:textbox>
                <w10:wrap type="topAndBottom" anchorx="margin"/>
              </v:shape>
            </w:pict>
          </mc:Fallback>
        </mc:AlternateContent>
      </w:r>
    </w:p>
    <w:p w:rsidR="00C64D92" w:rsidRDefault="00C64D92">
      <w:pPr>
        <w:spacing w:before="0" w:line="240" w:lineRule="auto"/>
        <w:ind w:firstLine="0"/>
        <w:jc w:val="left"/>
      </w:pPr>
      <w:r>
        <w:br w:type="page"/>
      </w:r>
    </w:p>
    <w:p w:rsidR="00620FC1" w:rsidRDefault="00620FC1" w:rsidP="00007845">
      <w:pPr>
        <w:ind w:firstLine="0"/>
      </w:pPr>
    </w:p>
    <w:p w:rsidR="000C5306" w:rsidRDefault="000C5306" w:rsidP="00007845">
      <w:pPr>
        <w:ind w:firstLine="0"/>
      </w:pPr>
    </w:p>
    <w:p w:rsidR="000C5306" w:rsidRDefault="000C5306" w:rsidP="00007845">
      <w:pPr>
        <w:ind w:firstLine="0"/>
      </w:pPr>
    </w:p>
    <w:p w:rsidR="00007845" w:rsidRDefault="00007845" w:rsidP="00007845">
      <w:pPr>
        <w:ind w:firstLine="0"/>
      </w:pPr>
    </w:p>
    <w:p w:rsidR="00007845" w:rsidRDefault="00007845" w:rsidP="00007845">
      <w:pPr>
        <w:pStyle w:val="Heading2"/>
      </w:pPr>
      <w:bookmarkStart w:id="160" w:name="_Toc9616220"/>
      <w:r>
        <w:t>Kiểm thử</w:t>
      </w:r>
      <w:bookmarkEnd w:id="160"/>
    </w:p>
    <w:p w:rsidR="00A54376" w:rsidRDefault="00A54376" w:rsidP="00A54376">
      <w:r>
        <w:t>Danh sách các tình huống kiểm thử ứng dụng.</w:t>
      </w:r>
    </w:p>
    <w:tbl>
      <w:tblPr>
        <w:tblStyle w:val="ListTable3-Accent3"/>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6"/>
        <w:gridCol w:w="1695"/>
        <w:gridCol w:w="3082"/>
        <w:gridCol w:w="2247"/>
        <w:gridCol w:w="924"/>
      </w:tblGrid>
      <w:tr w:rsidR="001D4C12" w:rsidTr="00C41A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36" w:type="dxa"/>
            <w:vAlign w:val="center"/>
          </w:tcPr>
          <w:p w:rsidR="001D4C12" w:rsidRDefault="001D4C12" w:rsidP="001D4C12">
            <w:pPr>
              <w:ind w:firstLine="0"/>
              <w:jc w:val="center"/>
            </w:pPr>
            <w:r>
              <w:t>STT</w:t>
            </w:r>
          </w:p>
        </w:tc>
        <w:tc>
          <w:tcPr>
            <w:tcW w:w="1695" w:type="dxa"/>
            <w:vAlign w:val="center"/>
          </w:tcPr>
          <w:p w:rsidR="001D4C12" w:rsidRDefault="001D4C12" w:rsidP="001D4C12">
            <w:pPr>
              <w:ind w:firstLine="0"/>
              <w:jc w:val="center"/>
              <w:cnfStyle w:val="100000000000" w:firstRow="1" w:lastRow="0" w:firstColumn="0" w:lastColumn="0" w:oddVBand="0" w:evenVBand="0" w:oddHBand="0" w:evenHBand="0" w:firstRowFirstColumn="0" w:firstRowLastColumn="0" w:lastRowFirstColumn="0" w:lastRowLastColumn="0"/>
            </w:pPr>
            <w:r>
              <w:t>Tình huống kiểm thử</w:t>
            </w:r>
          </w:p>
        </w:tc>
        <w:tc>
          <w:tcPr>
            <w:tcW w:w="3082" w:type="dxa"/>
            <w:vAlign w:val="center"/>
          </w:tcPr>
          <w:p w:rsidR="001D4C12" w:rsidRDefault="001D4C12" w:rsidP="001D4C12">
            <w:pPr>
              <w:ind w:firstLine="0"/>
              <w:jc w:val="center"/>
              <w:cnfStyle w:val="100000000000" w:firstRow="1" w:lastRow="0" w:firstColumn="0" w:lastColumn="0" w:oddVBand="0" w:evenVBand="0" w:oddHBand="0" w:evenHBand="0" w:firstRowFirstColumn="0" w:firstRowLastColumn="0" w:lastRowFirstColumn="0" w:lastRowLastColumn="0"/>
            </w:pPr>
            <w:r>
              <w:t>Dữ liệu nhập</w:t>
            </w:r>
          </w:p>
        </w:tc>
        <w:tc>
          <w:tcPr>
            <w:tcW w:w="2247" w:type="dxa"/>
            <w:vAlign w:val="center"/>
          </w:tcPr>
          <w:p w:rsidR="001D4C12" w:rsidRDefault="001D4C12" w:rsidP="001D4C12">
            <w:pPr>
              <w:ind w:firstLine="0"/>
              <w:jc w:val="center"/>
              <w:cnfStyle w:val="100000000000" w:firstRow="1" w:lastRow="0" w:firstColumn="0" w:lastColumn="0" w:oddVBand="0" w:evenVBand="0" w:oddHBand="0" w:evenHBand="0" w:firstRowFirstColumn="0" w:firstRowLastColumn="0" w:lastRowFirstColumn="0" w:lastRowLastColumn="0"/>
            </w:pPr>
            <w:r>
              <w:t>Kết quả mong đợi</w:t>
            </w:r>
          </w:p>
        </w:tc>
        <w:tc>
          <w:tcPr>
            <w:tcW w:w="924" w:type="dxa"/>
            <w:vAlign w:val="center"/>
          </w:tcPr>
          <w:p w:rsidR="001D4C12" w:rsidRDefault="001D4C12" w:rsidP="001D4C12">
            <w:pPr>
              <w:ind w:firstLine="0"/>
              <w:jc w:val="center"/>
              <w:cnfStyle w:val="100000000000" w:firstRow="1" w:lastRow="0" w:firstColumn="0" w:lastColumn="0" w:oddVBand="0" w:evenVBand="0" w:oddHBand="0" w:evenHBand="0" w:firstRowFirstColumn="0" w:firstRowLastColumn="0" w:lastRowFirstColumn="0" w:lastRowLastColumn="0"/>
            </w:pPr>
            <w:r>
              <w:t>Đạt</w:t>
            </w:r>
          </w:p>
        </w:tc>
      </w:tr>
      <w:tr w:rsidR="005876D2"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5876D2" w:rsidRDefault="005876D2" w:rsidP="001D4C12">
            <w:pPr>
              <w:ind w:firstLine="0"/>
              <w:jc w:val="center"/>
            </w:pPr>
            <w:r>
              <w:t>1</w:t>
            </w:r>
          </w:p>
        </w:tc>
        <w:tc>
          <w:tcPr>
            <w:tcW w:w="1695" w:type="dxa"/>
            <w:vMerge w:val="restart"/>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r>
              <w:t>Chức năng đăng nhập</w:t>
            </w:r>
          </w:p>
        </w:tc>
        <w:tc>
          <w:tcPr>
            <w:tcW w:w="3082" w:type="dxa"/>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r>
              <w:t>Đăng nhập với tài khoản hợp lệ</w:t>
            </w:r>
          </w:p>
        </w:tc>
        <w:tc>
          <w:tcPr>
            <w:tcW w:w="2247" w:type="dxa"/>
            <w:vAlign w:val="center"/>
          </w:tcPr>
          <w:p w:rsidR="005876D2" w:rsidRDefault="005876D2" w:rsidP="00A71626">
            <w:pPr>
              <w:ind w:firstLine="0"/>
              <w:jc w:val="left"/>
              <w:cnfStyle w:val="000000100000" w:firstRow="0" w:lastRow="0" w:firstColumn="0" w:lastColumn="0" w:oddVBand="0" w:evenVBand="0" w:oddHBand="1" w:evenHBand="0" w:firstRowFirstColumn="0" w:firstRowLastColumn="0" w:lastRowFirstColumn="0" w:lastRowLastColumn="0"/>
            </w:pPr>
            <w:r>
              <w:t xml:space="preserve">Chuyển sang màn hình </w:t>
            </w:r>
            <w:r w:rsidR="00A71626">
              <w:t>thiết lập các hủ tiền</w:t>
            </w:r>
          </w:p>
        </w:tc>
        <w:tc>
          <w:tcPr>
            <w:tcW w:w="924" w:type="dxa"/>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5876D2"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876D2" w:rsidRDefault="005876D2" w:rsidP="001D4C12">
            <w:pPr>
              <w:ind w:firstLine="0"/>
              <w:jc w:val="center"/>
            </w:pPr>
            <w:r>
              <w:t>2</w:t>
            </w:r>
          </w:p>
        </w:tc>
        <w:tc>
          <w:tcPr>
            <w:tcW w:w="1695" w:type="dxa"/>
            <w:vMerge/>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r w:rsidRPr="00E567E3">
              <w:rPr>
                <w:rFonts w:eastAsia="MS PGothic"/>
                <w:szCs w:val="26"/>
              </w:rPr>
              <w:t>Đăng nhập vớ</w:t>
            </w:r>
            <w:r>
              <w:rPr>
                <w:rFonts w:eastAsia="MS PGothic"/>
                <w:szCs w:val="26"/>
              </w:rPr>
              <w:t>i tài khoản Google</w:t>
            </w:r>
          </w:p>
        </w:tc>
        <w:tc>
          <w:tcPr>
            <w:tcW w:w="2247" w:type="dxa"/>
            <w:vAlign w:val="center"/>
          </w:tcPr>
          <w:p w:rsidR="005876D2" w:rsidRDefault="00A71626" w:rsidP="001D4C12">
            <w:pPr>
              <w:ind w:firstLine="0"/>
              <w:jc w:val="left"/>
              <w:cnfStyle w:val="000000000000" w:firstRow="0" w:lastRow="0" w:firstColumn="0" w:lastColumn="0" w:oddVBand="0" w:evenVBand="0" w:oddHBand="0" w:evenHBand="0" w:firstRowFirstColumn="0" w:firstRowLastColumn="0" w:lastRowFirstColumn="0" w:lastRowLastColumn="0"/>
            </w:pPr>
            <w:r>
              <w:t>Chuyển sang màn hình thiết lập các hủ tiền</w:t>
            </w:r>
          </w:p>
        </w:tc>
        <w:tc>
          <w:tcPr>
            <w:tcW w:w="924" w:type="dxa"/>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5876D2"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5876D2" w:rsidRDefault="005876D2" w:rsidP="001D4C12">
            <w:pPr>
              <w:ind w:firstLine="0"/>
              <w:jc w:val="center"/>
            </w:pPr>
            <w:r>
              <w:t>3</w:t>
            </w:r>
          </w:p>
        </w:tc>
        <w:tc>
          <w:tcPr>
            <w:tcW w:w="1695" w:type="dxa"/>
            <w:vMerge/>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r w:rsidRPr="00E567E3">
              <w:rPr>
                <w:rFonts w:eastAsia="MS PGothic"/>
                <w:szCs w:val="26"/>
              </w:rPr>
              <w:t>Không nhậ</w:t>
            </w:r>
            <w:r>
              <w:rPr>
                <w:rFonts w:eastAsia="MS PGothic"/>
                <w:szCs w:val="26"/>
              </w:rPr>
              <w:t>p tên đăng nhập</w:t>
            </w:r>
            <w:r w:rsidRPr="00E567E3">
              <w:rPr>
                <w:rFonts w:eastAsia="MS PGothic"/>
                <w:szCs w:val="26"/>
              </w:rPr>
              <w:t xml:space="preserve"> và mật khẩ</w:t>
            </w:r>
            <w:r>
              <w:rPr>
                <w:rFonts w:eastAsia="MS PGothic"/>
                <w:szCs w:val="26"/>
              </w:rPr>
              <w:t>u</w:t>
            </w:r>
          </w:p>
        </w:tc>
        <w:tc>
          <w:tcPr>
            <w:tcW w:w="2247" w:type="dxa"/>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r>
              <w:t>Thông báo “Thông tin đăng nhập không được để trống”</w:t>
            </w:r>
          </w:p>
        </w:tc>
        <w:tc>
          <w:tcPr>
            <w:tcW w:w="924" w:type="dxa"/>
            <w:vAlign w:val="center"/>
          </w:tcPr>
          <w:p w:rsidR="005876D2" w:rsidRDefault="005876D2"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5876D2"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876D2" w:rsidRDefault="005876D2" w:rsidP="001D4C12">
            <w:pPr>
              <w:ind w:firstLine="0"/>
              <w:jc w:val="center"/>
            </w:pPr>
            <w:r>
              <w:t>4</w:t>
            </w:r>
          </w:p>
        </w:tc>
        <w:tc>
          <w:tcPr>
            <w:tcW w:w="1695" w:type="dxa"/>
            <w:vMerge/>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r>
              <w:t>Đăng nhập với thông tin tài khoản không hợp lệ (sai email hoặc không trùng mật khẩu)</w:t>
            </w:r>
          </w:p>
        </w:tc>
        <w:tc>
          <w:tcPr>
            <w:tcW w:w="2247" w:type="dxa"/>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r>
              <w:t>Thông báo “Đăng nhập thất bại. Kiểm tra lại tên đăng nhập hoặc mật khẩu”</w:t>
            </w:r>
          </w:p>
        </w:tc>
        <w:tc>
          <w:tcPr>
            <w:tcW w:w="924" w:type="dxa"/>
            <w:vAlign w:val="center"/>
          </w:tcPr>
          <w:p w:rsidR="005876D2" w:rsidRDefault="005876D2"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41104A"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41104A" w:rsidRDefault="0041104A" w:rsidP="001D4C12">
            <w:pPr>
              <w:ind w:firstLine="0"/>
              <w:jc w:val="center"/>
            </w:pPr>
            <w:r>
              <w:t>5</w:t>
            </w:r>
          </w:p>
        </w:tc>
        <w:tc>
          <w:tcPr>
            <w:tcW w:w="1695" w:type="dxa"/>
            <w:vMerge w:val="restart"/>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r>
              <w:t>Chức năng thiết lập các hủ tiền</w:t>
            </w:r>
          </w:p>
        </w:tc>
        <w:tc>
          <w:tcPr>
            <w:tcW w:w="3082" w:type="dxa"/>
            <w:vAlign w:val="center"/>
          </w:tcPr>
          <w:p w:rsidR="0041104A" w:rsidRDefault="0041104A" w:rsidP="00A71626">
            <w:pPr>
              <w:ind w:firstLine="0"/>
              <w:jc w:val="left"/>
              <w:cnfStyle w:val="000000100000" w:firstRow="0" w:lastRow="0" w:firstColumn="0" w:lastColumn="0" w:oddVBand="0" w:evenVBand="0" w:oddHBand="1" w:evenHBand="0" w:firstRowFirstColumn="0" w:firstRowLastColumn="0" w:lastRowFirstColumn="0" w:lastRowLastColumn="0"/>
            </w:pPr>
            <w:r>
              <w:t>Nhấn nút “Thiết lập” để thiết lập tỷ lệ theo mặc định</w:t>
            </w:r>
          </w:p>
        </w:tc>
        <w:tc>
          <w:tcPr>
            <w:tcW w:w="2247" w:type="dxa"/>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r>
              <w:t>Chuyển sang màn hình chính hiển thị tỷ lệ mặc định của các hủ tiền</w:t>
            </w:r>
          </w:p>
        </w:tc>
        <w:tc>
          <w:tcPr>
            <w:tcW w:w="924" w:type="dxa"/>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41104A"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41104A" w:rsidRDefault="0041104A" w:rsidP="001D4C12">
            <w:pPr>
              <w:ind w:firstLine="0"/>
              <w:jc w:val="center"/>
            </w:pPr>
            <w:r>
              <w:t>6</w:t>
            </w:r>
          </w:p>
        </w:tc>
        <w:tc>
          <w:tcPr>
            <w:tcW w:w="1695" w:type="dxa"/>
            <w:vMerge/>
            <w:vAlign w:val="center"/>
          </w:tcPr>
          <w:p w:rsidR="0041104A" w:rsidRDefault="0041104A" w:rsidP="001D4C12">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41104A" w:rsidRDefault="0041104A" w:rsidP="001D4C12">
            <w:pPr>
              <w:ind w:firstLine="0"/>
              <w:jc w:val="left"/>
              <w:cnfStyle w:val="000000000000" w:firstRow="0" w:lastRow="0" w:firstColumn="0" w:lastColumn="0" w:oddVBand="0" w:evenVBand="0" w:oddHBand="0" w:evenHBand="0" w:firstRowFirstColumn="0" w:firstRowLastColumn="0" w:lastRowFirstColumn="0" w:lastRowLastColumn="0"/>
            </w:pPr>
            <w:r>
              <w:t>Thay đổi tỉ lệ các hủ tiền (tổng tỷ lệ là 100%) và nhấn “Thiết lập”</w:t>
            </w:r>
          </w:p>
        </w:tc>
        <w:tc>
          <w:tcPr>
            <w:tcW w:w="2247" w:type="dxa"/>
            <w:vAlign w:val="center"/>
          </w:tcPr>
          <w:p w:rsidR="0041104A" w:rsidRDefault="0041104A" w:rsidP="001D4C12">
            <w:pPr>
              <w:ind w:firstLine="0"/>
              <w:jc w:val="left"/>
              <w:cnfStyle w:val="000000000000" w:firstRow="0" w:lastRow="0" w:firstColumn="0" w:lastColumn="0" w:oddVBand="0" w:evenVBand="0" w:oddHBand="0" w:evenHBand="0" w:firstRowFirstColumn="0" w:firstRowLastColumn="0" w:lastRowFirstColumn="0" w:lastRowLastColumn="0"/>
            </w:pPr>
            <w:r>
              <w:t xml:space="preserve">Chuyển sang màn hình chính hiển thị tỷ lệ như người </w:t>
            </w:r>
            <w:r>
              <w:lastRenderedPageBreak/>
              <w:t>dùng đã thay đổi cho các hủ tiền</w:t>
            </w:r>
          </w:p>
        </w:tc>
        <w:tc>
          <w:tcPr>
            <w:tcW w:w="924" w:type="dxa"/>
            <w:vAlign w:val="center"/>
          </w:tcPr>
          <w:p w:rsidR="0041104A" w:rsidRDefault="0041104A"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41104A"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41104A" w:rsidRDefault="0041104A" w:rsidP="001D4C12">
            <w:pPr>
              <w:ind w:firstLine="0"/>
              <w:jc w:val="center"/>
            </w:pPr>
            <w:r>
              <w:lastRenderedPageBreak/>
              <w:t>7</w:t>
            </w:r>
          </w:p>
        </w:tc>
        <w:tc>
          <w:tcPr>
            <w:tcW w:w="1695" w:type="dxa"/>
            <w:vMerge/>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r>
              <w:t>Thay đổi tỉ lệ các hủ tiền không hợp lệ (tổng tỷ lệ  khác 100%) và nhấn “Thiết lập”</w:t>
            </w:r>
          </w:p>
        </w:tc>
        <w:tc>
          <w:tcPr>
            <w:tcW w:w="2247" w:type="dxa"/>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r>
              <w:t>Thông báo “Tổng tỷ lệ các hủ tiền phải bằng 100%”</w:t>
            </w:r>
          </w:p>
        </w:tc>
        <w:tc>
          <w:tcPr>
            <w:tcW w:w="924" w:type="dxa"/>
            <w:vAlign w:val="center"/>
          </w:tcPr>
          <w:p w:rsidR="0041104A" w:rsidRDefault="0041104A"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7D4F65"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7D4F65" w:rsidRDefault="007D4F65" w:rsidP="001D4C12">
            <w:pPr>
              <w:ind w:firstLine="0"/>
              <w:jc w:val="center"/>
            </w:pPr>
            <w:r>
              <w:t>8</w:t>
            </w:r>
          </w:p>
        </w:tc>
        <w:tc>
          <w:tcPr>
            <w:tcW w:w="1695" w:type="dxa"/>
            <w:vMerge w:val="restart"/>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Chức năng ghi nhận giao dịch chi tiêu</w:t>
            </w:r>
          </w:p>
        </w:tc>
        <w:tc>
          <w:tcPr>
            <w:tcW w:w="3082"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Không nhập số tiền.</w:t>
            </w:r>
          </w:p>
        </w:tc>
        <w:tc>
          <w:tcPr>
            <w:tcW w:w="2247"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Thông báo “Không được để trống”</w:t>
            </w:r>
          </w:p>
        </w:tc>
        <w:tc>
          <w:tcPr>
            <w:tcW w:w="924"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7D4F65"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7D4F65" w:rsidRDefault="007D4F65" w:rsidP="001D4C12">
            <w:pPr>
              <w:ind w:firstLine="0"/>
              <w:jc w:val="center"/>
            </w:pPr>
            <w:r>
              <w:t>9</w:t>
            </w:r>
          </w:p>
        </w:tc>
        <w:tc>
          <w:tcPr>
            <w:tcW w:w="1695" w:type="dxa"/>
            <w:vMerge/>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r>
              <w:t>Nhập số tiền bằng 0</w:t>
            </w:r>
          </w:p>
        </w:tc>
        <w:tc>
          <w:tcPr>
            <w:tcW w:w="2247"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r>
              <w:t>Thông báo “Nhập số tiền lớn hơn 0”</w:t>
            </w:r>
          </w:p>
        </w:tc>
        <w:tc>
          <w:tcPr>
            <w:tcW w:w="924"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7D4F65"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7D4F65" w:rsidRDefault="007D4F65" w:rsidP="001D4C12">
            <w:pPr>
              <w:ind w:firstLine="0"/>
              <w:jc w:val="center"/>
            </w:pPr>
            <w:r>
              <w:t>10</w:t>
            </w:r>
          </w:p>
        </w:tc>
        <w:tc>
          <w:tcPr>
            <w:tcW w:w="1695" w:type="dxa"/>
            <w:vMerge/>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Nhập số tiền lớn hơn ngân sách của hủ</w:t>
            </w:r>
          </w:p>
        </w:tc>
        <w:tc>
          <w:tcPr>
            <w:tcW w:w="2247"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Thông báo “Số tiền trong hủ không đủ cho chi tiêu”</w:t>
            </w:r>
          </w:p>
        </w:tc>
        <w:tc>
          <w:tcPr>
            <w:tcW w:w="924"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7D4F65"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7D4F65" w:rsidRDefault="007D4F65" w:rsidP="001D4C12">
            <w:pPr>
              <w:ind w:firstLine="0"/>
              <w:jc w:val="center"/>
            </w:pPr>
            <w:r>
              <w:t>11</w:t>
            </w:r>
          </w:p>
        </w:tc>
        <w:tc>
          <w:tcPr>
            <w:tcW w:w="1695" w:type="dxa"/>
            <w:vMerge/>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r>
              <w:t>Không chọn nguồn tiền</w:t>
            </w:r>
          </w:p>
        </w:tc>
        <w:tc>
          <w:tcPr>
            <w:tcW w:w="2247"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nguồn tiền”</w:t>
            </w:r>
          </w:p>
        </w:tc>
        <w:tc>
          <w:tcPr>
            <w:tcW w:w="924" w:type="dxa"/>
            <w:vAlign w:val="center"/>
          </w:tcPr>
          <w:p w:rsidR="007D4F65" w:rsidRDefault="007D4F65" w:rsidP="001D4C12">
            <w:pPr>
              <w:ind w:firstLine="0"/>
              <w:jc w:val="left"/>
              <w:cnfStyle w:val="000000100000" w:firstRow="0" w:lastRow="0" w:firstColumn="0" w:lastColumn="0" w:oddVBand="0" w:evenVBand="0" w:oddHBand="1" w:evenHBand="0" w:firstRowFirstColumn="0" w:firstRowLastColumn="0" w:lastRowFirstColumn="0" w:lastRowLastColumn="0"/>
            </w:pPr>
          </w:p>
        </w:tc>
      </w:tr>
      <w:tr w:rsidR="007D4F65"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7D4F65" w:rsidRDefault="007D4F65" w:rsidP="001D4C12">
            <w:pPr>
              <w:ind w:firstLine="0"/>
              <w:jc w:val="center"/>
            </w:pPr>
            <w:r>
              <w:t>12</w:t>
            </w:r>
          </w:p>
        </w:tc>
        <w:tc>
          <w:tcPr>
            <w:tcW w:w="1695" w:type="dxa"/>
            <w:vMerge/>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Không chọn hủ tiền</w:t>
            </w:r>
          </w:p>
        </w:tc>
        <w:tc>
          <w:tcPr>
            <w:tcW w:w="2247"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r>
              <w:t>Thông báo “Vui lòng chọn hủ tiền”</w:t>
            </w:r>
          </w:p>
        </w:tc>
        <w:tc>
          <w:tcPr>
            <w:tcW w:w="924" w:type="dxa"/>
            <w:vAlign w:val="center"/>
          </w:tcPr>
          <w:p w:rsidR="007D4F65" w:rsidRDefault="007D4F65" w:rsidP="001D4C12">
            <w:pPr>
              <w:ind w:firstLine="0"/>
              <w:jc w:val="left"/>
              <w:cnfStyle w:val="000000000000" w:firstRow="0" w:lastRow="0" w:firstColumn="0" w:lastColumn="0" w:oddVBand="0" w:evenVBand="0" w:oddHBand="0" w:evenHBand="0" w:firstRowFirstColumn="0" w:firstRowLastColumn="0" w:lastRowFirstColumn="0" w:lastRowLastColumn="0"/>
            </w:pPr>
          </w:p>
        </w:tc>
      </w:tr>
      <w:tr w:rsidR="007B6527"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7B6527" w:rsidRDefault="007B6527" w:rsidP="007B6527">
            <w:pPr>
              <w:ind w:firstLine="0"/>
              <w:jc w:val="center"/>
            </w:pPr>
            <w:r>
              <w:t>13</w:t>
            </w:r>
          </w:p>
        </w:tc>
        <w:tc>
          <w:tcPr>
            <w:tcW w:w="1695" w:type="dxa"/>
            <w:vMerge w:val="restart"/>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r>
              <w:t>Chức năng ghi nhận giao dịch thu nhập</w:t>
            </w:r>
          </w:p>
        </w:tc>
        <w:tc>
          <w:tcPr>
            <w:tcW w:w="3082"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r>
              <w:t>Không nhập số tiền.</w:t>
            </w:r>
          </w:p>
        </w:tc>
        <w:tc>
          <w:tcPr>
            <w:tcW w:w="2247"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r>
              <w:t>Thông báo “Không được để trống”</w:t>
            </w:r>
          </w:p>
        </w:tc>
        <w:tc>
          <w:tcPr>
            <w:tcW w:w="924"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p>
        </w:tc>
      </w:tr>
      <w:tr w:rsidR="007B6527"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7B6527" w:rsidRDefault="007B6527" w:rsidP="007B6527">
            <w:pPr>
              <w:ind w:firstLine="0"/>
              <w:jc w:val="center"/>
            </w:pPr>
            <w:r>
              <w:t>14</w:t>
            </w:r>
          </w:p>
        </w:tc>
        <w:tc>
          <w:tcPr>
            <w:tcW w:w="1695" w:type="dxa"/>
            <w:vMerge/>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r>
              <w:t>Nhập số tiền bằng 0</w:t>
            </w:r>
          </w:p>
        </w:tc>
        <w:tc>
          <w:tcPr>
            <w:tcW w:w="2247"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r>
              <w:t>Thông báo “Nhập số tiền lớn hơn 0”</w:t>
            </w:r>
          </w:p>
        </w:tc>
        <w:tc>
          <w:tcPr>
            <w:tcW w:w="924"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p>
        </w:tc>
      </w:tr>
      <w:tr w:rsidR="007B6527"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7B6527" w:rsidRDefault="007B6527" w:rsidP="007B6527">
            <w:pPr>
              <w:ind w:firstLine="0"/>
              <w:jc w:val="center"/>
            </w:pPr>
            <w:r>
              <w:t>15</w:t>
            </w:r>
          </w:p>
        </w:tc>
        <w:tc>
          <w:tcPr>
            <w:tcW w:w="1695" w:type="dxa"/>
            <w:vMerge/>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r>
              <w:t>Không chọn nguồn tiền</w:t>
            </w:r>
          </w:p>
        </w:tc>
        <w:tc>
          <w:tcPr>
            <w:tcW w:w="2247"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nguồn tiền”</w:t>
            </w:r>
          </w:p>
        </w:tc>
        <w:tc>
          <w:tcPr>
            <w:tcW w:w="924" w:type="dxa"/>
            <w:vAlign w:val="center"/>
          </w:tcPr>
          <w:p w:rsidR="007B6527" w:rsidRDefault="007B6527" w:rsidP="007B6527">
            <w:pPr>
              <w:ind w:firstLine="0"/>
              <w:jc w:val="left"/>
              <w:cnfStyle w:val="000000100000" w:firstRow="0" w:lastRow="0" w:firstColumn="0" w:lastColumn="0" w:oddVBand="0" w:evenVBand="0" w:oddHBand="1" w:evenHBand="0" w:firstRowFirstColumn="0" w:firstRowLastColumn="0" w:lastRowFirstColumn="0" w:lastRowLastColumn="0"/>
            </w:pPr>
          </w:p>
        </w:tc>
      </w:tr>
      <w:tr w:rsidR="007B6527"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7B6527" w:rsidRDefault="007B6527" w:rsidP="007B6527">
            <w:pPr>
              <w:ind w:firstLine="0"/>
              <w:jc w:val="center"/>
            </w:pPr>
            <w:r>
              <w:t>16</w:t>
            </w:r>
          </w:p>
        </w:tc>
        <w:tc>
          <w:tcPr>
            <w:tcW w:w="1695" w:type="dxa"/>
            <w:vMerge/>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r>
              <w:t>Không chọn hủ tiền</w:t>
            </w:r>
          </w:p>
        </w:tc>
        <w:tc>
          <w:tcPr>
            <w:tcW w:w="2247"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r>
              <w:t>Thông báo “Vui lòng chọn hủ tiền”</w:t>
            </w:r>
          </w:p>
        </w:tc>
        <w:tc>
          <w:tcPr>
            <w:tcW w:w="924" w:type="dxa"/>
            <w:vAlign w:val="center"/>
          </w:tcPr>
          <w:p w:rsidR="007B6527" w:rsidRDefault="007B6527" w:rsidP="007B6527">
            <w:pPr>
              <w:ind w:firstLine="0"/>
              <w:jc w:val="left"/>
              <w:cnfStyle w:val="000000000000" w:firstRow="0" w:lastRow="0" w:firstColumn="0" w:lastColumn="0" w:oddVBand="0" w:evenVBand="0" w:oddHBand="0" w:evenHBand="0" w:firstRowFirstColumn="0" w:firstRowLastColumn="0" w:lastRowFirstColumn="0" w:lastRowLastColumn="0"/>
            </w:pPr>
          </w:p>
        </w:tc>
      </w:tr>
      <w:tr w:rsidR="0032666A"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r>
              <w:t>17</w:t>
            </w:r>
          </w:p>
        </w:tc>
        <w:tc>
          <w:tcPr>
            <w:tcW w:w="1695" w:type="dxa"/>
            <w:vMerge w:val="restart"/>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Chức năng thiết lập thu chi định kỳ</w:t>
            </w:r>
          </w:p>
        </w:tc>
        <w:tc>
          <w:tcPr>
            <w:tcW w:w="3082"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Không nhập số tiền.</w:t>
            </w:r>
          </w:p>
        </w:tc>
        <w:tc>
          <w:tcPr>
            <w:tcW w:w="2247"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Thông báo “Không được để trống”</w:t>
            </w:r>
          </w:p>
        </w:tc>
        <w:tc>
          <w:tcPr>
            <w:tcW w:w="924"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p>
        </w:tc>
      </w:tr>
      <w:tr w:rsidR="0032666A"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r>
              <w:lastRenderedPageBreak/>
              <w:t>18</w:t>
            </w:r>
          </w:p>
        </w:tc>
        <w:tc>
          <w:tcPr>
            <w:tcW w:w="1695" w:type="dxa"/>
            <w:vMerge/>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Nhập số tiền bằng 0</w:t>
            </w:r>
          </w:p>
        </w:tc>
        <w:tc>
          <w:tcPr>
            <w:tcW w:w="2247"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Thông báo “Nhập số tiền lớn hơn 0”</w:t>
            </w:r>
          </w:p>
        </w:tc>
        <w:tc>
          <w:tcPr>
            <w:tcW w:w="924"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r>
      <w:tr w:rsidR="0032666A"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r>
              <w:lastRenderedPageBreak/>
              <w:t>19</w:t>
            </w:r>
          </w:p>
        </w:tc>
        <w:tc>
          <w:tcPr>
            <w:tcW w:w="1695" w:type="dxa"/>
            <w:vMerge/>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Không chọn nguồn tiền</w:t>
            </w:r>
          </w:p>
        </w:tc>
        <w:tc>
          <w:tcPr>
            <w:tcW w:w="2247"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nguồn tiền”</w:t>
            </w:r>
          </w:p>
        </w:tc>
        <w:tc>
          <w:tcPr>
            <w:tcW w:w="924"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p>
        </w:tc>
      </w:tr>
      <w:tr w:rsidR="0032666A"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r>
              <w:t>20</w:t>
            </w:r>
          </w:p>
        </w:tc>
        <w:tc>
          <w:tcPr>
            <w:tcW w:w="1695" w:type="dxa"/>
            <w:vMerge/>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Không chọn hủ tiền</w:t>
            </w:r>
          </w:p>
        </w:tc>
        <w:tc>
          <w:tcPr>
            <w:tcW w:w="2247"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Thông báo “Vui lòng chọn hủ tiền”</w:t>
            </w:r>
          </w:p>
        </w:tc>
        <w:tc>
          <w:tcPr>
            <w:tcW w:w="924"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r>
      <w:tr w:rsidR="0032666A"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r>
              <w:t>21</w:t>
            </w:r>
          </w:p>
        </w:tc>
        <w:tc>
          <w:tcPr>
            <w:tcW w:w="1695" w:type="dxa"/>
            <w:vMerge/>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Không chọn loại thời gian định kỳ</w:t>
            </w:r>
          </w:p>
        </w:tc>
        <w:tc>
          <w:tcPr>
            <w:tcW w:w="2247"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loại định kỳ phát sinh giao dịch”</w:t>
            </w:r>
          </w:p>
        </w:tc>
        <w:tc>
          <w:tcPr>
            <w:tcW w:w="924" w:type="dxa"/>
            <w:vAlign w:val="center"/>
          </w:tcPr>
          <w:p w:rsidR="0032666A" w:rsidRDefault="0032666A" w:rsidP="00DA26FC">
            <w:pPr>
              <w:ind w:firstLine="0"/>
              <w:jc w:val="left"/>
              <w:cnfStyle w:val="000000100000" w:firstRow="0" w:lastRow="0" w:firstColumn="0" w:lastColumn="0" w:oddVBand="0" w:evenVBand="0" w:oddHBand="1" w:evenHBand="0" w:firstRowFirstColumn="0" w:firstRowLastColumn="0" w:lastRowFirstColumn="0" w:lastRowLastColumn="0"/>
            </w:pPr>
          </w:p>
        </w:tc>
      </w:tr>
      <w:tr w:rsidR="0032666A"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32666A" w:rsidRDefault="0032666A" w:rsidP="00DA26FC">
            <w:pPr>
              <w:ind w:firstLine="0"/>
              <w:jc w:val="center"/>
            </w:pPr>
          </w:p>
        </w:tc>
        <w:tc>
          <w:tcPr>
            <w:tcW w:w="1695" w:type="dxa"/>
            <w:vMerge/>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Thêm thu chi định kỳ với thông tin hợp lệ</w:t>
            </w:r>
          </w:p>
        </w:tc>
        <w:tc>
          <w:tcPr>
            <w:tcW w:w="2247"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r>
              <w:t>Phát sinh giao dịch theo đúng thời gian người dùng đã thiết lập</w:t>
            </w:r>
          </w:p>
        </w:tc>
        <w:tc>
          <w:tcPr>
            <w:tcW w:w="924" w:type="dxa"/>
            <w:vAlign w:val="center"/>
          </w:tcPr>
          <w:p w:rsidR="0032666A" w:rsidRDefault="0032666A" w:rsidP="00DA26FC">
            <w:pPr>
              <w:ind w:firstLine="0"/>
              <w:jc w:val="left"/>
              <w:cnfStyle w:val="000000000000" w:firstRow="0" w:lastRow="0" w:firstColumn="0" w:lastColumn="0" w:oddVBand="0" w:evenVBand="0" w:oddHBand="0" w:evenHBand="0" w:firstRowFirstColumn="0" w:firstRowLastColumn="0" w:lastRowFirstColumn="0" w:lastRowLastColumn="0"/>
            </w:pPr>
          </w:p>
        </w:tc>
      </w:tr>
      <w:tr w:rsidR="00C41A46"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C41A46" w:rsidP="00C41A46">
            <w:pPr>
              <w:ind w:firstLine="0"/>
              <w:jc w:val="center"/>
            </w:pPr>
            <w:r>
              <w:t>22</w:t>
            </w:r>
          </w:p>
        </w:tc>
        <w:tc>
          <w:tcPr>
            <w:tcW w:w="1695" w:type="dxa"/>
            <w:vMerge w:val="restart"/>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Chức năng sửa giao dịch</w:t>
            </w:r>
          </w:p>
        </w:tc>
        <w:tc>
          <w:tcPr>
            <w:tcW w:w="3082"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Không nhập số tiền.</w:t>
            </w:r>
          </w:p>
        </w:tc>
        <w:tc>
          <w:tcPr>
            <w:tcW w:w="2247"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Thông báo “Không được để trống”</w:t>
            </w:r>
          </w:p>
        </w:tc>
        <w:tc>
          <w:tcPr>
            <w:tcW w:w="924"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Không nhập số tiền.</w:t>
            </w:r>
          </w:p>
        </w:tc>
      </w:tr>
      <w:tr w:rsidR="00C41A46"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C41A46" w:rsidP="00C41A46">
            <w:pPr>
              <w:ind w:firstLine="0"/>
              <w:jc w:val="center"/>
            </w:pPr>
            <w:r>
              <w:t>23</w:t>
            </w:r>
          </w:p>
        </w:tc>
        <w:tc>
          <w:tcPr>
            <w:tcW w:w="1695" w:type="dxa"/>
            <w:vMerge/>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r>
              <w:t>Nhập số tiền bằng 0</w:t>
            </w:r>
          </w:p>
        </w:tc>
        <w:tc>
          <w:tcPr>
            <w:tcW w:w="2247"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r>
              <w:t>Thông báo “Nhập số tiền lớn hơn 0”</w:t>
            </w:r>
          </w:p>
        </w:tc>
        <w:tc>
          <w:tcPr>
            <w:tcW w:w="924"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r>
              <w:t>Nhập số tiền bằng 0</w:t>
            </w:r>
          </w:p>
        </w:tc>
      </w:tr>
      <w:tr w:rsidR="00C41A46"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C41A46" w:rsidP="00C41A46">
            <w:pPr>
              <w:ind w:firstLine="0"/>
              <w:jc w:val="center"/>
            </w:pPr>
            <w:r>
              <w:t>24</w:t>
            </w:r>
          </w:p>
        </w:tc>
        <w:tc>
          <w:tcPr>
            <w:tcW w:w="1695" w:type="dxa"/>
            <w:vMerge/>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Không chọn nguồn tiền</w:t>
            </w:r>
          </w:p>
        </w:tc>
        <w:tc>
          <w:tcPr>
            <w:tcW w:w="2247"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nguồn tiền”</w:t>
            </w:r>
          </w:p>
        </w:tc>
        <w:tc>
          <w:tcPr>
            <w:tcW w:w="924"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Không chọn nguồn tiền</w:t>
            </w:r>
          </w:p>
        </w:tc>
      </w:tr>
      <w:tr w:rsidR="005923AC"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5923AC" w:rsidP="00DA26FC">
            <w:pPr>
              <w:ind w:firstLine="0"/>
              <w:jc w:val="center"/>
            </w:pPr>
            <w:r>
              <w:t>25</w:t>
            </w:r>
          </w:p>
        </w:tc>
        <w:tc>
          <w:tcPr>
            <w:tcW w:w="1695" w:type="dxa"/>
            <w:vMerge w:val="restart"/>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r>
              <w:t>Chức năng xóa giao dịch</w:t>
            </w:r>
          </w:p>
        </w:tc>
        <w:tc>
          <w:tcPr>
            <w:tcW w:w="3082"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r>
              <w:t>Chọn giao dịch và chọn “Xóa”</w:t>
            </w:r>
          </w:p>
        </w:tc>
        <w:tc>
          <w:tcPr>
            <w:tcW w:w="2247"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r>
              <w:t>Hiển thị thông báo “Xác nhận xóa giao dịch”</w:t>
            </w:r>
          </w:p>
        </w:tc>
        <w:tc>
          <w:tcPr>
            <w:tcW w:w="924"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p>
        </w:tc>
      </w:tr>
      <w:tr w:rsidR="005923AC"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5923AC" w:rsidP="00DA26FC">
            <w:pPr>
              <w:ind w:firstLine="0"/>
              <w:jc w:val="center"/>
            </w:pPr>
            <w:r>
              <w:lastRenderedPageBreak/>
              <w:t>26</w:t>
            </w:r>
          </w:p>
        </w:tc>
        <w:tc>
          <w:tcPr>
            <w:tcW w:w="1695" w:type="dxa"/>
            <w:vMerge/>
            <w:vAlign w:val="center"/>
          </w:tcPr>
          <w:p w:rsidR="005923AC" w:rsidRDefault="005923AC" w:rsidP="00DA26FC">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5923AC" w:rsidRDefault="005923AC" w:rsidP="00DA26FC">
            <w:pPr>
              <w:ind w:firstLine="0"/>
              <w:jc w:val="left"/>
              <w:cnfStyle w:val="000000100000" w:firstRow="0" w:lastRow="0" w:firstColumn="0" w:lastColumn="0" w:oddVBand="0" w:evenVBand="0" w:oddHBand="1" w:evenHBand="0" w:firstRowFirstColumn="0" w:firstRowLastColumn="0" w:lastRowFirstColumn="0" w:lastRowLastColumn="0"/>
            </w:pPr>
            <w:r>
              <w:t>Chọn nút “Xóa” trên thông báo xác nhận</w:t>
            </w:r>
          </w:p>
        </w:tc>
        <w:tc>
          <w:tcPr>
            <w:tcW w:w="2247" w:type="dxa"/>
            <w:vAlign w:val="center"/>
          </w:tcPr>
          <w:p w:rsidR="005923AC" w:rsidRDefault="005923AC" w:rsidP="00DA26FC">
            <w:pPr>
              <w:ind w:firstLine="0"/>
              <w:jc w:val="left"/>
              <w:cnfStyle w:val="000000100000" w:firstRow="0" w:lastRow="0" w:firstColumn="0" w:lastColumn="0" w:oddVBand="0" w:evenVBand="0" w:oddHBand="1" w:evenHBand="0" w:firstRowFirstColumn="0" w:firstRowLastColumn="0" w:lastRowFirstColumn="0" w:lastRowLastColumn="0"/>
            </w:pPr>
            <w:r>
              <w:t>Giao dịch bị xóa không có trong danh sách giao dịch</w:t>
            </w:r>
          </w:p>
        </w:tc>
        <w:tc>
          <w:tcPr>
            <w:tcW w:w="924" w:type="dxa"/>
            <w:vAlign w:val="center"/>
          </w:tcPr>
          <w:p w:rsidR="005923AC" w:rsidRDefault="005923AC" w:rsidP="00DA26FC">
            <w:pPr>
              <w:ind w:firstLine="0"/>
              <w:jc w:val="left"/>
              <w:cnfStyle w:val="000000100000" w:firstRow="0" w:lastRow="0" w:firstColumn="0" w:lastColumn="0" w:oddVBand="0" w:evenVBand="0" w:oddHBand="1" w:evenHBand="0" w:firstRowFirstColumn="0" w:firstRowLastColumn="0" w:lastRowFirstColumn="0" w:lastRowLastColumn="0"/>
            </w:pPr>
          </w:p>
        </w:tc>
      </w:tr>
      <w:tr w:rsidR="005923AC"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9405E8" w:rsidP="00DA26FC">
            <w:pPr>
              <w:ind w:firstLine="0"/>
              <w:jc w:val="center"/>
            </w:pPr>
            <w:r>
              <w:lastRenderedPageBreak/>
              <w:t>27</w:t>
            </w:r>
          </w:p>
        </w:tc>
        <w:tc>
          <w:tcPr>
            <w:tcW w:w="1695" w:type="dxa"/>
            <w:vMerge/>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r>
              <w:t>Chọn “Hủy” trên thông báo xác nhận</w:t>
            </w:r>
          </w:p>
        </w:tc>
        <w:tc>
          <w:tcPr>
            <w:tcW w:w="2247"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r>
              <w:t>Tắt thông báo và hiển thị ở màn hình danh sách các giao dịch</w:t>
            </w:r>
          </w:p>
        </w:tc>
        <w:tc>
          <w:tcPr>
            <w:tcW w:w="924" w:type="dxa"/>
            <w:vAlign w:val="center"/>
          </w:tcPr>
          <w:p w:rsidR="005923AC" w:rsidRDefault="005923AC" w:rsidP="00DA26FC">
            <w:pPr>
              <w:ind w:firstLine="0"/>
              <w:jc w:val="left"/>
              <w:cnfStyle w:val="000000000000" w:firstRow="0" w:lastRow="0" w:firstColumn="0" w:lastColumn="0" w:oddVBand="0" w:evenVBand="0" w:oddHBand="0" w:evenHBand="0" w:firstRowFirstColumn="0" w:firstRowLastColumn="0" w:lastRowFirstColumn="0" w:lastRowLastColumn="0"/>
            </w:pPr>
          </w:p>
        </w:tc>
      </w:tr>
      <w:tr w:rsidR="00C41A46"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9405E8" w:rsidP="00C41A46">
            <w:pPr>
              <w:ind w:firstLine="0"/>
              <w:jc w:val="center"/>
            </w:pPr>
            <w:r>
              <w:t>28</w:t>
            </w:r>
          </w:p>
        </w:tc>
        <w:tc>
          <w:tcPr>
            <w:tcW w:w="1695" w:type="dxa"/>
            <w:vMerge w:val="restart"/>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Chức năng lập kế hoạch tiết kiệm</w:t>
            </w:r>
          </w:p>
        </w:tc>
        <w:tc>
          <w:tcPr>
            <w:tcW w:w="3082"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Không nhập số tiền.</w:t>
            </w:r>
          </w:p>
        </w:tc>
        <w:tc>
          <w:tcPr>
            <w:tcW w:w="2247"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Thông báo “Không được để trống”</w:t>
            </w:r>
          </w:p>
        </w:tc>
        <w:tc>
          <w:tcPr>
            <w:tcW w:w="924"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p>
        </w:tc>
      </w:tr>
      <w:tr w:rsidR="00C41A46"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9405E8" w:rsidP="00C41A46">
            <w:pPr>
              <w:ind w:firstLine="0"/>
              <w:jc w:val="center"/>
            </w:pPr>
            <w:r>
              <w:t>29</w:t>
            </w:r>
          </w:p>
        </w:tc>
        <w:tc>
          <w:tcPr>
            <w:tcW w:w="1695" w:type="dxa"/>
            <w:vMerge/>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r>
              <w:t>Nhập số tiền bằng 0</w:t>
            </w:r>
          </w:p>
        </w:tc>
        <w:tc>
          <w:tcPr>
            <w:tcW w:w="2247"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r>
              <w:t>Thông báo “Nhập số tiền lớn hơn 0”</w:t>
            </w:r>
          </w:p>
        </w:tc>
        <w:tc>
          <w:tcPr>
            <w:tcW w:w="924" w:type="dxa"/>
            <w:vAlign w:val="center"/>
          </w:tcPr>
          <w:p w:rsidR="00C41A46" w:rsidRDefault="00C41A46" w:rsidP="00C41A46">
            <w:pPr>
              <w:ind w:firstLine="0"/>
              <w:jc w:val="left"/>
              <w:cnfStyle w:val="000000000000" w:firstRow="0" w:lastRow="0" w:firstColumn="0" w:lastColumn="0" w:oddVBand="0" w:evenVBand="0" w:oddHBand="0" w:evenHBand="0" w:firstRowFirstColumn="0" w:firstRowLastColumn="0" w:lastRowFirstColumn="0" w:lastRowLastColumn="0"/>
            </w:pPr>
          </w:p>
        </w:tc>
      </w:tr>
      <w:tr w:rsidR="00C41A46"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C41A46" w:rsidRDefault="009405E8" w:rsidP="00C41A46">
            <w:pPr>
              <w:ind w:firstLine="0"/>
              <w:jc w:val="center"/>
            </w:pPr>
            <w:r>
              <w:t>30</w:t>
            </w:r>
          </w:p>
        </w:tc>
        <w:tc>
          <w:tcPr>
            <w:tcW w:w="1695" w:type="dxa"/>
            <w:vMerge/>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Nhập ngày kết thúc trước ngày bắt đầu kế hoạch</w:t>
            </w:r>
          </w:p>
        </w:tc>
        <w:tc>
          <w:tcPr>
            <w:tcW w:w="2247"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r>
              <w:t>Thông báo “Vui lòng chọn ngày kế thúc lớn hơn ngày bắt đầu kế hoạch”</w:t>
            </w:r>
          </w:p>
        </w:tc>
        <w:tc>
          <w:tcPr>
            <w:tcW w:w="924" w:type="dxa"/>
            <w:vAlign w:val="center"/>
          </w:tcPr>
          <w:p w:rsidR="00C41A46" w:rsidRDefault="00C41A46" w:rsidP="00C41A46">
            <w:pPr>
              <w:ind w:firstLine="0"/>
              <w:jc w:val="left"/>
              <w:cnfStyle w:val="000000100000" w:firstRow="0" w:lastRow="0" w:firstColumn="0" w:lastColumn="0" w:oddVBand="0" w:evenVBand="0" w:oddHBand="1" w:evenHBand="0" w:firstRowFirstColumn="0" w:firstRowLastColumn="0" w:lastRowFirstColumn="0" w:lastRowLastColumn="0"/>
            </w:pPr>
          </w:p>
        </w:tc>
      </w:tr>
      <w:tr w:rsidR="005923AC"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9405E8" w:rsidP="005923AC">
            <w:pPr>
              <w:ind w:firstLine="0"/>
              <w:jc w:val="center"/>
            </w:pPr>
            <w:r>
              <w:t>31</w:t>
            </w:r>
          </w:p>
        </w:tc>
        <w:tc>
          <w:tcPr>
            <w:tcW w:w="1695" w:type="dxa"/>
            <w:vMerge w:val="restart"/>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r>
              <w:t xml:space="preserve">Chức năng </w:t>
            </w:r>
            <w:r>
              <w:t>sửa kế hoạch</w:t>
            </w:r>
          </w:p>
        </w:tc>
        <w:tc>
          <w:tcPr>
            <w:tcW w:w="3082"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r>
              <w:t>Không nhập số tiền.</w:t>
            </w:r>
          </w:p>
        </w:tc>
        <w:tc>
          <w:tcPr>
            <w:tcW w:w="2247"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r>
              <w:t>Thông báo “Không được để trống”</w:t>
            </w:r>
          </w:p>
        </w:tc>
        <w:tc>
          <w:tcPr>
            <w:tcW w:w="924"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p>
        </w:tc>
      </w:tr>
      <w:tr w:rsidR="005923AC"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9405E8" w:rsidP="005923AC">
            <w:pPr>
              <w:ind w:firstLine="0"/>
              <w:jc w:val="center"/>
            </w:pPr>
            <w:r>
              <w:t>32</w:t>
            </w:r>
          </w:p>
        </w:tc>
        <w:tc>
          <w:tcPr>
            <w:tcW w:w="1695" w:type="dxa"/>
            <w:vMerge/>
            <w:vAlign w:val="center"/>
          </w:tcPr>
          <w:p w:rsidR="005923AC" w:rsidRDefault="005923AC" w:rsidP="005923AC">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5923AC" w:rsidRDefault="005923AC" w:rsidP="005923AC">
            <w:pPr>
              <w:ind w:firstLine="0"/>
              <w:jc w:val="left"/>
              <w:cnfStyle w:val="000000100000" w:firstRow="0" w:lastRow="0" w:firstColumn="0" w:lastColumn="0" w:oddVBand="0" w:evenVBand="0" w:oddHBand="1" w:evenHBand="0" w:firstRowFirstColumn="0" w:firstRowLastColumn="0" w:lastRowFirstColumn="0" w:lastRowLastColumn="0"/>
            </w:pPr>
            <w:r>
              <w:t>Nhập số tiền bằng 0</w:t>
            </w:r>
          </w:p>
        </w:tc>
        <w:tc>
          <w:tcPr>
            <w:tcW w:w="2247" w:type="dxa"/>
            <w:vAlign w:val="center"/>
          </w:tcPr>
          <w:p w:rsidR="005923AC" w:rsidRDefault="005923AC" w:rsidP="005923AC">
            <w:pPr>
              <w:ind w:firstLine="0"/>
              <w:jc w:val="left"/>
              <w:cnfStyle w:val="000000100000" w:firstRow="0" w:lastRow="0" w:firstColumn="0" w:lastColumn="0" w:oddVBand="0" w:evenVBand="0" w:oddHBand="1" w:evenHBand="0" w:firstRowFirstColumn="0" w:firstRowLastColumn="0" w:lastRowFirstColumn="0" w:lastRowLastColumn="0"/>
            </w:pPr>
            <w:r>
              <w:t>Thông báo “Nhập số tiền lớn hơn 0”</w:t>
            </w:r>
          </w:p>
        </w:tc>
        <w:tc>
          <w:tcPr>
            <w:tcW w:w="924" w:type="dxa"/>
            <w:vAlign w:val="center"/>
          </w:tcPr>
          <w:p w:rsidR="005923AC" w:rsidRDefault="005923AC" w:rsidP="005923AC">
            <w:pPr>
              <w:ind w:firstLine="0"/>
              <w:jc w:val="left"/>
              <w:cnfStyle w:val="000000100000" w:firstRow="0" w:lastRow="0" w:firstColumn="0" w:lastColumn="0" w:oddVBand="0" w:evenVBand="0" w:oddHBand="1" w:evenHBand="0" w:firstRowFirstColumn="0" w:firstRowLastColumn="0" w:lastRowFirstColumn="0" w:lastRowLastColumn="0"/>
            </w:pPr>
          </w:p>
        </w:tc>
      </w:tr>
      <w:tr w:rsidR="005923AC"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9405E8" w:rsidP="005923AC">
            <w:pPr>
              <w:ind w:firstLine="0"/>
              <w:jc w:val="center"/>
            </w:pPr>
            <w:r>
              <w:t>33</w:t>
            </w:r>
          </w:p>
        </w:tc>
        <w:tc>
          <w:tcPr>
            <w:tcW w:w="1695" w:type="dxa"/>
            <w:vMerge/>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r>
              <w:t>Không chọn nguồn tiền</w:t>
            </w:r>
          </w:p>
        </w:tc>
        <w:tc>
          <w:tcPr>
            <w:tcW w:w="2247"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r>
              <w:t>Thông báo “Vui lòng chọn nguồn tiền”</w:t>
            </w:r>
          </w:p>
        </w:tc>
        <w:tc>
          <w:tcPr>
            <w:tcW w:w="924"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p>
        </w:tc>
      </w:tr>
      <w:tr w:rsidR="009405E8"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9405E8" w:rsidRDefault="009405E8" w:rsidP="005923AC">
            <w:pPr>
              <w:ind w:firstLine="0"/>
              <w:jc w:val="center"/>
            </w:pPr>
            <w:r>
              <w:t>34</w:t>
            </w:r>
          </w:p>
        </w:tc>
        <w:tc>
          <w:tcPr>
            <w:tcW w:w="1695" w:type="dxa"/>
            <w:vMerge w:val="restart"/>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r>
              <w:t>Ch</w:t>
            </w:r>
            <w:r>
              <w:t>ức năng xóa kế hoạch</w:t>
            </w:r>
          </w:p>
        </w:tc>
        <w:tc>
          <w:tcPr>
            <w:tcW w:w="3082"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r>
              <w:t>Chọn giao dịch và chọn “Xóa”</w:t>
            </w:r>
          </w:p>
        </w:tc>
        <w:tc>
          <w:tcPr>
            <w:tcW w:w="2247"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r>
              <w:t>Hiển thị thông báo “Xác nhận xóa giao dịch”</w:t>
            </w:r>
          </w:p>
        </w:tc>
        <w:tc>
          <w:tcPr>
            <w:tcW w:w="924"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p>
        </w:tc>
      </w:tr>
      <w:tr w:rsidR="009405E8"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9405E8" w:rsidRDefault="009405E8" w:rsidP="005923AC">
            <w:pPr>
              <w:ind w:firstLine="0"/>
              <w:jc w:val="center"/>
            </w:pPr>
            <w:r>
              <w:t>35</w:t>
            </w:r>
          </w:p>
        </w:tc>
        <w:tc>
          <w:tcPr>
            <w:tcW w:w="1695" w:type="dxa"/>
            <w:vMerge/>
            <w:vAlign w:val="center"/>
          </w:tcPr>
          <w:p w:rsidR="009405E8" w:rsidRDefault="009405E8" w:rsidP="005923AC">
            <w:pPr>
              <w:ind w:firstLine="0"/>
              <w:jc w:val="left"/>
              <w:cnfStyle w:val="000000000000" w:firstRow="0" w:lastRow="0" w:firstColumn="0" w:lastColumn="0" w:oddVBand="0" w:evenVBand="0" w:oddHBand="0" w:evenHBand="0" w:firstRowFirstColumn="0" w:firstRowLastColumn="0" w:lastRowFirstColumn="0" w:lastRowLastColumn="0"/>
            </w:pPr>
          </w:p>
        </w:tc>
        <w:tc>
          <w:tcPr>
            <w:tcW w:w="3082" w:type="dxa"/>
            <w:vAlign w:val="center"/>
          </w:tcPr>
          <w:p w:rsidR="009405E8" w:rsidRDefault="009405E8" w:rsidP="005923AC">
            <w:pPr>
              <w:ind w:firstLine="0"/>
              <w:jc w:val="left"/>
              <w:cnfStyle w:val="000000000000" w:firstRow="0" w:lastRow="0" w:firstColumn="0" w:lastColumn="0" w:oddVBand="0" w:evenVBand="0" w:oddHBand="0" w:evenHBand="0" w:firstRowFirstColumn="0" w:firstRowLastColumn="0" w:lastRowFirstColumn="0" w:lastRowLastColumn="0"/>
            </w:pPr>
            <w:r>
              <w:t>Chọn nút “Xóa” trên thông báo xác nhận</w:t>
            </w:r>
          </w:p>
        </w:tc>
        <w:tc>
          <w:tcPr>
            <w:tcW w:w="2247" w:type="dxa"/>
            <w:vAlign w:val="center"/>
          </w:tcPr>
          <w:p w:rsidR="009405E8" w:rsidRDefault="009405E8" w:rsidP="005923AC">
            <w:pPr>
              <w:ind w:firstLine="0"/>
              <w:jc w:val="left"/>
              <w:cnfStyle w:val="000000000000" w:firstRow="0" w:lastRow="0" w:firstColumn="0" w:lastColumn="0" w:oddVBand="0" w:evenVBand="0" w:oddHBand="0" w:evenHBand="0" w:firstRowFirstColumn="0" w:firstRowLastColumn="0" w:lastRowFirstColumn="0" w:lastRowLastColumn="0"/>
            </w:pPr>
            <w:r>
              <w:t>Giao dịch bị xóa không có trong danh sách giao dịch</w:t>
            </w:r>
          </w:p>
        </w:tc>
        <w:tc>
          <w:tcPr>
            <w:tcW w:w="924" w:type="dxa"/>
            <w:vAlign w:val="center"/>
          </w:tcPr>
          <w:p w:rsidR="009405E8" w:rsidRDefault="009405E8" w:rsidP="005923AC">
            <w:pPr>
              <w:ind w:firstLine="0"/>
              <w:jc w:val="left"/>
              <w:cnfStyle w:val="000000000000" w:firstRow="0" w:lastRow="0" w:firstColumn="0" w:lastColumn="0" w:oddVBand="0" w:evenVBand="0" w:oddHBand="0" w:evenHBand="0" w:firstRowFirstColumn="0" w:firstRowLastColumn="0" w:lastRowFirstColumn="0" w:lastRowLastColumn="0"/>
            </w:pPr>
          </w:p>
        </w:tc>
      </w:tr>
      <w:tr w:rsidR="009405E8"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9405E8" w:rsidRDefault="009405E8" w:rsidP="005923AC">
            <w:pPr>
              <w:ind w:firstLine="0"/>
              <w:jc w:val="center"/>
            </w:pPr>
            <w:r>
              <w:lastRenderedPageBreak/>
              <w:t>36</w:t>
            </w:r>
          </w:p>
        </w:tc>
        <w:tc>
          <w:tcPr>
            <w:tcW w:w="1695" w:type="dxa"/>
            <w:vMerge/>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p>
        </w:tc>
        <w:tc>
          <w:tcPr>
            <w:tcW w:w="3082"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r>
              <w:t>Chọn “Hủy” trên thông báo xác nhận</w:t>
            </w:r>
          </w:p>
        </w:tc>
        <w:tc>
          <w:tcPr>
            <w:tcW w:w="2247"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r>
              <w:t>Tắt thông báo và hiển thị ở màn hình danh sách các giao dịch</w:t>
            </w:r>
          </w:p>
        </w:tc>
        <w:tc>
          <w:tcPr>
            <w:tcW w:w="924" w:type="dxa"/>
            <w:vAlign w:val="center"/>
          </w:tcPr>
          <w:p w:rsidR="009405E8" w:rsidRDefault="009405E8" w:rsidP="005923AC">
            <w:pPr>
              <w:ind w:firstLine="0"/>
              <w:jc w:val="left"/>
              <w:cnfStyle w:val="000000100000" w:firstRow="0" w:lastRow="0" w:firstColumn="0" w:lastColumn="0" w:oddVBand="0" w:evenVBand="0" w:oddHBand="1" w:evenHBand="0" w:firstRowFirstColumn="0" w:firstRowLastColumn="0" w:lastRowFirstColumn="0" w:lastRowLastColumn="0"/>
            </w:pPr>
          </w:p>
        </w:tc>
      </w:tr>
      <w:tr w:rsidR="005923AC"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F61B70" w:rsidP="005923AC">
            <w:pPr>
              <w:ind w:firstLine="0"/>
              <w:jc w:val="center"/>
            </w:pPr>
            <w:r>
              <w:lastRenderedPageBreak/>
              <w:t>37</w:t>
            </w:r>
          </w:p>
        </w:tc>
        <w:tc>
          <w:tcPr>
            <w:tcW w:w="1695" w:type="dxa"/>
            <w:vAlign w:val="center"/>
          </w:tcPr>
          <w:p w:rsidR="005923AC" w:rsidRDefault="00F61B70" w:rsidP="005923AC">
            <w:pPr>
              <w:ind w:firstLine="0"/>
              <w:jc w:val="left"/>
              <w:cnfStyle w:val="000000000000" w:firstRow="0" w:lastRow="0" w:firstColumn="0" w:lastColumn="0" w:oddVBand="0" w:evenVBand="0" w:oddHBand="0" w:evenHBand="0" w:firstRowFirstColumn="0" w:firstRowLastColumn="0" w:lastRowFirstColumn="0" w:lastRowLastColumn="0"/>
            </w:pPr>
            <w:r>
              <w:t>Chức năng xem hạn mức chi tiêu định kỳ</w:t>
            </w:r>
          </w:p>
        </w:tc>
        <w:tc>
          <w:tcPr>
            <w:tcW w:w="3082" w:type="dxa"/>
            <w:vAlign w:val="center"/>
          </w:tcPr>
          <w:p w:rsidR="005923AC" w:rsidRDefault="00F61B70" w:rsidP="005923AC">
            <w:pPr>
              <w:ind w:firstLine="0"/>
              <w:jc w:val="left"/>
              <w:cnfStyle w:val="000000000000" w:firstRow="0" w:lastRow="0" w:firstColumn="0" w:lastColumn="0" w:oddVBand="0" w:evenVBand="0" w:oddHBand="0" w:evenHBand="0" w:firstRowFirstColumn="0" w:firstRowLastColumn="0" w:lastRowFirstColumn="0" w:lastRowLastColumn="0"/>
            </w:pPr>
            <w:r>
              <w:t>Chọn chức năng xem hạn mức chi tiêu định kỳ</w:t>
            </w:r>
          </w:p>
        </w:tc>
        <w:tc>
          <w:tcPr>
            <w:tcW w:w="2247" w:type="dxa"/>
            <w:vAlign w:val="center"/>
          </w:tcPr>
          <w:p w:rsidR="005923AC" w:rsidRDefault="00F61B70" w:rsidP="005923AC">
            <w:pPr>
              <w:ind w:firstLine="0"/>
              <w:jc w:val="left"/>
              <w:cnfStyle w:val="000000000000" w:firstRow="0" w:lastRow="0" w:firstColumn="0" w:lastColumn="0" w:oddVBand="0" w:evenVBand="0" w:oddHBand="0" w:evenHBand="0" w:firstRowFirstColumn="0" w:firstRowLastColumn="0" w:lastRowFirstColumn="0" w:lastRowLastColumn="0"/>
            </w:pPr>
            <w:r>
              <w:t>Hiển thị số tiền trung bình có thể sử dụng tại màn hình chính của ứng dụng</w:t>
            </w:r>
          </w:p>
        </w:tc>
        <w:tc>
          <w:tcPr>
            <w:tcW w:w="924" w:type="dxa"/>
            <w:vAlign w:val="center"/>
          </w:tcPr>
          <w:p w:rsidR="005923AC" w:rsidRDefault="005923AC" w:rsidP="005923AC">
            <w:pPr>
              <w:ind w:firstLine="0"/>
              <w:jc w:val="left"/>
              <w:cnfStyle w:val="000000000000" w:firstRow="0" w:lastRow="0" w:firstColumn="0" w:lastColumn="0" w:oddVBand="0" w:evenVBand="0" w:oddHBand="0" w:evenHBand="0" w:firstRowFirstColumn="0" w:firstRowLastColumn="0" w:lastRowFirstColumn="0" w:lastRowLastColumn="0"/>
            </w:pPr>
          </w:p>
        </w:tc>
      </w:tr>
      <w:tr w:rsidR="005923AC" w:rsidTr="00C4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vAlign w:val="center"/>
          </w:tcPr>
          <w:p w:rsidR="005923AC" w:rsidRDefault="00F10672" w:rsidP="005923AC">
            <w:pPr>
              <w:ind w:firstLine="0"/>
              <w:jc w:val="center"/>
            </w:pPr>
            <w:r>
              <w:t>38</w:t>
            </w:r>
          </w:p>
        </w:tc>
        <w:tc>
          <w:tcPr>
            <w:tcW w:w="1695" w:type="dxa"/>
            <w:vAlign w:val="center"/>
          </w:tcPr>
          <w:p w:rsidR="005923AC" w:rsidRDefault="006573AA" w:rsidP="005923AC">
            <w:pPr>
              <w:ind w:firstLine="0"/>
              <w:jc w:val="left"/>
              <w:cnfStyle w:val="000000100000" w:firstRow="0" w:lastRow="0" w:firstColumn="0" w:lastColumn="0" w:oddVBand="0" w:evenVBand="0" w:oddHBand="1" w:evenHBand="0" w:firstRowFirstColumn="0" w:firstRowLastColumn="0" w:lastRowFirstColumn="0" w:lastRowLastColumn="0"/>
            </w:pPr>
            <w:r>
              <w:t>Chức năng xem báo cáo chi tiêu</w:t>
            </w:r>
          </w:p>
        </w:tc>
        <w:tc>
          <w:tcPr>
            <w:tcW w:w="3082" w:type="dxa"/>
            <w:vAlign w:val="center"/>
          </w:tcPr>
          <w:p w:rsidR="005923AC" w:rsidRDefault="006573AA" w:rsidP="005923AC">
            <w:pPr>
              <w:ind w:firstLine="0"/>
              <w:jc w:val="left"/>
              <w:cnfStyle w:val="000000100000" w:firstRow="0" w:lastRow="0" w:firstColumn="0" w:lastColumn="0" w:oddVBand="0" w:evenVBand="0" w:oddHBand="1" w:evenHBand="0" w:firstRowFirstColumn="0" w:firstRowLastColumn="0" w:lastRowFirstColumn="0" w:lastRowLastColumn="0"/>
            </w:pPr>
            <w:r>
              <w:t>Chọn xem báo cáo chi tiêu</w:t>
            </w:r>
          </w:p>
        </w:tc>
        <w:tc>
          <w:tcPr>
            <w:tcW w:w="2247" w:type="dxa"/>
            <w:vAlign w:val="center"/>
          </w:tcPr>
          <w:p w:rsidR="005923AC" w:rsidRDefault="006573AA" w:rsidP="005923AC">
            <w:pPr>
              <w:ind w:firstLine="0"/>
              <w:jc w:val="left"/>
              <w:cnfStyle w:val="000000100000" w:firstRow="0" w:lastRow="0" w:firstColumn="0" w:lastColumn="0" w:oddVBand="0" w:evenVBand="0" w:oddHBand="1" w:evenHBand="0" w:firstRowFirstColumn="0" w:firstRowLastColumn="0" w:lastRowFirstColumn="0" w:lastRowLastColumn="0"/>
            </w:pPr>
            <w:r>
              <w:t>Chuyển sang màn hình hiển thị sơ đồ biểu hiện các khoản chi tiêu</w:t>
            </w:r>
          </w:p>
        </w:tc>
        <w:tc>
          <w:tcPr>
            <w:tcW w:w="924" w:type="dxa"/>
            <w:vAlign w:val="center"/>
          </w:tcPr>
          <w:p w:rsidR="005923AC" w:rsidRDefault="005923AC" w:rsidP="005923AC">
            <w:pPr>
              <w:ind w:firstLine="0"/>
              <w:jc w:val="left"/>
              <w:cnfStyle w:val="000000100000" w:firstRow="0" w:lastRow="0" w:firstColumn="0" w:lastColumn="0" w:oddVBand="0" w:evenVBand="0" w:oddHBand="1" w:evenHBand="0" w:firstRowFirstColumn="0" w:firstRowLastColumn="0" w:lastRowFirstColumn="0" w:lastRowLastColumn="0"/>
            </w:pPr>
          </w:p>
        </w:tc>
      </w:tr>
      <w:tr w:rsidR="006573AA" w:rsidTr="00C41A46">
        <w:tc>
          <w:tcPr>
            <w:cnfStyle w:val="001000000000" w:firstRow="0" w:lastRow="0" w:firstColumn="1" w:lastColumn="0" w:oddVBand="0" w:evenVBand="0" w:oddHBand="0" w:evenHBand="0" w:firstRowFirstColumn="0" w:firstRowLastColumn="0" w:lastRowFirstColumn="0" w:lastRowLastColumn="0"/>
            <w:tcW w:w="836" w:type="dxa"/>
            <w:vAlign w:val="center"/>
          </w:tcPr>
          <w:p w:rsidR="006573AA" w:rsidRDefault="00F10672" w:rsidP="00F10672">
            <w:pPr>
              <w:ind w:firstLine="0"/>
            </w:pPr>
            <w:r>
              <w:t>39</w:t>
            </w:r>
          </w:p>
        </w:tc>
        <w:tc>
          <w:tcPr>
            <w:tcW w:w="1695" w:type="dxa"/>
            <w:vAlign w:val="center"/>
          </w:tcPr>
          <w:p w:rsidR="006573AA" w:rsidRDefault="006573AA" w:rsidP="006573AA">
            <w:pPr>
              <w:ind w:firstLine="0"/>
              <w:jc w:val="left"/>
              <w:cnfStyle w:val="000000000000" w:firstRow="0" w:lastRow="0" w:firstColumn="0" w:lastColumn="0" w:oddVBand="0" w:evenVBand="0" w:oddHBand="0" w:evenHBand="0" w:firstRowFirstColumn="0" w:firstRowLastColumn="0" w:lastRowFirstColumn="0" w:lastRowLastColumn="0"/>
            </w:pPr>
            <w:r>
              <w:t>C</w:t>
            </w:r>
            <w:r>
              <w:t>hức năng xem báo cáo thu nhập</w:t>
            </w:r>
          </w:p>
        </w:tc>
        <w:tc>
          <w:tcPr>
            <w:tcW w:w="3082" w:type="dxa"/>
            <w:vAlign w:val="center"/>
          </w:tcPr>
          <w:p w:rsidR="006573AA" w:rsidRDefault="006573AA" w:rsidP="006573AA">
            <w:pPr>
              <w:ind w:firstLine="0"/>
              <w:jc w:val="left"/>
              <w:cnfStyle w:val="000000000000" w:firstRow="0" w:lastRow="0" w:firstColumn="0" w:lastColumn="0" w:oddVBand="0" w:evenVBand="0" w:oddHBand="0" w:evenHBand="0" w:firstRowFirstColumn="0" w:firstRowLastColumn="0" w:lastRowFirstColumn="0" w:lastRowLastColumn="0"/>
            </w:pPr>
            <w:r>
              <w:t>Ch</w:t>
            </w:r>
            <w:r>
              <w:t>ọn xem báo cáo thu nhập</w:t>
            </w:r>
          </w:p>
        </w:tc>
        <w:tc>
          <w:tcPr>
            <w:tcW w:w="2247" w:type="dxa"/>
            <w:vAlign w:val="center"/>
          </w:tcPr>
          <w:p w:rsidR="006573AA" w:rsidRDefault="006573AA" w:rsidP="006573AA">
            <w:pPr>
              <w:ind w:firstLine="0"/>
              <w:jc w:val="left"/>
              <w:cnfStyle w:val="000000000000" w:firstRow="0" w:lastRow="0" w:firstColumn="0" w:lastColumn="0" w:oddVBand="0" w:evenVBand="0" w:oddHBand="0" w:evenHBand="0" w:firstRowFirstColumn="0" w:firstRowLastColumn="0" w:lastRowFirstColumn="0" w:lastRowLastColumn="0"/>
            </w:pPr>
            <w:r>
              <w:t>Chuyển sang màn hình hiển thị sơ</w:t>
            </w:r>
            <w:r>
              <w:t xml:space="preserve"> đồ biểu hiện các khoản thu nhập</w:t>
            </w:r>
          </w:p>
        </w:tc>
        <w:tc>
          <w:tcPr>
            <w:tcW w:w="924" w:type="dxa"/>
            <w:vAlign w:val="center"/>
          </w:tcPr>
          <w:p w:rsidR="006573AA" w:rsidRDefault="006573AA" w:rsidP="00F10672">
            <w:pPr>
              <w:keepNext/>
              <w:ind w:firstLine="0"/>
              <w:jc w:val="left"/>
              <w:cnfStyle w:val="000000000000" w:firstRow="0" w:lastRow="0" w:firstColumn="0" w:lastColumn="0" w:oddVBand="0" w:evenVBand="0" w:oddHBand="0" w:evenHBand="0" w:firstRowFirstColumn="0" w:firstRowLastColumn="0" w:lastRowFirstColumn="0" w:lastRowLastColumn="0"/>
            </w:pPr>
          </w:p>
        </w:tc>
      </w:tr>
    </w:tbl>
    <w:p w:rsidR="00A54376" w:rsidRPr="00A54376" w:rsidRDefault="00F10672" w:rsidP="00F10672">
      <w:pPr>
        <w:pStyle w:val="Caption"/>
      </w:pPr>
      <w:bookmarkStart w:id="161" w:name="_Toc9616290"/>
      <w:r>
        <w:t xml:space="preserve">Bảng  </w:t>
      </w:r>
      <w:r w:rsidR="004B2B28">
        <w:fldChar w:fldCharType="begin"/>
      </w:r>
      <w:r w:rsidR="004B2B28">
        <w:instrText xml:space="preserve"> STYLEREF 1 \s </w:instrText>
      </w:r>
      <w:r w:rsidR="004B2B28">
        <w:fldChar w:fldCharType="separate"/>
      </w:r>
      <w:r w:rsidR="004B2B28">
        <w:rPr>
          <w:noProof/>
        </w:rPr>
        <w:t>4</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1</w:t>
      </w:r>
      <w:r w:rsidR="004B2B28">
        <w:fldChar w:fldCharType="end"/>
      </w:r>
      <w:r w:rsidR="00EA5040">
        <w:t xml:space="preserve"> </w:t>
      </w:r>
      <w:r>
        <w:rPr>
          <w:noProof/>
        </w:rPr>
        <w:t>Danh sách các tình huống kiểm thử</w:t>
      </w:r>
      <w:bookmarkEnd w:id="161"/>
    </w:p>
    <w:p w:rsidR="00007845" w:rsidRDefault="00F10672" w:rsidP="00621DC8">
      <w:pPr>
        <w:spacing w:before="0" w:line="240" w:lineRule="auto"/>
        <w:ind w:firstLine="0"/>
        <w:jc w:val="left"/>
      </w:pPr>
      <w:r>
        <w:br w:type="page"/>
      </w:r>
    </w:p>
    <w:p w:rsidR="00D723C9" w:rsidRDefault="00007845" w:rsidP="00D723C9">
      <w:pPr>
        <w:pStyle w:val="Heading2"/>
      </w:pPr>
      <w:bookmarkStart w:id="162" w:name="_Toc9616221"/>
      <w:r>
        <w:lastRenderedPageBreak/>
        <w:t>Triển khai và phát hành ứng dụng</w:t>
      </w:r>
      <w:r w:rsidR="00D723C9">
        <w:t xml:space="preserve"> trên Google Play</w:t>
      </w:r>
      <w:bookmarkEnd w:id="162"/>
    </w:p>
    <w:p w:rsidR="00D723C9" w:rsidRDefault="00D723C9" w:rsidP="00D723C9">
      <w:pPr>
        <w:ind w:firstLine="0"/>
      </w:pPr>
      <w:r w:rsidRPr="00D723C9">
        <w:t>Google Play là một nền tảng xuất bản mạnh mẽ giúp bạn công khai, bán và phân phối các ứng dụng Android của mình cho người dùng trên toàn thế giới.</w:t>
      </w:r>
    </w:p>
    <w:p w:rsidR="00D723C9" w:rsidRDefault="00D723C9" w:rsidP="00D723C9">
      <w:pPr>
        <w:ind w:firstLine="0"/>
      </w:pPr>
      <w:r w:rsidRPr="00D723C9">
        <w:t>Phát hành ứng dụng của bạn trên Google Play là một quy trình đơn giản bao gồm ba bước cơ bản:</w:t>
      </w:r>
    </w:p>
    <w:p w:rsidR="00CC5F0D" w:rsidRDefault="00CC5F0D" w:rsidP="00CC5F0D">
      <w:pPr>
        <w:pStyle w:val="ListParagraph"/>
        <w:numPr>
          <w:ilvl w:val="0"/>
          <w:numId w:val="44"/>
        </w:numPr>
      </w:pPr>
      <w:r w:rsidRPr="00CC5F0D">
        <w:t>Chuẩn bị tài liệu quảng cáo.</w:t>
      </w:r>
    </w:p>
    <w:p w:rsidR="00CC5F0D" w:rsidRDefault="00CC5F0D" w:rsidP="00CC5F0D">
      <w:pPr>
        <w:pStyle w:val="ListParagraph"/>
        <w:ind w:firstLine="0"/>
      </w:pPr>
      <w:r w:rsidRPr="00CC5F0D">
        <w:t>Để tận dụng triệt để khả năng tiếp thị và công khai của Google Play, bạn cần tạo tài liệu quảng cáo cho ứng dụng của mình, chẳng hạn như ảnh chụp màn hình, video, đồ họa và văn bản quảng cáo.</w:t>
      </w:r>
    </w:p>
    <w:p w:rsidR="00CC5F0D" w:rsidRDefault="00CC5F0D" w:rsidP="00CC5F0D">
      <w:pPr>
        <w:pStyle w:val="ListParagraph"/>
        <w:numPr>
          <w:ilvl w:val="0"/>
          <w:numId w:val="44"/>
        </w:numPr>
      </w:pPr>
      <w:r w:rsidRPr="00CC5F0D">
        <w:t>Cấu hình tùy chọn và tải lên</w:t>
      </w:r>
      <w:r>
        <w:t>.</w:t>
      </w:r>
      <w:r w:rsidRPr="00CC5F0D">
        <w:t xml:space="preserve"> </w:t>
      </w:r>
    </w:p>
    <w:p w:rsidR="00CC5F0D" w:rsidRDefault="00893A1E" w:rsidP="00893A1E">
      <w:pPr>
        <w:pStyle w:val="ListParagraph"/>
        <w:ind w:firstLine="0"/>
      </w:pPr>
      <w:r>
        <w:t>Đăng nhập vào Play Console. Thực hiện theo các bước để chuẩn bị và tung ra bản phát hành của bạn để tạo bản phát hành mới.</w:t>
      </w:r>
    </w:p>
    <w:p w:rsidR="00342A70" w:rsidRDefault="00342A70" w:rsidP="00893A1E">
      <w:pPr>
        <w:pStyle w:val="ListParagraph"/>
        <w:ind w:firstLine="0"/>
      </w:pPr>
      <w:r w:rsidRPr="00342A70">
        <w:t>Sau khi bạn chọn bản phát hành, hãy định cấu hình ký ứng dụng trong phần Cho phép Google tạo và quản lý phần khóa ký ứng dụng</w:t>
      </w:r>
      <w:r>
        <w:t>.</w:t>
      </w:r>
      <w:r w:rsidR="00D100F8">
        <w:t xml:space="preserve"> </w:t>
      </w:r>
      <w:r w:rsidR="00D100F8" w:rsidRPr="00D100F8">
        <w:t>Khóa bạn sử dụng để ký bản phát hành đầu tiên trở thành khóa tải lên của bạn và bạn nên sử dụng khóa đó để ký các bản phát hành trong tương lai.</w:t>
      </w:r>
    </w:p>
    <w:p w:rsidR="00D100F8" w:rsidRDefault="00D100F8" w:rsidP="00893A1E">
      <w:pPr>
        <w:pStyle w:val="ListParagraph"/>
        <w:ind w:firstLine="0"/>
      </w:pPr>
      <w:r w:rsidRPr="00D100F8">
        <w:t>Để Google Play tạo khóa ký ứng dụng cho bạn và sử dụng nó để ký ứng dụng</w:t>
      </w:r>
      <w:r>
        <w:t xml:space="preserve">, chọn </w:t>
      </w:r>
      <w:r w:rsidRPr="00D100F8">
        <w:t>Continue</w:t>
      </w:r>
      <w:r w:rsidR="00685D04">
        <w:t xml:space="preserve">. </w:t>
      </w:r>
    </w:p>
    <w:p w:rsidR="00685D04" w:rsidRDefault="00685D04" w:rsidP="00893A1E">
      <w:pPr>
        <w:pStyle w:val="ListParagraph"/>
        <w:ind w:firstLine="0"/>
      </w:pPr>
      <w:r w:rsidRPr="00685D04">
        <w:t>Để sử dụng cùng khóa với một ứng dụng khác trên tài khoản nhà phát triển của bạn, chọn</w:t>
      </w:r>
      <w:r>
        <w:t xml:space="preserve"> </w:t>
      </w:r>
      <w:r w:rsidRPr="00685D04">
        <w:t>Advanced options &gt; Use the same key</w:t>
      </w:r>
      <w:r>
        <w:t xml:space="preserve"> as another app in this account &gt; chọn ứng dụng &gt; </w:t>
      </w:r>
      <w:r w:rsidRPr="00685D04">
        <w:t>Continue</w:t>
      </w:r>
      <w:r>
        <w:t>.</w:t>
      </w:r>
    </w:p>
    <w:p w:rsidR="00857739" w:rsidRDefault="00CC5F0D" w:rsidP="00857739">
      <w:pPr>
        <w:pStyle w:val="ListParagraph"/>
        <w:numPr>
          <w:ilvl w:val="0"/>
          <w:numId w:val="44"/>
        </w:numPr>
      </w:pPr>
      <w:r w:rsidRPr="00CC5F0D">
        <w:t>Xuất bản phiên bản phát hành của ứng dụng</w:t>
      </w:r>
      <w:r>
        <w:t>.</w:t>
      </w:r>
    </w:p>
    <w:p w:rsidR="00857739" w:rsidRDefault="00857739" w:rsidP="00857739">
      <w:r>
        <w:t>Phiên bản là một thành phần quan trọng trong chiến lược nâng cấp và bảo trì ứng dụng của bạn. Phiên bản rất quan trọng vì:</w:t>
      </w:r>
    </w:p>
    <w:p w:rsidR="00857739" w:rsidRDefault="00857739" w:rsidP="00857739">
      <w:r>
        <w:t>Người dùng cần có thông tin cụ thể về phiên bản ứng dụng được cài đặt trên thiết bị của họ và các phiên bản nâng cấp có sẵn để cài đặt.</w:t>
      </w:r>
    </w:p>
    <w:p w:rsidR="00857739" w:rsidRDefault="00857739" w:rsidP="00857739">
      <w:r>
        <w:t>Các ứng dụng khác - bao gồm các ứng dụng khác mà bạn xuất bản dưới dạng bộ - cần truy vấn hệ thống cho phiên bản ứng dụng của bạn, để xác định khả năng tương thích và xác định các phụ thuộc.</w:t>
      </w:r>
    </w:p>
    <w:p w:rsidR="00857739" w:rsidRDefault="00857739" w:rsidP="00857739">
      <w:r>
        <w:t xml:space="preserve">Các dịch vụ thông qua đó bạn sẽ xuất bản (các) ứng dụng của mình cũng có thể cần truy vấn ứng dụng của bạn cho phiên bản của nó, để chúng có thể hiển thị phiên </w:t>
      </w:r>
      <w:r>
        <w:lastRenderedPageBreak/>
        <w:t>bản cho người dùng. Dịch vụ xuất bản cũng có thể cần kiểm tra phiên bản ứng dụng để xác định khả năng tương thích và thiết lập mối quan hệ nâng cấp / hạ cấp.</w:t>
      </w:r>
    </w:p>
    <w:p w:rsidR="00857739" w:rsidRPr="00D723C9" w:rsidRDefault="00857739" w:rsidP="00857739">
      <w:pPr>
        <w:sectPr w:rsidR="00857739" w:rsidRPr="00D723C9" w:rsidSect="009165B5">
          <w:pgSz w:w="11907" w:h="16840" w:code="9"/>
          <w:pgMar w:top="1701" w:right="1134" w:bottom="1701" w:left="1985" w:header="709" w:footer="709" w:gutter="0"/>
          <w:cols w:space="708"/>
          <w:docGrid w:linePitch="360"/>
        </w:sectPr>
      </w:pPr>
      <w:r>
        <w:t>Hệ thống Android sử dụng thông tin phiên bản ứng dụng của bạn để bảo vệ chống lại sự xuống cấp. Hệ thống không sử dụng thông tin phiên bản ứng dụng để thực thi các hạn chế đối với việc nâng cấp hoặc tương thích các ứng dụng của bên thứ ba. Ứng dụng của bạn phải thực thi bất kỳ hạn chế phiên bản nào và sẽ cho người dùng biết về chúng</w:t>
      </w:r>
      <w:r w:rsidR="00DD00B6">
        <w:t xml:space="preserve"> </w:t>
      </w:r>
      <w:r w:rsidR="00DD00B6">
        <w:fldChar w:fldCharType="begin"/>
      </w:r>
      <w:r w:rsidR="00DD00B6">
        <w:instrText xml:space="preserve"> REF _Ref9606049 \r \h </w:instrText>
      </w:r>
      <w:r w:rsidR="00DD00B6">
        <w:fldChar w:fldCharType="separate"/>
      </w:r>
      <w:r w:rsidR="00DD00B6">
        <w:t>[12]</w:t>
      </w:r>
      <w:r w:rsidR="00DD00B6">
        <w:fldChar w:fldCharType="end"/>
      </w:r>
      <w:r>
        <w:t>.</w:t>
      </w:r>
    </w:p>
    <w:p w:rsidR="00A16910" w:rsidRPr="000B6FBD" w:rsidRDefault="000B6FBD" w:rsidP="00BB49A0">
      <w:pPr>
        <w:pStyle w:val="Heading1"/>
        <w:jc w:val="both"/>
      </w:pPr>
      <w:bookmarkStart w:id="163" w:name="_Toc169424253"/>
      <w:bookmarkStart w:id="164" w:name="_Toc398988006"/>
      <w:bookmarkStart w:id="165" w:name="_Toc9616222"/>
      <w:r>
        <w:lastRenderedPageBreak/>
        <w:t>:</w:t>
      </w:r>
      <w:r w:rsidR="008D201A" w:rsidRPr="000B6FBD">
        <w:t xml:space="preserve"> </w:t>
      </w:r>
      <w:r w:rsidR="0007352A" w:rsidRPr="000B6FBD">
        <w:t>KẾT LUẬN</w:t>
      </w:r>
      <w:bookmarkEnd w:id="163"/>
      <w:bookmarkEnd w:id="164"/>
      <w:bookmarkEnd w:id="165"/>
    </w:p>
    <w:p w:rsidR="00EA6798" w:rsidRDefault="00EA6798" w:rsidP="000B6FBD">
      <w:pPr>
        <w:pStyle w:val="Heading2"/>
      </w:pPr>
      <w:bookmarkStart w:id="166" w:name="_Toc398988007"/>
      <w:bookmarkStart w:id="167" w:name="_Toc9616223"/>
      <w:r>
        <w:t>Kết quả đạt được</w:t>
      </w:r>
      <w:bookmarkEnd w:id="166"/>
      <w:bookmarkEnd w:id="167"/>
    </w:p>
    <w:p w:rsidR="000B6FBD" w:rsidRDefault="00A50CA4" w:rsidP="00A75B8B">
      <w:pPr>
        <w:ind w:firstLine="576"/>
      </w:pPr>
      <w:r>
        <w:t xml:space="preserve">Ứng dụng lưu trữ cơ sở dữ liệu người dùng trên đám mây. Người dùng có thể </w:t>
      </w:r>
      <w:r w:rsidR="00A02CA9">
        <w:t>đăng nhập thông qua tài khoản Mojar hoặc tài khoản google</w:t>
      </w:r>
      <w:r>
        <w:t xml:space="preserve">. Có thể backup lại dữ liệu </w:t>
      </w:r>
      <w:r w:rsidR="00A02CA9">
        <w:t xml:space="preserve"> của </w:t>
      </w:r>
      <w:r>
        <w:t>tài khoản</w:t>
      </w:r>
      <w:r w:rsidR="00A02CA9">
        <w:t xml:space="preserve"> khi tải lại ứng dụng trên thiết bị</w:t>
      </w:r>
      <w:r>
        <w:t>.</w:t>
      </w:r>
    </w:p>
    <w:p w:rsidR="00A50CA4" w:rsidRDefault="00A50CA4" w:rsidP="00A75B8B">
      <w:pPr>
        <w:ind w:firstLine="576"/>
      </w:pPr>
      <w:r>
        <w:t>Thực hiện được các chức năng yêu cầu của ứng dụng:</w:t>
      </w:r>
    </w:p>
    <w:p w:rsidR="00A50CA4" w:rsidRDefault="00A50CA4" w:rsidP="00A75B8B">
      <w:pPr>
        <w:ind w:firstLine="576"/>
      </w:pPr>
      <w:r>
        <w:t>Đăng nhập bằng tài khoản của ứng dụng Mojar, hỗ trợ người dùng tạo lại mật khẩu bằng chức năng quên mật khẩu. Đăng nhập thông qua tài khoản Facebook hoặc Google.</w:t>
      </w:r>
    </w:p>
    <w:p w:rsidR="00AA0275" w:rsidRDefault="00AA0275" w:rsidP="00A75B8B">
      <w:pPr>
        <w:ind w:firstLine="576"/>
      </w:pPr>
      <w:r>
        <w:t xml:space="preserve">Thiết lập các </w:t>
      </w:r>
      <w:r w:rsidR="00C863BA">
        <w:t>giá trị phần trăm cho các hủ tiền tùy thuộc vào nhu cầu người sử dụng.</w:t>
      </w:r>
    </w:p>
    <w:p w:rsidR="00376AE7" w:rsidRDefault="00376AE7" w:rsidP="00A02CA9">
      <w:pPr>
        <w:ind w:firstLine="576"/>
      </w:pPr>
      <w:r>
        <w:t xml:space="preserve">Quản lý ghi nhận </w:t>
      </w:r>
      <w:r w:rsidR="00C863BA">
        <w:t>chi</w:t>
      </w:r>
      <w:r>
        <w:t xml:space="preserve"> tiêu và ghi nhận thu nhập</w:t>
      </w:r>
      <w:r w:rsidR="00C863BA">
        <w:t xml:space="preserve"> cho một hoặc tất cả các hủ tiền. Hỗ trợ việc nhập thông qua các gợi ý và phát sinh giao dịch định kỳ. Ngoài ra, ứng dụng còn cho người dùng biết số tiền trung bình người dùng nên sử dụng trong ngày thông qua chức năng xem hạn mức chi tiêu trung bình.</w:t>
      </w:r>
    </w:p>
    <w:p w:rsidR="00340BE5" w:rsidRDefault="00340BE5" w:rsidP="00A75B8B">
      <w:pPr>
        <w:ind w:firstLine="576"/>
      </w:pPr>
      <w:r>
        <w:t>Lập kế hoạch tiết kiệm tiền cho một mục tiêu sắp tới và đưa ra số tiền cần tiết kiệm và mức độ hoàn thành kế hoạch để người dùng dễ theo dõi và thực hiện.</w:t>
      </w:r>
      <w:r w:rsidR="00A02CA9">
        <w:t xml:space="preserve"> Người dùng có thể quản lý kế hoạch qua các chức năng thêm mới, sửa, xóa kế hoạch đã có.</w:t>
      </w:r>
    </w:p>
    <w:p w:rsidR="00B76DF3" w:rsidRDefault="00937C2D" w:rsidP="00A02CA9">
      <w:pPr>
        <w:ind w:firstLine="576"/>
      </w:pPr>
      <w:r>
        <w:t>Báo cáo các giao dịch thu nhập và chi tiêu được hiển thị dưới dạng biểu đồ. Ứng dụng thống kê các khoản giao dịch với số tiền nhiều và ít nhất đã thực hiện.</w:t>
      </w:r>
    </w:p>
    <w:p w:rsidR="007141DC" w:rsidRDefault="007141DC" w:rsidP="00A02CA9">
      <w:pPr>
        <w:ind w:firstLine="576"/>
      </w:pPr>
      <w:r>
        <w:t>Giao diện ứng dụng thân thiện, dễ sử dụng. Ứng dụng áp dụng phương pháp quản lý tài chính vào việc chi tiêu, thu nhập và phân chia nguồn tiền để sử dụng của đối tượng sinh viên.</w:t>
      </w:r>
    </w:p>
    <w:p w:rsidR="006721BD" w:rsidRDefault="00B51658" w:rsidP="006721BD">
      <w:pPr>
        <w:pStyle w:val="Heading2"/>
      </w:pPr>
      <w:bookmarkStart w:id="168" w:name="_Toc9616224"/>
      <w:r>
        <w:t>Hạn chế của đồ án</w:t>
      </w:r>
      <w:bookmarkEnd w:id="168"/>
    </w:p>
    <w:p w:rsidR="006721BD" w:rsidRDefault="007C4760" w:rsidP="00A75B8B">
      <w:pPr>
        <w:ind w:firstLine="576"/>
      </w:pPr>
      <w:r>
        <w:t>Ứng dụng chưa có chức năng kết nối đến phần công nợ của sinh viên trên website của trường đại học để hỗ trợ sinh viên trong việc biết các khoản học phí cần phải chi sắp tới hoặc các khoản phí sinh viên đã trả trong quá trình học tập tại trường đại học.</w:t>
      </w:r>
    </w:p>
    <w:p w:rsidR="00D40266" w:rsidRDefault="00D40266" w:rsidP="00A75B8B">
      <w:pPr>
        <w:ind w:firstLine="576"/>
      </w:pPr>
      <w:r>
        <w:lastRenderedPageBreak/>
        <w:t>Ứng dụng phát sinh sáu hủ tiền mặc định dựa theo nguyên tắc Jars nên người dùng không chỉnh sửa được số ví tiền muốn sử dụng. Nên có thêm chức năng tùy chọn thiết lập số hủ tiền nếu người dùng không muốn sử dụng theo phương pháp quản lý tài chính này.</w:t>
      </w:r>
    </w:p>
    <w:p w:rsidR="006721BD" w:rsidRDefault="006721BD" w:rsidP="006721BD">
      <w:pPr>
        <w:pStyle w:val="Heading2"/>
      </w:pPr>
      <w:bookmarkStart w:id="169" w:name="_Toc398988009"/>
      <w:bookmarkStart w:id="170" w:name="_Toc9616225"/>
      <w:r>
        <w:t>Hướng phát triển</w:t>
      </w:r>
      <w:bookmarkEnd w:id="169"/>
      <w:bookmarkEnd w:id="170"/>
    </w:p>
    <w:p w:rsidR="006721BD" w:rsidRDefault="00992EC8" w:rsidP="006721BD">
      <w:r>
        <w:t xml:space="preserve">Xây dựng đồ án đáp ứng thời gian thực với tốc độ nhanh hơn, giúp đồng bộ dữ liệu của người dùng khi có kết nối lại </w:t>
      </w:r>
      <w:r w:rsidR="002F1569">
        <w:t>internet.</w:t>
      </w:r>
    </w:p>
    <w:p w:rsidR="002F1569" w:rsidRDefault="002F1569" w:rsidP="006721BD">
      <w:r>
        <w:t xml:space="preserve">Hỗ trợ ghi nhận chi tiêu bằng chức năng quét hóa đơn qua camera của thiết bị di động. </w:t>
      </w:r>
      <w:r w:rsidR="00435521">
        <w:t>Tối đa việc nhập liệu của người dùng qua màn hình nhập là các bước chọn với gợi ý sẵn sẽ đáp ứng được trải nghiệm người dùng tốt hơn.</w:t>
      </w:r>
    </w:p>
    <w:p w:rsidR="00CB719E" w:rsidRDefault="00CB719E" w:rsidP="006721BD">
      <w:r>
        <w:t>Phát triển ứng dụng với các gợi ý về các phương pháp quản lý tài chính khác. Người dùng có thể tự do linh động trong việc tạo các hủ tiền hoặc sử dụng theo gợi ý của ứng dụng.</w:t>
      </w:r>
    </w:p>
    <w:p w:rsidR="00435521" w:rsidRDefault="00435521" w:rsidP="00435521">
      <w:pPr>
        <w:ind w:firstLine="0"/>
      </w:pPr>
    </w:p>
    <w:p w:rsidR="004E247F" w:rsidRDefault="004E247F" w:rsidP="004E247F">
      <w:pPr>
        <w:spacing w:before="0" w:line="240" w:lineRule="auto"/>
        <w:ind w:firstLine="0"/>
        <w:jc w:val="left"/>
      </w:pPr>
      <w:r>
        <w:br w:type="page"/>
      </w:r>
    </w:p>
    <w:p w:rsidR="0007352A" w:rsidRPr="008D080A" w:rsidRDefault="0007352A" w:rsidP="007C3B4B">
      <w:pPr>
        <w:pStyle w:val="Heading1"/>
        <w:numPr>
          <w:ilvl w:val="0"/>
          <w:numId w:val="0"/>
        </w:numPr>
      </w:pPr>
      <w:bookmarkStart w:id="171" w:name="_Toc169424254"/>
      <w:bookmarkStart w:id="172" w:name="_Toc398988010"/>
      <w:bookmarkStart w:id="173" w:name="_Toc9616226"/>
      <w:r>
        <w:lastRenderedPageBreak/>
        <w:t>TÀI LIỆU THAM KHẢO</w:t>
      </w:r>
      <w:bookmarkEnd w:id="171"/>
      <w:bookmarkEnd w:id="172"/>
      <w:bookmarkEnd w:id="173"/>
    </w:p>
    <w:p w:rsidR="0007352A" w:rsidRPr="008D080A" w:rsidRDefault="0007352A" w:rsidP="00E928AE">
      <w:pPr>
        <w:pStyle w:val="Like-Numbering"/>
      </w:pPr>
      <w:r w:rsidRPr="008D080A">
        <w:t>Các tài liệu Tiếng Anh</w:t>
      </w:r>
    </w:p>
    <w:p w:rsidR="0007352A" w:rsidRPr="00285E4E" w:rsidRDefault="00AD5E55" w:rsidP="00AD5E55">
      <w:pPr>
        <w:pStyle w:val="Tailieuthamkhao"/>
        <w:rPr>
          <w:rStyle w:val="atitle"/>
        </w:rPr>
      </w:pPr>
      <w:r w:rsidRPr="00AD5E55">
        <w:rPr>
          <w:rStyle w:val="atitle"/>
          <w:szCs w:val="26"/>
        </w:rPr>
        <w:t>HARDY, Brian; PHILLIPS, Bill. Android Programming: The Big Nerd Ranch Guide. Addison-Wesley Professional, 2013.</w:t>
      </w:r>
    </w:p>
    <w:p w:rsidR="00285E4E" w:rsidRPr="00585F4E" w:rsidRDefault="00285E4E" w:rsidP="00743F94">
      <w:pPr>
        <w:pStyle w:val="Tailieuthamkhao"/>
        <w:rPr>
          <w:rStyle w:val="atitle"/>
        </w:rPr>
      </w:pPr>
      <w:r w:rsidRPr="00285E4E">
        <w:rPr>
          <w:rStyle w:val="atitle"/>
        </w:rPr>
        <w:t>T. Harv Eker</w:t>
      </w:r>
      <w:r>
        <w:rPr>
          <w:rStyle w:val="atitle"/>
        </w:rPr>
        <w:t xml:space="preserve">, </w:t>
      </w:r>
      <w:r w:rsidRPr="00285E4E">
        <w:rPr>
          <w:rStyle w:val="atitle"/>
        </w:rPr>
        <w:t>Secrets Of The Millionaire Mind</w:t>
      </w:r>
      <w:r w:rsidR="00743F94">
        <w:rPr>
          <w:rStyle w:val="atitle"/>
        </w:rPr>
        <w:t xml:space="preserve"> : </w:t>
      </w:r>
      <w:r w:rsidR="00743F94" w:rsidRPr="00743F94">
        <w:rPr>
          <w:rStyle w:val="atitle"/>
        </w:rPr>
        <w:t>2005 HarperCollins Publishers, Inc</w:t>
      </w:r>
      <w:r w:rsidR="00743F94">
        <w:rPr>
          <w:rStyle w:val="atitle"/>
        </w:rPr>
        <w:t>.</w:t>
      </w:r>
    </w:p>
    <w:p w:rsidR="0007352A" w:rsidRPr="008D080A" w:rsidRDefault="0007352A" w:rsidP="008D080A">
      <w:pPr>
        <w:pStyle w:val="Like-Numbering"/>
      </w:pPr>
      <w:r w:rsidRPr="008D080A">
        <w:t>Các tài liệu từ Internet</w:t>
      </w:r>
    </w:p>
    <w:p w:rsidR="00055308" w:rsidRDefault="00055308" w:rsidP="00384D9F">
      <w:pPr>
        <w:pStyle w:val="Tailieuthamkhao"/>
        <w:jc w:val="left"/>
      </w:pPr>
      <w:bookmarkStart w:id="174" w:name="_Ref8786804"/>
      <w:r w:rsidRPr="00055308">
        <w:t xml:space="preserve">Android </w:t>
      </w:r>
      <w:r>
        <w:t>–</w:t>
      </w:r>
      <w:r w:rsidRPr="00055308">
        <w:t xml:space="preserve"> Architecture</w:t>
      </w:r>
      <w:r>
        <w:t xml:space="preserve"> : </w:t>
      </w:r>
      <w:hyperlink r:id="rId98" w:history="1">
        <w:r>
          <w:rPr>
            <w:rStyle w:val="Hyperlink"/>
          </w:rPr>
          <w:t>https://www.tutorialspoint.com/android/android_architecture.htm</w:t>
        </w:r>
      </w:hyperlink>
      <w:bookmarkEnd w:id="174"/>
    </w:p>
    <w:p w:rsidR="0007352A" w:rsidRDefault="00E80834" w:rsidP="00384D9F">
      <w:pPr>
        <w:pStyle w:val="Tailieuthamkhao"/>
        <w:jc w:val="left"/>
      </w:pPr>
      <w:r w:rsidRPr="00E80834">
        <w:t>Firebase, “Structure Your Database”:</w:t>
      </w:r>
      <w:r>
        <w:t xml:space="preserve"> </w:t>
      </w:r>
      <w:hyperlink r:id="rId99" w:history="1">
        <w:r>
          <w:rPr>
            <w:rStyle w:val="Hyperlink"/>
          </w:rPr>
          <w:t>https://firebase.google.com/docs/database/android/structure-data</w:t>
        </w:r>
      </w:hyperlink>
    </w:p>
    <w:p w:rsidR="00E80834" w:rsidRDefault="00E80834" w:rsidP="00384D9F">
      <w:pPr>
        <w:pStyle w:val="Tailieuthamkhao"/>
        <w:jc w:val="left"/>
      </w:pPr>
      <w:r w:rsidRPr="00E80834">
        <w:t>TS. Đinh Thị Thanh Vân và Nguyễn Thị Huệ</w:t>
      </w:r>
      <w:r>
        <w:t xml:space="preserve">, </w:t>
      </w:r>
      <w:r w:rsidRPr="00E80834">
        <w:t>Đo lường và đánh giá các yếu tố tác động tới hiểu biết tài chính cá nhân của sinh viên</w:t>
      </w:r>
      <w:r>
        <w:t xml:space="preserve"> : </w:t>
      </w:r>
      <w:hyperlink r:id="rId100" w:anchor="%40%3F_afrLoop%3D12143205517403407%26centerWidth%3D80%2525%26dDocName%3DSBV245043%26leftWidth%3D20%2525%26rightWidth%3D0%2525%26showFooter%3Dfalse%26showHeader%3Dfalse%26_adf.ctrl-state%3D3l2kjvfte_4" w:history="1">
        <w:r w:rsidRPr="00E80834">
          <w:t xml:space="preserve"> </w:t>
        </w:r>
        <w:r w:rsidRPr="00E80834">
          <w:rPr>
            <w:rStyle w:val="Hyperlink"/>
          </w:rPr>
          <w:t xml:space="preserve">https://www.sbv.gov.vn/webcenter/portal/vi/links/cm100?dDocName=SBV245043 </w:t>
        </w:r>
      </w:hyperlink>
    </w:p>
    <w:p w:rsidR="00E80834" w:rsidRDefault="00082D72" w:rsidP="00384D9F">
      <w:pPr>
        <w:pStyle w:val="Tailieuthamkhao"/>
        <w:jc w:val="left"/>
      </w:pPr>
      <w:r w:rsidRPr="00082D72">
        <w:t xml:space="preserve"> </w:t>
      </w:r>
      <w:bookmarkStart w:id="175" w:name="_Ref8786949"/>
      <w:r w:rsidRPr="00082D72">
        <w:t xml:space="preserve">Firebase, “Firebase Realtime Database”: </w:t>
      </w:r>
      <w:hyperlink r:id="rId101" w:history="1">
        <w:r w:rsidRPr="00082D72">
          <w:rPr>
            <w:rStyle w:val="Hyperlink"/>
          </w:rPr>
          <w:t>https://firebase.google.com/docs/database/</w:t>
        </w:r>
      </w:hyperlink>
      <w:bookmarkEnd w:id="175"/>
    </w:p>
    <w:p w:rsidR="001E14A0" w:rsidRDefault="001E14A0" w:rsidP="001E14A0">
      <w:pPr>
        <w:pStyle w:val="Tailieuthamkhao"/>
      </w:pPr>
      <w:bookmarkStart w:id="176" w:name="_Ref9362232"/>
      <w:bookmarkStart w:id="177" w:name="_Ref8786869"/>
      <w:r w:rsidRPr="00082D72">
        <w:t>Firebase, “</w:t>
      </w:r>
      <w:r w:rsidRPr="001E14A0">
        <w:t>Firebase Authentication</w:t>
      </w:r>
      <w:r w:rsidRPr="00082D72">
        <w:t>”:</w:t>
      </w:r>
      <w:r>
        <w:t xml:space="preserve"> </w:t>
      </w:r>
      <w:hyperlink r:id="rId102" w:history="1">
        <w:r w:rsidRPr="001E14A0">
          <w:rPr>
            <w:rStyle w:val="Hyperlink"/>
          </w:rPr>
          <w:t>https://firebase.google.com/docs/auth</w:t>
        </w:r>
      </w:hyperlink>
      <w:bookmarkEnd w:id="176"/>
    </w:p>
    <w:p w:rsidR="00B649B2" w:rsidRPr="00B649B2" w:rsidRDefault="00B649B2" w:rsidP="00384D9F">
      <w:pPr>
        <w:pStyle w:val="Tailieuthamkhao"/>
        <w:jc w:val="left"/>
      </w:pPr>
      <w:r w:rsidRPr="00B649B2">
        <w:t>PhilJay, “MPAndroidChart</w:t>
      </w:r>
      <w:hyperlink w:history="1">
        <w:r w:rsidRPr="00B649B2">
          <w:rPr>
            <w:rStyle w:val="Hyperlink"/>
          </w:rPr>
          <w:t>”: https://github.com/PhilJay/MPAndroidChart</w:t>
        </w:r>
      </w:hyperlink>
      <w:bookmarkEnd w:id="177"/>
      <w:r w:rsidRPr="00B649B2">
        <w:t xml:space="preserve"> </w:t>
      </w:r>
    </w:p>
    <w:p w:rsidR="0007167B" w:rsidRDefault="0007167B" w:rsidP="00384D9F">
      <w:pPr>
        <w:pStyle w:val="Tailieuthamkhao"/>
        <w:jc w:val="left"/>
      </w:pPr>
      <w:bookmarkStart w:id="178" w:name="_Ref8787973"/>
      <w:bookmarkStart w:id="179" w:name="_Ref8787681"/>
      <w:r w:rsidRPr="0007167B">
        <w:t>Integrated modeling platform</w:t>
      </w:r>
      <w:r>
        <w:t xml:space="preserve"> : </w:t>
      </w:r>
      <w:hyperlink r:id="rId103" w:history="1">
        <w:r>
          <w:rPr>
            <w:rStyle w:val="Hyperlink"/>
          </w:rPr>
          <w:t>https://sparxsystems.com/products/ea/</w:t>
        </w:r>
      </w:hyperlink>
      <w:bookmarkEnd w:id="178"/>
    </w:p>
    <w:p w:rsidR="00B649B2" w:rsidRDefault="000F3A9D" w:rsidP="00384D9F">
      <w:pPr>
        <w:pStyle w:val="Tailieuthamkhao"/>
        <w:jc w:val="left"/>
      </w:pPr>
      <w:bookmarkStart w:id="180" w:name="_Ref8787989"/>
      <w:r w:rsidRPr="000F3A9D">
        <w:t>Meet Android Studio</w:t>
      </w:r>
      <w:r w:rsidR="00CB15AF">
        <w:t xml:space="preserve"> : </w:t>
      </w:r>
      <w:hyperlink r:id="rId104" w:history="1">
        <w:r w:rsidR="00CB15AF">
          <w:rPr>
            <w:rStyle w:val="Hyperlink"/>
          </w:rPr>
          <w:t>https://developer.android.com/studio/intro?hl=vi</w:t>
        </w:r>
      </w:hyperlink>
      <w:bookmarkEnd w:id="179"/>
      <w:bookmarkEnd w:id="180"/>
    </w:p>
    <w:p w:rsidR="00AC367C" w:rsidRDefault="00AC367C" w:rsidP="00384D9F">
      <w:pPr>
        <w:pStyle w:val="Tailieuthamkhao"/>
        <w:jc w:val="left"/>
      </w:pPr>
      <w:bookmarkStart w:id="181" w:name="_Ref8788736"/>
      <w:r w:rsidRPr="00AC367C">
        <w:t>All GitLab Features</w:t>
      </w:r>
      <w:r>
        <w:t xml:space="preserve"> : </w:t>
      </w:r>
      <w:hyperlink r:id="rId105" w:history="1">
        <w:r>
          <w:rPr>
            <w:rStyle w:val="Hyperlink"/>
          </w:rPr>
          <w:t>https://about.gitlab.com/features/</w:t>
        </w:r>
      </w:hyperlink>
      <w:bookmarkEnd w:id="181"/>
    </w:p>
    <w:p w:rsidR="00D723C9" w:rsidRDefault="00D723C9" w:rsidP="00384D9F">
      <w:pPr>
        <w:pStyle w:val="Tailieuthamkhao"/>
        <w:jc w:val="left"/>
      </w:pPr>
      <w:bookmarkStart w:id="182" w:name="_Ref9606049"/>
      <w:r w:rsidRPr="00D723C9">
        <w:t>Releasing your apps on Google Play</w:t>
      </w:r>
      <w:r>
        <w:t xml:space="preserve"> : </w:t>
      </w:r>
      <w:hyperlink r:id="rId106" w:anchor="publishing-market" w:history="1">
        <w:r>
          <w:rPr>
            <w:rStyle w:val="Hyperlink"/>
          </w:rPr>
          <w:t>https://developer.android.com/studio/publish?hl=vi#publishing-market</w:t>
        </w:r>
      </w:hyperlink>
      <w:bookmarkEnd w:id="182"/>
    </w:p>
    <w:p w:rsidR="00690D36" w:rsidRDefault="00690D36" w:rsidP="00BB71A4"/>
    <w:p w:rsidR="00690D36" w:rsidRDefault="00690D36" w:rsidP="00BB71A4">
      <w:pPr>
        <w:sectPr w:rsidR="00690D36" w:rsidSect="009165B5">
          <w:pgSz w:w="11907" w:h="16840" w:code="9"/>
          <w:pgMar w:top="1701" w:right="1134" w:bottom="1701" w:left="1985" w:header="709" w:footer="709" w:gutter="0"/>
          <w:cols w:space="708"/>
          <w:docGrid w:linePitch="360"/>
        </w:sectPr>
      </w:pPr>
    </w:p>
    <w:p w:rsidR="00BB71A4" w:rsidRDefault="00AB4DE3" w:rsidP="00E073F1">
      <w:pPr>
        <w:pStyle w:val="Heading1"/>
        <w:numPr>
          <w:ilvl w:val="0"/>
          <w:numId w:val="0"/>
        </w:numPr>
        <w:ind w:left="2411" w:hanging="2411"/>
      </w:pPr>
      <w:bookmarkStart w:id="183" w:name="_Toc169424255"/>
      <w:bookmarkStart w:id="184" w:name="_Toc398988011"/>
      <w:bookmarkStart w:id="185" w:name="_Toc9616227"/>
      <w:r>
        <w:lastRenderedPageBreak/>
        <w:t xml:space="preserve">PHỤ </w:t>
      </w:r>
      <w:r w:rsidRPr="00E073F1">
        <w:t>LỤC</w:t>
      </w:r>
      <w:bookmarkEnd w:id="183"/>
      <w:bookmarkEnd w:id="184"/>
      <w:bookmarkEnd w:id="185"/>
    </w:p>
    <w:p w:rsidR="00482D4B" w:rsidRPr="00D26C75" w:rsidRDefault="00E073F1" w:rsidP="00E073F1">
      <w:pPr>
        <w:pStyle w:val="Heading2"/>
        <w:numPr>
          <w:ilvl w:val="0"/>
          <w:numId w:val="0"/>
        </w:numPr>
      </w:pPr>
      <w:bookmarkStart w:id="186" w:name="_Toc9616228"/>
      <w:r>
        <w:t xml:space="preserve">1. </w:t>
      </w:r>
      <w:r w:rsidR="008B2340" w:rsidRPr="00D26C75">
        <w:t>Khảo sát về</w:t>
      </w:r>
      <w:r w:rsidR="002C32CE" w:rsidRPr="00D26C75">
        <w:t xml:space="preserve"> một số</w:t>
      </w:r>
      <w:r w:rsidR="00F02D97" w:rsidRPr="00D26C75">
        <w:t xml:space="preserve"> ứng dụng quản lý tài chính khác</w:t>
      </w:r>
      <w:bookmarkEnd w:id="186"/>
    </w:p>
    <w:p w:rsidR="00482D4B" w:rsidRPr="00651CF1" w:rsidRDefault="00482D4B" w:rsidP="00D26C75">
      <w:pPr>
        <w:pStyle w:val="ListParagraph"/>
        <w:numPr>
          <w:ilvl w:val="0"/>
          <w:numId w:val="45"/>
        </w:numPr>
        <w:ind w:left="1080"/>
        <w:rPr>
          <w:b/>
        </w:rPr>
      </w:pPr>
      <w:r w:rsidRPr="00651CF1">
        <w:rPr>
          <w:b/>
        </w:rPr>
        <w:t>Sổ thu chi Misa</w:t>
      </w:r>
    </w:p>
    <w:p w:rsidR="00482D4B" w:rsidRDefault="00482D4B" w:rsidP="00D26C75">
      <w:pPr>
        <w:ind w:left="720" w:firstLine="0"/>
      </w:pPr>
      <w:r>
        <w:t xml:space="preserve">Mô tả: Ứng dụng đáp ứng đầy đủ các nhu cầu ghi chép chi tiêu hằng ngày theo từng hạng mục cụ thể và chi tiết, dựa vào các ghi chép chi tiêu hằng ngày hệ thống sẽ báo cáo tổng quan về tình hình tài chính của mỗi cá nhân và quản lý khoản vay nợ của mỗi cá nhân  trên tất cả các nền tảng như IOS, Android. </w:t>
      </w:r>
    </w:p>
    <w:p w:rsidR="00482D4B" w:rsidRPr="0009558B" w:rsidRDefault="00482D4B" w:rsidP="00D26C75">
      <w:pPr>
        <w:ind w:left="720" w:firstLine="0"/>
        <w:rPr>
          <w:u w:val="single"/>
        </w:rPr>
      </w:pPr>
      <w:r w:rsidRPr="0009558B">
        <w:rPr>
          <w:u w:val="single"/>
        </w:rPr>
        <w:t>Ưu điểm:</w:t>
      </w:r>
    </w:p>
    <w:p w:rsidR="00482D4B" w:rsidRDefault="00482D4B" w:rsidP="00D26C75">
      <w:pPr>
        <w:ind w:left="720" w:firstLine="0"/>
      </w:pPr>
      <w:r>
        <w:t>-</w:t>
      </w:r>
      <w:r>
        <w:tab/>
        <w:t>Không lo mất dữ liệu.</w:t>
      </w:r>
    </w:p>
    <w:p w:rsidR="00482D4B" w:rsidRDefault="00482D4B" w:rsidP="00D26C75">
      <w:pPr>
        <w:ind w:left="720" w:firstLine="0"/>
      </w:pPr>
      <w:r>
        <w:t>-</w:t>
      </w:r>
      <w:r>
        <w:tab/>
        <w:t>Một tài khoản có thể được dùng trên nhiều thiết bị</w:t>
      </w:r>
    </w:p>
    <w:p w:rsidR="00482D4B" w:rsidRDefault="00482D4B" w:rsidP="00D26C75">
      <w:pPr>
        <w:ind w:left="720" w:firstLine="0"/>
      </w:pPr>
      <w:r>
        <w:t>-</w:t>
      </w:r>
      <w:r>
        <w:tab/>
        <w:t>Cho phép tạo nhiều ví để quản lý</w:t>
      </w:r>
    </w:p>
    <w:p w:rsidR="00482D4B" w:rsidRDefault="00482D4B" w:rsidP="00D26C75">
      <w:pPr>
        <w:ind w:left="720" w:firstLine="0"/>
      </w:pPr>
      <w:r>
        <w:t>-</w:t>
      </w:r>
      <w:r>
        <w:tab/>
        <w:t>Cho phép mỗi cá nhân tạo ra các hạn mức chi tiêu</w:t>
      </w:r>
    </w:p>
    <w:p w:rsidR="00482D4B" w:rsidRPr="0009558B" w:rsidRDefault="00482D4B" w:rsidP="00D26C75">
      <w:pPr>
        <w:ind w:left="720" w:firstLine="0"/>
        <w:rPr>
          <w:u w:val="single"/>
        </w:rPr>
      </w:pPr>
      <w:r w:rsidRPr="0009558B">
        <w:rPr>
          <w:u w:val="single"/>
        </w:rPr>
        <w:t>Nhược điểm:</w:t>
      </w:r>
    </w:p>
    <w:p w:rsidR="00482D4B" w:rsidRDefault="00482D4B" w:rsidP="00D26C75">
      <w:pPr>
        <w:ind w:left="720" w:firstLine="0"/>
      </w:pPr>
      <w:r>
        <w:t>-</w:t>
      </w:r>
      <w:r>
        <w:tab/>
        <w:t>Interface không thân thiện, dễ sử dụng cho người mới bắt đầu sử dụng app</w:t>
      </w:r>
    </w:p>
    <w:p w:rsidR="00482D4B" w:rsidRDefault="00482D4B" w:rsidP="00D26C75">
      <w:pPr>
        <w:ind w:left="720" w:firstLine="0"/>
      </w:pPr>
      <w:r>
        <w:t>-</w:t>
      </w:r>
      <w:r>
        <w:tab/>
        <w:t>App chạy chậm</w:t>
      </w:r>
    </w:p>
    <w:p w:rsidR="00482D4B" w:rsidRPr="00651CF1" w:rsidRDefault="00482D4B" w:rsidP="00D26C75">
      <w:pPr>
        <w:pStyle w:val="ListParagraph"/>
        <w:numPr>
          <w:ilvl w:val="0"/>
          <w:numId w:val="45"/>
        </w:numPr>
        <w:ind w:left="1080"/>
        <w:rPr>
          <w:b/>
        </w:rPr>
      </w:pPr>
      <w:r w:rsidRPr="00651CF1">
        <w:rPr>
          <w:b/>
        </w:rPr>
        <w:t xml:space="preserve">Fast Budget – Expense Manger </w:t>
      </w:r>
    </w:p>
    <w:p w:rsidR="00482D4B" w:rsidRDefault="00482D4B" w:rsidP="00D26C75">
      <w:pPr>
        <w:ind w:left="720" w:firstLine="0"/>
      </w:pPr>
      <w:r>
        <w:t>Mô tả: Ứng dụng giúp người dùng kiểm tra chi phí, quản lý chi phí thu và nhập mỗi ngày một cách chi tiết , hệ thống sẽ báo cáo tổng quan về tình hình tài chính,….</w:t>
      </w:r>
    </w:p>
    <w:p w:rsidR="00482D4B" w:rsidRPr="0009558B" w:rsidRDefault="00482D4B" w:rsidP="00D26C75">
      <w:pPr>
        <w:ind w:left="720" w:firstLine="0"/>
        <w:rPr>
          <w:u w:val="single"/>
        </w:rPr>
      </w:pPr>
      <w:r w:rsidRPr="0009558B">
        <w:rPr>
          <w:u w:val="single"/>
        </w:rPr>
        <w:t xml:space="preserve">Ưu điểm: </w:t>
      </w:r>
    </w:p>
    <w:p w:rsidR="00482D4B" w:rsidRDefault="00482D4B" w:rsidP="00D26C75">
      <w:pPr>
        <w:ind w:left="720" w:firstLine="0"/>
      </w:pPr>
      <w:r>
        <w:t>-</w:t>
      </w:r>
      <w:r>
        <w:tab/>
        <w:t>Cho phép tạo nhiều ví để quản lý</w:t>
      </w:r>
    </w:p>
    <w:p w:rsidR="00482D4B" w:rsidRDefault="00482D4B" w:rsidP="00D26C75">
      <w:pPr>
        <w:ind w:left="720" w:firstLine="0"/>
      </w:pPr>
      <w:r>
        <w:t>-</w:t>
      </w:r>
      <w:r>
        <w:tab/>
        <w:t>Giao diện thân thiện, dễ sử dụng.</w:t>
      </w:r>
    </w:p>
    <w:p w:rsidR="00482D4B" w:rsidRDefault="00482D4B" w:rsidP="00D26C75">
      <w:pPr>
        <w:ind w:left="720" w:firstLine="0"/>
      </w:pPr>
      <w:r>
        <w:t>-</w:t>
      </w:r>
      <w:r>
        <w:tab/>
        <w:t>Cho phép tạo lịch trình giao dịch.</w:t>
      </w:r>
    </w:p>
    <w:p w:rsidR="00482D4B" w:rsidRPr="0009558B" w:rsidRDefault="00482D4B" w:rsidP="00D26C75">
      <w:pPr>
        <w:ind w:left="720" w:firstLine="0"/>
        <w:rPr>
          <w:u w:val="single"/>
        </w:rPr>
      </w:pPr>
      <w:r w:rsidRPr="0009558B">
        <w:rPr>
          <w:u w:val="single"/>
        </w:rPr>
        <w:t xml:space="preserve">Nhược điểm: </w:t>
      </w:r>
    </w:p>
    <w:p w:rsidR="00FE095C" w:rsidRDefault="00482D4B" w:rsidP="00D26C75">
      <w:pPr>
        <w:ind w:left="720" w:firstLine="0"/>
      </w:pPr>
      <w:r>
        <w:t>-</w:t>
      </w:r>
      <w:r>
        <w:tab/>
        <w:t>Không cho phép đăng nhập trên nhiều thiết bị.</w:t>
      </w:r>
    </w:p>
    <w:p w:rsidR="007F5A6B" w:rsidRDefault="007F5A6B" w:rsidP="00E073F1">
      <w:pPr>
        <w:pStyle w:val="Heading2"/>
        <w:numPr>
          <w:ilvl w:val="0"/>
          <w:numId w:val="0"/>
        </w:numPr>
        <w:ind w:left="576"/>
      </w:pPr>
      <w:r>
        <w:br w:type="page"/>
      </w:r>
      <w:bookmarkStart w:id="187" w:name="_Toc9616229"/>
      <w:r w:rsidR="00E073F1">
        <w:lastRenderedPageBreak/>
        <w:t xml:space="preserve">2. </w:t>
      </w:r>
      <w:r w:rsidRPr="00E073F1">
        <w:t>Kế hoạch thực hiện khóa luận tốt nghiệp</w:t>
      </w:r>
      <w:bookmarkEnd w:id="1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522"/>
      </w:tblGrid>
      <w:tr w:rsidR="006305AA" w:rsidTr="00AD3C5F">
        <w:tc>
          <w:tcPr>
            <w:tcW w:w="3256" w:type="dxa"/>
            <w:vAlign w:val="top"/>
          </w:tcPr>
          <w:p w:rsidR="006305AA" w:rsidRPr="0027129D" w:rsidRDefault="006305AA" w:rsidP="006305AA">
            <w:r w:rsidRPr="0027129D">
              <w:t>Tên đồ án:</w:t>
            </w:r>
          </w:p>
        </w:tc>
        <w:tc>
          <w:tcPr>
            <w:tcW w:w="5522" w:type="dxa"/>
            <w:vAlign w:val="top"/>
          </w:tcPr>
          <w:p w:rsidR="006305AA" w:rsidRPr="0027129D" w:rsidRDefault="006305AA" w:rsidP="006305AA">
            <w:r w:rsidRPr="0027129D">
              <w:t xml:space="preserve">Xây dựng ứng dụng quản lý tài chính cá nhân </w:t>
            </w:r>
            <w:r>
              <w:t xml:space="preserve">              </w:t>
            </w:r>
            <w:r w:rsidRPr="0027129D">
              <w:t>của sinh viên trên thiết bị di động</w:t>
            </w:r>
          </w:p>
        </w:tc>
      </w:tr>
      <w:tr w:rsidR="006305AA" w:rsidTr="00AD3C5F">
        <w:tc>
          <w:tcPr>
            <w:tcW w:w="3256" w:type="dxa"/>
            <w:vAlign w:val="top"/>
          </w:tcPr>
          <w:p w:rsidR="006305AA" w:rsidRPr="0027129D" w:rsidRDefault="006305AA" w:rsidP="006305AA">
            <w:r w:rsidRPr="0027129D">
              <w:t>Sinh viên thực hiện 1:</w:t>
            </w:r>
          </w:p>
        </w:tc>
        <w:tc>
          <w:tcPr>
            <w:tcW w:w="5522" w:type="dxa"/>
            <w:vAlign w:val="top"/>
          </w:tcPr>
          <w:p w:rsidR="006305AA" w:rsidRPr="0027129D" w:rsidRDefault="006305AA" w:rsidP="006305AA">
            <w:r w:rsidRPr="0027129D">
              <w:t>Nguyễn Ngọc Uyên Vy</w:t>
            </w:r>
          </w:p>
        </w:tc>
      </w:tr>
      <w:tr w:rsidR="006305AA" w:rsidTr="00AD3C5F">
        <w:tc>
          <w:tcPr>
            <w:tcW w:w="3256" w:type="dxa"/>
            <w:vAlign w:val="top"/>
          </w:tcPr>
          <w:p w:rsidR="006305AA" w:rsidRPr="0027129D" w:rsidRDefault="006305AA" w:rsidP="006305AA">
            <w:r w:rsidRPr="0027129D">
              <w:t>Sinh viên thực hiện 2:</w:t>
            </w:r>
          </w:p>
        </w:tc>
        <w:tc>
          <w:tcPr>
            <w:tcW w:w="5522" w:type="dxa"/>
            <w:vAlign w:val="top"/>
          </w:tcPr>
          <w:p w:rsidR="006305AA" w:rsidRPr="0027129D" w:rsidRDefault="006305AA" w:rsidP="006305AA">
            <w:r w:rsidRPr="0027129D">
              <w:t>Châu Thị Thu Thảo</w:t>
            </w:r>
          </w:p>
        </w:tc>
      </w:tr>
      <w:tr w:rsidR="006305AA" w:rsidTr="00AD3C5F">
        <w:tc>
          <w:tcPr>
            <w:tcW w:w="3256" w:type="dxa"/>
            <w:vAlign w:val="top"/>
          </w:tcPr>
          <w:p w:rsidR="006305AA" w:rsidRPr="0027129D" w:rsidRDefault="006305AA" w:rsidP="006305AA">
            <w:r w:rsidRPr="0027129D">
              <w:t>Ngày bắt đầu:</w:t>
            </w:r>
          </w:p>
        </w:tc>
        <w:tc>
          <w:tcPr>
            <w:tcW w:w="5522" w:type="dxa"/>
            <w:vAlign w:val="top"/>
          </w:tcPr>
          <w:p w:rsidR="006305AA" w:rsidRPr="0027129D" w:rsidRDefault="006305AA" w:rsidP="006305AA">
            <w:r w:rsidRPr="0027129D">
              <w:t>14/01/2019</w:t>
            </w:r>
          </w:p>
        </w:tc>
      </w:tr>
      <w:tr w:rsidR="006305AA" w:rsidTr="00AD3C5F">
        <w:tc>
          <w:tcPr>
            <w:tcW w:w="3256" w:type="dxa"/>
            <w:vAlign w:val="top"/>
          </w:tcPr>
          <w:p w:rsidR="006305AA" w:rsidRPr="0027129D" w:rsidRDefault="006305AA" w:rsidP="006305AA">
            <w:r w:rsidRPr="0027129D">
              <w:t>Giảng viên hướng dẫn:</w:t>
            </w:r>
          </w:p>
        </w:tc>
        <w:tc>
          <w:tcPr>
            <w:tcW w:w="5522" w:type="dxa"/>
            <w:vAlign w:val="top"/>
          </w:tcPr>
          <w:p w:rsidR="006305AA" w:rsidRDefault="006305AA" w:rsidP="006305AA">
            <w:r w:rsidRPr="0027129D">
              <w:t>Trần Thị Anh Thi</w:t>
            </w:r>
          </w:p>
        </w:tc>
      </w:tr>
    </w:tbl>
    <w:p w:rsidR="00361892" w:rsidRDefault="00361892" w:rsidP="00E073F1">
      <w:pPr>
        <w:spacing w:before="0" w:line="240" w:lineRule="auto"/>
        <w:ind w:left="720" w:firstLine="0"/>
        <w:jc w:val="left"/>
      </w:pPr>
    </w:p>
    <w:p w:rsidR="00361892" w:rsidRDefault="00361892" w:rsidP="00E073F1">
      <w:pPr>
        <w:spacing w:before="0" w:line="240" w:lineRule="auto"/>
        <w:ind w:left="720" w:firstLine="0"/>
        <w:jc w:val="left"/>
      </w:pPr>
    </w:p>
    <w:tbl>
      <w:tblPr>
        <w:tblStyle w:val="TableGrid"/>
        <w:tblW w:w="8926" w:type="dxa"/>
        <w:tblLook w:val="04A0" w:firstRow="1" w:lastRow="0" w:firstColumn="1" w:lastColumn="0" w:noHBand="0" w:noVBand="1"/>
      </w:tblPr>
      <w:tblGrid>
        <w:gridCol w:w="785"/>
        <w:gridCol w:w="4770"/>
        <w:gridCol w:w="1596"/>
        <w:gridCol w:w="1775"/>
      </w:tblGrid>
      <w:tr w:rsidR="00361892" w:rsidRPr="00361892" w:rsidTr="00361892">
        <w:trPr>
          <w:trHeight w:val="660"/>
        </w:trPr>
        <w:tc>
          <w:tcPr>
            <w:tcW w:w="785" w:type="dxa"/>
            <w:noWrap/>
            <w:hideMark/>
          </w:tcPr>
          <w:p w:rsidR="00361892" w:rsidRPr="00361892" w:rsidRDefault="00361892" w:rsidP="00361892">
            <w:pPr>
              <w:spacing w:before="0" w:line="240" w:lineRule="auto"/>
              <w:ind w:left="720" w:hanging="628"/>
              <w:jc w:val="left"/>
              <w:rPr>
                <w:b/>
                <w:bCs/>
              </w:rPr>
            </w:pPr>
            <w:r w:rsidRPr="00361892">
              <w:rPr>
                <w:b/>
                <w:bCs/>
              </w:rPr>
              <w:t>STT</w:t>
            </w:r>
          </w:p>
        </w:tc>
        <w:tc>
          <w:tcPr>
            <w:tcW w:w="4770" w:type="dxa"/>
            <w:noWrap/>
            <w:hideMark/>
          </w:tcPr>
          <w:p w:rsidR="00361892" w:rsidRPr="00361892" w:rsidRDefault="00361892" w:rsidP="00361892">
            <w:pPr>
              <w:spacing w:before="0" w:line="240" w:lineRule="auto"/>
              <w:ind w:left="720" w:hanging="579"/>
              <w:jc w:val="left"/>
              <w:rPr>
                <w:b/>
                <w:bCs/>
              </w:rPr>
            </w:pPr>
            <w:r w:rsidRPr="00361892">
              <w:rPr>
                <w:b/>
                <w:bCs/>
              </w:rPr>
              <w:t>Công việc dự kiến thực hiện</w:t>
            </w:r>
          </w:p>
        </w:tc>
        <w:tc>
          <w:tcPr>
            <w:tcW w:w="1596" w:type="dxa"/>
            <w:noWrap/>
            <w:hideMark/>
          </w:tcPr>
          <w:p w:rsidR="00361892" w:rsidRPr="00361892" w:rsidRDefault="00361892" w:rsidP="00361892">
            <w:pPr>
              <w:spacing w:before="0" w:line="240" w:lineRule="auto"/>
              <w:ind w:left="720" w:hanging="472"/>
              <w:jc w:val="left"/>
              <w:rPr>
                <w:b/>
                <w:bCs/>
              </w:rPr>
            </w:pPr>
            <w:r w:rsidRPr="00361892">
              <w:rPr>
                <w:b/>
                <w:bCs/>
              </w:rPr>
              <w:t>Từ ngày</w:t>
            </w:r>
          </w:p>
        </w:tc>
        <w:tc>
          <w:tcPr>
            <w:tcW w:w="1775" w:type="dxa"/>
            <w:noWrap/>
            <w:hideMark/>
          </w:tcPr>
          <w:p w:rsidR="00361892" w:rsidRPr="00361892" w:rsidRDefault="00361892" w:rsidP="00361892">
            <w:pPr>
              <w:spacing w:before="0" w:line="240" w:lineRule="auto"/>
              <w:ind w:left="720" w:firstLine="0"/>
              <w:jc w:val="left"/>
              <w:rPr>
                <w:b/>
                <w:bCs/>
              </w:rPr>
            </w:pPr>
            <w:r w:rsidRPr="00361892">
              <w:rPr>
                <w:b/>
                <w:bCs/>
              </w:rPr>
              <w:t>Đến ngày</w:t>
            </w:r>
          </w:p>
        </w:tc>
      </w:tr>
      <w:tr w:rsidR="00361892" w:rsidRPr="00361892" w:rsidTr="00361892">
        <w:trPr>
          <w:trHeight w:val="2310"/>
        </w:trPr>
        <w:tc>
          <w:tcPr>
            <w:tcW w:w="785" w:type="dxa"/>
            <w:noWrap/>
            <w:hideMark/>
          </w:tcPr>
          <w:p w:rsidR="00361892" w:rsidRPr="00361892" w:rsidRDefault="00361892" w:rsidP="00361892">
            <w:pPr>
              <w:spacing w:before="0" w:line="240" w:lineRule="auto"/>
              <w:ind w:left="720" w:hanging="344"/>
              <w:jc w:val="left"/>
            </w:pPr>
            <w:r w:rsidRPr="00361892">
              <w:t>1</w:t>
            </w:r>
          </w:p>
        </w:tc>
        <w:tc>
          <w:tcPr>
            <w:tcW w:w="4770" w:type="dxa"/>
            <w:hideMark/>
          </w:tcPr>
          <w:p w:rsidR="00361892" w:rsidRPr="00361892" w:rsidRDefault="00361892" w:rsidP="00361892">
            <w:pPr>
              <w:spacing w:before="0" w:line="240" w:lineRule="auto"/>
              <w:ind w:left="425" w:hanging="344"/>
              <w:jc w:val="left"/>
            </w:pPr>
            <w:r w:rsidRPr="00361892">
              <w:t xml:space="preserve"> - Tạo sổ (template, word) nhật ký hàng tuần.</w:t>
            </w:r>
            <w:r w:rsidRPr="00361892">
              <w:br/>
              <w:t>- Tiếp nhận yêu cầu của giảng viên.</w:t>
            </w:r>
            <w:r w:rsidRPr="00361892">
              <w:br/>
              <w:t>- Giới thiệu nội dung đề tài</w:t>
            </w:r>
            <w:r w:rsidRPr="00361892">
              <w:br/>
              <w:t>- Giới thiệu mục tiêu cần đạt được của đề tài.</w:t>
            </w:r>
            <w:r w:rsidRPr="00361892">
              <w:br/>
              <w:t>- Lập kế hoạch chi tiết từng tuần.</w:t>
            </w:r>
            <w:r w:rsidRPr="00361892">
              <w:br/>
              <w:t>- Phân công cụ thể công việc cho từng thành viên.</w:t>
            </w:r>
          </w:p>
        </w:tc>
        <w:tc>
          <w:tcPr>
            <w:tcW w:w="1596" w:type="dxa"/>
            <w:noWrap/>
            <w:hideMark/>
          </w:tcPr>
          <w:p w:rsidR="00361892" w:rsidRPr="00361892" w:rsidRDefault="00361892" w:rsidP="00361892">
            <w:pPr>
              <w:spacing w:before="0" w:line="240" w:lineRule="auto"/>
              <w:ind w:left="720" w:hanging="472"/>
              <w:jc w:val="left"/>
            </w:pPr>
            <w:r w:rsidRPr="00361892">
              <w:t>14/01/2019</w:t>
            </w:r>
          </w:p>
        </w:tc>
        <w:tc>
          <w:tcPr>
            <w:tcW w:w="1775" w:type="dxa"/>
            <w:noWrap/>
            <w:hideMark/>
          </w:tcPr>
          <w:p w:rsidR="00361892" w:rsidRPr="00361892" w:rsidRDefault="00361892" w:rsidP="00361892">
            <w:pPr>
              <w:spacing w:before="0" w:line="240" w:lineRule="auto"/>
              <w:ind w:left="720" w:hanging="344"/>
              <w:jc w:val="left"/>
            </w:pPr>
            <w:r w:rsidRPr="00361892">
              <w:t>20/01/2019</w:t>
            </w:r>
          </w:p>
        </w:tc>
      </w:tr>
      <w:tr w:rsidR="00361892" w:rsidRPr="00361892" w:rsidTr="00361892">
        <w:trPr>
          <w:trHeight w:val="2430"/>
        </w:trPr>
        <w:tc>
          <w:tcPr>
            <w:tcW w:w="785" w:type="dxa"/>
            <w:noWrap/>
            <w:hideMark/>
          </w:tcPr>
          <w:p w:rsidR="00361892" w:rsidRPr="00361892" w:rsidRDefault="00361892" w:rsidP="00361892">
            <w:pPr>
              <w:spacing w:before="0" w:line="240" w:lineRule="auto"/>
              <w:ind w:left="720" w:hanging="344"/>
              <w:jc w:val="left"/>
            </w:pPr>
            <w:r w:rsidRPr="00361892">
              <w:t>2</w:t>
            </w:r>
          </w:p>
        </w:tc>
        <w:tc>
          <w:tcPr>
            <w:tcW w:w="4770" w:type="dxa"/>
            <w:hideMark/>
          </w:tcPr>
          <w:p w:rsidR="00361892" w:rsidRPr="00361892" w:rsidRDefault="00361892" w:rsidP="00361892">
            <w:pPr>
              <w:spacing w:before="0" w:line="240" w:lineRule="auto"/>
              <w:ind w:left="720" w:hanging="344"/>
              <w:jc w:val="left"/>
            </w:pPr>
            <w:r w:rsidRPr="00361892">
              <w:t>Tham khảo và xem lại các kiến thức nền được sử dụng trong khóa luận(android,...)</w:t>
            </w:r>
            <w:r w:rsidRPr="00361892">
              <w:br/>
              <w:t>- Cài đặt dùng thử các ứng dụng liên quan về quẩn lí tài chính, chi tiêu và phân tích ưu điểm và nhược điểm.</w:t>
            </w:r>
            <w:r w:rsidRPr="00361892">
              <w:br/>
              <w:t>- Khảo sát thực tế và Thu Thập Yêu Cầu, đánh giá thuận lợi và khó khăn khi dùng app và khi không dùng app.</w:t>
            </w:r>
          </w:p>
        </w:tc>
        <w:tc>
          <w:tcPr>
            <w:tcW w:w="1596" w:type="dxa"/>
            <w:noWrap/>
            <w:hideMark/>
          </w:tcPr>
          <w:p w:rsidR="00361892" w:rsidRPr="00361892" w:rsidRDefault="00361892" w:rsidP="00361892">
            <w:pPr>
              <w:spacing w:before="0" w:line="240" w:lineRule="auto"/>
              <w:ind w:left="720" w:hanging="472"/>
              <w:jc w:val="left"/>
            </w:pPr>
            <w:r w:rsidRPr="00361892">
              <w:t>21/01/2019</w:t>
            </w:r>
          </w:p>
        </w:tc>
        <w:tc>
          <w:tcPr>
            <w:tcW w:w="1775" w:type="dxa"/>
            <w:noWrap/>
            <w:hideMark/>
          </w:tcPr>
          <w:p w:rsidR="00361892" w:rsidRPr="00361892" w:rsidRDefault="00361892" w:rsidP="00361892">
            <w:pPr>
              <w:spacing w:before="0" w:line="240" w:lineRule="auto"/>
              <w:ind w:left="720" w:hanging="344"/>
              <w:jc w:val="left"/>
            </w:pPr>
            <w:r w:rsidRPr="00361892">
              <w:t>27/01/2019</w:t>
            </w:r>
          </w:p>
        </w:tc>
      </w:tr>
      <w:tr w:rsidR="00361892" w:rsidRPr="00361892" w:rsidTr="00483774">
        <w:trPr>
          <w:trHeight w:val="1173"/>
        </w:trPr>
        <w:tc>
          <w:tcPr>
            <w:tcW w:w="785" w:type="dxa"/>
            <w:noWrap/>
            <w:hideMark/>
          </w:tcPr>
          <w:p w:rsidR="00361892" w:rsidRPr="00361892" w:rsidRDefault="00361892" w:rsidP="00361892">
            <w:pPr>
              <w:spacing w:before="0" w:line="240" w:lineRule="auto"/>
              <w:ind w:left="720" w:hanging="344"/>
              <w:jc w:val="left"/>
            </w:pPr>
            <w:r w:rsidRPr="00361892">
              <w:t>3</w:t>
            </w:r>
          </w:p>
        </w:tc>
        <w:tc>
          <w:tcPr>
            <w:tcW w:w="4770" w:type="dxa"/>
            <w:hideMark/>
          </w:tcPr>
          <w:p w:rsidR="00361892" w:rsidRPr="00361892" w:rsidRDefault="00361892" w:rsidP="00361892">
            <w:pPr>
              <w:spacing w:before="0" w:line="240" w:lineRule="auto"/>
              <w:ind w:left="720" w:hanging="344"/>
              <w:jc w:val="left"/>
            </w:pPr>
            <w:r w:rsidRPr="00361892">
              <w:t>Phân tích thiết kế hệ thống: (phần đặc tả và vẽ lược đồ Activity Diagram, Sequence Diagram có thể mất tới 3 tuần, nếu tăng thời gian phân tích thì nên sắp xếp thời gian code ngắn lại, hoặc chỉ chọn những chức năng cần thiết, nổi trội nhất)</w:t>
            </w:r>
            <w:r w:rsidRPr="00361892">
              <w:br/>
              <w:t>- Thiết kế hệ thống theo sơ đồ mindmap.</w:t>
            </w:r>
            <w:r w:rsidRPr="00361892">
              <w:br/>
              <w:t>- Phân tích yêu cầu chức năng và phi chức năng.</w:t>
            </w:r>
            <w:r w:rsidRPr="00361892">
              <w:br/>
              <w:t>- Vẽ lược đồ Use case</w:t>
            </w:r>
            <w:r w:rsidRPr="00361892">
              <w:br/>
            </w:r>
            <w:r w:rsidRPr="00361892">
              <w:lastRenderedPageBreak/>
              <w:t>- Thiết kế giao diện (bằng phần mềm Balsamiq Mockups, hoặc Photoshop…)</w:t>
            </w:r>
          </w:p>
        </w:tc>
        <w:tc>
          <w:tcPr>
            <w:tcW w:w="1596" w:type="dxa"/>
            <w:noWrap/>
            <w:hideMark/>
          </w:tcPr>
          <w:p w:rsidR="00361892" w:rsidRPr="00361892" w:rsidRDefault="00361892" w:rsidP="00361892">
            <w:pPr>
              <w:spacing w:before="0" w:line="240" w:lineRule="auto"/>
              <w:ind w:left="720" w:hanging="472"/>
              <w:jc w:val="left"/>
            </w:pPr>
            <w:r w:rsidRPr="00361892">
              <w:lastRenderedPageBreak/>
              <w:t>18/02/2019</w:t>
            </w:r>
          </w:p>
        </w:tc>
        <w:tc>
          <w:tcPr>
            <w:tcW w:w="1775" w:type="dxa"/>
            <w:noWrap/>
            <w:hideMark/>
          </w:tcPr>
          <w:p w:rsidR="00361892" w:rsidRPr="00361892" w:rsidRDefault="00361892" w:rsidP="00361892">
            <w:pPr>
              <w:spacing w:before="0" w:line="240" w:lineRule="auto"/>
              <w:ind w:left="720" w:hanging="344"/>
              <w:jc w:val="left"/>
            </w:pPr>
            <w:r w:rsidRPr="00361892">
              <w:t>24/2/2019</w:t>
            </w:r>
          </w:p>
        </w:tc>
      </w:tr>
      <w:tr w:rsidR="00361892" w:rsidRPr="00361892" w:rsidTr="00361892">
        <w:trPr>
          <w:trHeight w:val="2190"/>
        </w:trPr>
        <w:tc>
          <w:tcPr>
            <w:tcW w:w="785" w:type="dxa"/>
            <w:noWrap/>
            <w:hideMark/>
          </w:tcPr>
          <w:p w:rsidR="00361892" w:rsidRPr="00361892" w:rsidRDefault="00361892" w:rsidP="00361892">
            <w:pPr>
              <w:spacing w:before="0" w:line="240" w:lineRule="auto"/>
              <w:ind w:left="720" w:hanging="344"/>
              <w:jc w:val="left"/>
            </w:pPr>
            <w:r w:rsidRPr="00361892">
              <w:lastRenderedPageBreak/>
              <w:t>4</w:t>
            </w:r>
          </w:p>
        </w:tc>
        <w:tc>
          <w:tcPr>
            <w:tcW w:w="4770" w:type="dxa"/>
            <w:hideMark/>
          </w:tcPr>
          <w:p w:rsidR="00361892" w:rsidRPr="00361892" w:rsidRDefault="00361892" w:rsidP="00361892">
            <w:pPr>
              <w:spacing w:before="0" w:line="240" w:lineRule="auto"/>
              <w:ind w:left="720" w:hanging="344"/>
              <w:jc w:val="left"/>
            </w:pPr>
            <w:r w:rsidRPr="00361892">
              <w:t>Đánh giá, chỉnh sửa Use case và giao diện.</w:t>
            </w:r>
            <w:r w:rsidRPr="00361892">
              <w:br/>
              <w:t>- Đặc tả Use Case</w:t>
            </w:r>
            <w:r w:rsidRPr="00361892">
              <w:br/>
              <w:t>- Vẽ Activity Diagram, Sequence Diagram.</w:t>
            </w:r>
            <w:r w:rsidRPr="00361892">
              <w:br/>
              <w:t>- Vẽ mô hình class diagram</w:t>
            </w:r>
          </w:p>
        </w:tc>
        <w:tc>
          <w:tcPr>
            <w:tcW w:w="1596" w:type="dxa"/>
            <w:noWrap/>
            <w:hideMark/>
          </w:tcPr>
          <w:p w:rsidR="00361892" w:rsidRPr="00361892" w:rsidRDefault="00361892" w:rsidP="00361892">
            <w:pPr>
              <w:spacing w:before="0" w:line="240" w:lineRule="auto"/>
              <w:ind w:left="720" w:hanging="472"/>
              <w:jc w:val="left"/>
            </w:pPr>
            <w:r w:rsidRPr="00361892">
              <w:t>25/02/19</w:t>
            </w:r>
          </w:p>
        </w:tc>
        <w:tc>
          <w:tcPr>
            <w:tcW w:w="1775" w:type="dxa"/>
            <w:noWrap/>
            <w:hideMark/>
          </w:tcPr>
          <w:p w:rsidR="00361892" w:rsidRPr="00361892" w:rsidRDefault="00361892" w:rsidP="00361892">
            <w:pPr>
              <w:spacing w:before="0" w:line="240" w:lineRule="auto"/>
              <w:ind w:left="720" w:hanging="344"/>
              <w:jc w:val="left"/>
            </w:pPr>
            <w:r w:rsidRPr="00361892">
              <w:t>3/3/2019</w:t>
            </w:r>
          </w:p>
        </w:tc>
      </w:tr>
      <w:tr w:rsidR="00361892" w:rsidRPr="00361892" w:rsidTr="00361892">
        <w:trPr>
          <w:trHeight w:val="2415"/>
        </w:trPr>
        <w:tc>
          <w:tcPr>
            <w:tcW w:w="785" w:type="dxa"/>
            <w:noWrap/>
            <w:hideMark/>
          </w:tcPr>
          <w:p w:rsidR="00361892" w:rsidRPr="00361892" w:rsidRDefault="00361892" w:rsidP="00361892">
            <w:pPr>
              <w:spacing w:before="0" w:line="240" w:lineRule="auto"/>
              <w:ind w:left="720" w:hanging="344"/>
              <w:jc w:val="left"/>
            </w:pPr>
            <w:r w:rsidRPr="00361892">
              <w:t>5</w:t>
            </w:r>
          </w:p>
        </w:tc>
        <w:tc>
          <w:tcPr>
            <w:tcW w:w="4770" w:type="dxa"/>
            <w:hideMark/>
          </w:tcPr>
          <w:p w:rsidR="00361892" w:rsidRPr="00361892" w:rsidRDefault="00361892" w:rsidP="00361892">
            <w:pPr>
              <w:spacing w:before="0" w:line="240" w:lineRule="auto"/>
              <w:ind w:left="720" w:hanging="344"/>
              <w:jc w:val="left"/>
            </w:pPr>
            <w:r w:rsidRPr="00361892">
              <w:t>Đánh giá, và chỉnh sửa đặc tả của tuần trước</w:t>
            </w:r>
            <w:r w:rsidRPr="00361892">
              <w:br/>
              <w:t>Tiếp tục:</w:t>
            </w:r>
            <w:r w:rsidRPr="00361892">
              <w:br/>
              <w:t>- Đặc tả Use Case</w:t>
            </w:r>
            <w:r w:rsidRPr="00361892">
              <w:br/>
              <w:t>- Thiết kế giao diện</w:t>
            </w:r>
            <w:r w:rsidRPr="00361892">
              <w:br/>
              <w:t>- Vẽ Activity Diagram, Sequence Diagram.</w:t>
            </w:r>
          </w:p>
        </w:tc>
        <w:tc>
          <w:tcPr>
            <w:tcW w:w="1596" w:type="dxa"/>
            <w:noWrap/>
            <w:hideMark/>
          </w:tcPr>
          <w:p w:rsidR="00361892" w:rsidRPr="00361892" w:rsidRDefault="00361892" w:rsidP="00361892">
            <w:pPr>
              <w:spacing w:before="0" w:line="240" w:lineRule="auto"/>
              <w:ind w:left="720" w:hanging="472"/>
              <w:jc w:val="left"/>
            </w:pPr>
            <w:r w:rsidRPr="00361892">
              <w:t>4/3/2019</w:t>
            </w:r>
          </w:p>
        </w:tc>
        <w:tc>
          <w:tcPr>
            <w:tcW w:w="1775" w:type="dxa"/>
            <w:noWrap/>
            <w:hideMark/>
          </w:tcPr>
          <w:p w:rsidR="00361892" w:rsidRPr="00361892" w:rsidRDefault="00361892" w:rsidP="00361892">
            <w:pPr>
              <w:spacing w:before="0" w:line="240" w:lineRule="auto"/>
              <w:ind w:left="720" w:hanging="344"/>
              <w:jc w:val="left"/>
            </w:pPr>
            <w:r w:rsidRPr="00361892">
              <w:t>10/3/2019</w:t>
            </w:r>
          </w:p>
        </w:tc>
      </w:tr>
      <w:tr w:rsidR="00361892" w:rsidRPr="00361892" w:rsidTr="00483774">
        <w:trPr>
          <w:trHeight w:val="2885"/>
        </w:trPr>
        <w:tc>
          <w:tcPr>
            <w:tcW w:w="785" w:type="dxa"/>
            <w:noWrap/>
            <w:hideMark/>
          </w:tcPr>
          <w:p w:rsidR="00361892" w:rsidRPr="00361892" w:rsidRDefault="00361892" w:rsidP="00361892">
            <w:pPr>
              <w:spacing w:before="0" w:line="240" w:lineRule="auto"/>
              <w:ind w:left="720" w:hanging="344"/>
              <w:jc w:val="left"/>
            </w:pPr>
            <w:r w:rsidRPr="00361892">
              <w:t>6</w:t>
            </w:r>
          </w:p>
        </w:tc>
        <w:tc>
          <w:tcPr>
            <w:tcW w:w="4770" w:type="dxa"/>
            <w:hideMark/>
          </w:tcPr>
          <w:p w:rsidR="00361892" w:rsidRPr="00361892" w:rsidRDefault="00361892" w:rsidP="00361892">
            <w:pPr>
              <w:spacing w:before="0" w:line="240" w:lineRule="auto"/>
              <w:ind w:left="720" w:hanging="344"/>
              <w:jc w:val="left"/>
            </w:pPr>
            <w:r w:rsidRPr="00361892">
              <w:t>Đánh giá, và chỉnh sửa sơ đồ của tuần trước.</w:t>
            </w:r>
            <w:r w:rsidRPr="00361892">
              <w:br/>
              <w:t xml:space="preserve">- Vẽ Activity Diagram, Sequence Diagram </w:t>
            </w:r>
            <w:r w:rsidRPr="00361892">
              <w:br/>
              <w:t>- Mô hình quan hệ (RELATIONAL MODEL)</w:t>
            </w:r>
            <w:r w:rsidRPr="00361892">
              <w:br/>
              <w:t>- Vẽ class diagram.</w:t>
            </w:r>
          </w:p>
        </w:tc>
        <w:tc>
          <w:tcPr>
            <w:tcW w:w="1596" w:type="dxa"/>
            <w:noWrap/>
            <w:hideMark/>
          </w:tcPr>
          <w:p w:rsidR="00361892" w:rsidRPr="00361892" w:rsidRDefault="00361892" w:rsidP="00361892">
            <w:pPr>
              <w:spacing w:before="0" w:line="240" w:lineRule="auto"/>
              <w:ind w:left="720" w:hanging="472"/>
              <w:jc w:val="left"/>
            </w:pPr>
            <w:r w:rsidRPr="00361892">
              <w:t>11/3/2019</w:t>
            </w:r>
          </w:p>
        </w:tc>
        <w:tc>
          <w:tcPr>
            <w:tcW w:w="1775" w:type="dxa"/>
            <w:noWrap/>
            <w:hideMark/>
          </w:tcPr>
          <w:p w:rsidR="00361892" w:rsidRPr="00361892" w:rsidRDefault="00361892" w:rsidP="00361892">
            <w:pPr>
              <w:spacing w:before="0" w:line="240" w:lineRule="auto"/>
              <w:ind w:left="720" w:hanging="344"/>
              <w:jc w:val="left"/>
            </w:pPr>
            <w:r w:rsidRPr="00361892">
              <w:t>17/03/2019</w:t>
            </w:r>
          </w:p>
        </w:tc>
      </w:tr>
      <w:tr w:rsidR="00361892" w:rsidRPr="00361892" w:rsidTr="00361892">
        <w:trPr>
          <w:trHeight w:val="3120"/>
        </w:trPr>
        <w:tc>
          <w:tcPr>
            <w:tcW w:w="785" w:type="dxa"/>
            <w:noWrap/>
            <w:hideMark/>
          </w:tcPr>
          <w:p w:rsidR="00361892" w:rsidRPr="00361892" w:rsidRDefault="00361892" w:rsidP="00361892">
            <w:pPr>
              <w:spacing w:before="0" w:line="240" w:lineRule="auto"/>
              <w:ind w:left="720" w:hanging="344"/>
              <w:jc w:val="left"/>
            </w:pPr>
            <w:r w:rsidRPr="00361892">
              <w:t>7</w:t>
            </w:r>
          </w:p>
        </w:tc>
        <w:tc>
          <w:tcPr>
            <w:tcW w:w="4770" w:type="dxa"/>
            <w:hideMark/>
          </w:tcPr>
          <w:p w:rsidR="00361892" w:rsidRPr="00361892" w:rsidRDefault="00361892" w:rsidP="00361892">
            <w:pPr>
              <w:spacing w:before="0" w:line="240" w:lineRule="auto"/>
              <w:ind w:left="720" w:hanging="344"/>
              <w:jc w:val="left"/>
            </w:pPr>
            <w:r w:rsidRPr="00361892">
              <w:t>Đánh giá, và chỉnh sửa sơ đồ của tuần trước.</w:t>
            </w:r>
            <w:r w:rsidRPr="00361892">
              <w:br/>
              <w:t xml:space="preserve">- Vẽ Activity Diagram, Sequence Diagram </w:t>
            </w:r>
            <w:r w:rsidRPr="00361892">
              <w:br/>
              <w:t>- Vẽ class diagram.</w:t>
            </w:r>
          </w:p>
        </w:tc>
        <w:tc>
          <w:tcPr>
            <w:tcW w:w="1596" w:type="dxa"/>
            <w:noWrap/>
            <w:hideMark/>
          </w:tcPr>
          <w:p w:rsidR="00361892" w:rsidRPr="00361892" w:rsidRDefault="00361892" w:rsidP="00361892">
            <w:pPr>
              <w:spacing w:before="0" w:line="240" w:lineRule="auto"/>
              <w:ind w:left="720" w:hanging="472"/>
              <w:jc w:val="left"/>
            </w:pPr>
            <w:r w:rsidRPr="00361892">
              <w:t>18/03/2019</w:t>
            </w:r>
          </w:p>
        </w:tc>
        <w:tc>
          <w:tcPr>
            <w:tcW w:w="1775" w:type="dxa"/>
            <w:noWrap/>
            <w:hideMark/>
          </w:tcPr>
          <w:p w:rsidR="00361892" w:rsidRPr="00361892" w:rsidRDefault="00361892" w:rsidP="00361892">
            <w:pPr>
              <w:spacing w:before="0" w:line="240" w:lineRule="auto"/>
              <w:ind w:left="720" w:hanging="344"/>
              <w:jc w:val="left"/>
            </w:pPr>
            <w:r w:rsidRPr="00361892">
              <w:t>24/03/2019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lastRenderedPageBreak/>
              <w:t>8</w:t>
            </w:r>
          </w:p>
        </w:tc>
        <w:tc>
          <w:tcPr>
            <w:tcW w:w="4770" w:type="dxa"/>
            <w:hideMark/>
          </w:tcPr>
          <w:p w:rsidR="00361892" w:rsidRPr="00361892" w:rsidRDefault="00361892" w:rsidP="00361892">
            <w:pPr>
              <w:spacing w:before="0" w:line="240" w:lineRule="auto"/>
              <w:ind w:left="720" w:hanging="344"/>
              <w:jc w:val="left"/>
            </w:pPr>
            <w:r w:rsidRPr="00361892">
              <w:t>Mô phỏng thiết kế:</w:t>
            </w:r>
            <w:r w:rsidRPr="00361892">
              <w:br/>
              <w:t>- Tiến hành mô hình hóa từng phần trên phần mềm.</w:t>
            </w:r>
            <w:r w:rsidRPr="00361892">
              <w:br/>
              <w:t>- Mô hình hóa toàn bộ hệ thống trên phần mềm (thông qua hình vẽ, giao diện)</w:t>
            </w:r>
            <w:r w:rsidRPr="00361892">
              <w:br/>
              <w:t>Chi tiết:</w:t>
            </w:r>
            <w:r w:rsidRPr="00361892">
              <w:br/>
              <w:t>- Code model class (package Entities)</w:t>
            </w:r>
            <w:r w:rsidRPr="00361892">
              <w:br/>
              <w:t>- Viết package DAL: các chức năng tương tác với Database, chủ yếu là CRUD, toàn vẹn dữ liệu DB khi thực hiện các chức năng.</w:t>
            </w:r>
          </w:p>
        </w:tc>
        <w:tc>
          <w:tcPr>
            <w:tcW w:w="1596" w:type="dxa"/>
            <w:noWrap/>
            <w:hideMark/>
          </w:tcPr>
          <w:p w:rsidR="00361892" w:rsidRPr="00361892" w:rsidRDefault="00361892" w:rsidP="00361892">
            <w:pPr>
              <w:spacing w:before="0" w:line="240" w:lineRule="auto"/>
              <w:ind w:left="720" w:hanging="472"/>
              <w:jc w:val="left"/>
            </w:pPr>
            <w:r w:rsidRPr="00361892">
              <w:t>25/03/2019</w:t>
            </w:r>
          </w:p>
        </w:tc>
        <w:tc>
          <w:tcPr>
            <w:tcW w:w="1775" w:type="dxa"/>
            <w:noWrap/>
            <w:hideMark/>
          </w:tcPr>
          <w:p w:rsidR="00361892" w:rsidRPr="00361892" w:rsidRDefault="00361892" w:rsidP="00361892">
            <w:pPr>
              <w:spacing w:before="0" w:line="240" w:lineRule="auto"/>
              <w:ind w:left="720" w:hanging="344"/>
              <w:jc w:val="left"/>
            </w:pPr>
            <w:r w:rsidRPr="00361892">
              <w:t>31/03/2019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9</w:t>
            </w:r>
          </w:p>
        </w:tc>
        <w:tc>
          <w:tcPr>
            <w:tcW w:w="4770" w:type="dxa"/>
            <w:hideMark/>
          </w:tcPr>
          <w:p w:rsidR="00361892" w:rsidRPr="00361892" w:rsidRDefault="00361892" w:rsidP="00361892">
            <w:pPr>
              <w:spacing w:before="0" w:line="240" w:lineRule="auto"/>
              <w:ind w:left="720" w:hanging="344"/>
              <w:jc w:val="left"/>
            </w:pPr>
            <w:r w:rsidRPr="00361892">
              <w:t>Viết package BLL: Các function liên quan phục vụ cho nghiệp vụ quản lý chi tiêu cá nhân, ràng buộc dữ liệu (Regex) trước khi đưa xuống DB (Gọi DAL), nếu lỗi return về nội dung hoặc mã lỗi.</w:t>
            </w:r>
            <w:r w:rsidRPr="00361892">
              <w:br/>
              <w:t>- Đồng thời viết test unit cho các chức năng của package BLL (Business logic layer)</w:t>
            </w:r>
            <w:r w:rsidRPr="00361892">
              <w:br/>
              <w:t>- Đồng thời Code giao diện. (Công việc này sẽ chuyển sang tuần sau)</w:t>
            </w:r>
          </w:p>
        </w:tc>
        <w:tc>
          <w:tcPr>
            <w:tcW w:w="1596" w:type="dxa"/>
            <w:noWrap/>
            <w:hideMark/>
          </w:tcPr>
          <w:p w:rsidR="00361892" w:rsidRPr="00361892" w:rsidRDefault="00361892" w:rsidP="00361892">
            <w:pPr>
              <w:spacing w:before="0" w:line="240" w:lineRule="auto"/>
              <w:ind w:left="720" w:hanging="472"/>
              <w:jc w:val="left"/>
            </w:pPr>
            <w:r w:rsidRPr="00361892">
              <w:t>1/4/2019</w:t>
            </w:r>
          </w:p>
        </w:tc>
        <w:tc>
          <w:tcPr>
            <w:tcW w:w="1775" w:type="dxa"/>
            <w:noWrap/>
            <w:hideMark/>
          </w:tcPr>
          <w:p w:rsidR="00361892" w:rsidRPr="00361892" w:rsidRDefault="00361892" w:rsidP="00361892">
            <w:pPr>
              <w:spacing w:before="0" w:line="240" w:lineRule="auto"/>
              <w:ind w:left="720" w:hanging="344"/>
              <w:jc w:val="left"/>
            </w:pPr>
            <w:r w:rsidRPr="00361892">
              <w:t>7/4/2019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10</w:t>
            </w:r>
          </w:p>
        </w:tc>
        <w:tc>
          <w:tcPr>
            <w:tcW w:w="4770" w:type="dxa"/>
            <w:hideMark/>
          </w:tcPr>
          <w:p w:rsidR="00361892" w:rsidRPr="00361892" w:rsidRDefault="00361892" w:rsidP="00361892">
            <w:pPr>
              <w:spacing w:before="0" w:line="240" w:lineRule="auto"/>
              <w:ind w:left="720" w:hanging="344"/>
              <w:jc w:val="left"/>
            </w:pPr>
            <w:r w:rsidRPr="00361892">
              <w:t>Tiếp tục:</w:t>
            </w:r>
            <w:r w:rsidRPr="00361892">
              <w:br/>
              <w:t>- Viết package BLL: Các function phục vụ cho nghiệp vụ, ràng buộc dữ liệu (Regex) trước khi đưa xuống DB (Gọi DAL), nếu lỗi return về nội dung hoặc mã lỗi.</w:t>
            </w:r>
            <w:r w:rsidRPr="00361892">
              <w:br/>
              <w:t>- Đồng thời viết test unit cho các chức năng của package BLL (Business logic layer)</w:t>
            </w:r>
            <w:r w:rsidRPr="00361892">
              <w:br/>
              <w:t>- Đồng thời Code giao diện (package GUI).</w:t>
            </w:r>
          </w:p>
        </w:tc>
        <w:tc>
          <w:tcPr>
            <w:tcW w:w="1596" w:type="dxa"/>
            <w:noWrap/>
            <w:hideMark/>
          </w:tcPr>
          <w:p w:rsidR="00361892" w:rsidRPr="00361892" w:rsidRDefault="00361892" w:rsidP="00361892">
            <w:pPr>
              <w:spacing w:before="0" w:line="240" w:lineRule="auto"/>
              <w:ind w:left="720" w:hanging="472"/>
              <w:jc w:val="left"/>
            </w:pPr>
            <w:r w:rsidRPr="00361892">
              <w:t>8/4/2019</w:t>
            </w:r>
          </w:p>
        </w:tc>
        <w:tc>
          <w:tcPr>
            <w:tcW w:w="1775" w:type="dxa"/>
            <w:noWrap/>
            <w:hideMark/>
          </w:tcPr>
          <w:p w:rsidR="00361892" w:rsidRPr="00361892" w:rsidRDefault="00361892" w:rsidP="00361892">
            <w:pPr>
              <w:spacing w:before="0" w:line="240" w:lineRule="auto"/>
              <w:ind w:left="720" w:hanging="344"/>
              <w:jc w:val="left"/>
            </w:pPr>
            <w:r w:rsidRPr="00361892">
              <w:t>14/04/2019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11</w:t>
            </w:r>
          </w:p>
        </w:tc>
        <w:tc>
          <w:tcPr>
            <w:tcW w:w="4770" w:type="dxa"/>
            <w:hideMark/>
          </w:tcPr>
          <w:p w:rsidR="00361892" w:rsidRPr="00361892" w:rsidRDefault="00361892" w:rsidP="00361892">
            <w:pPr>
              <w:spacing w:before="0" w:line="240" w:lineRule="auto"/>
              <w:ind w:left="720" w:hanging="344"/>
              <w:jc w:val="left"/>
            </w:pPr>
            <w:r w:rsidRPr="00361892">
              <w:t>Tích hợp GUI và BLL</w:t>
            </w:r>
            <w:r w:rsidRPr="00361892">
              <w:br/>
              <w:t>- Lên checklist các chức năng để test.</w:t>
            </w:r>
          </w:p>
        </w:tc>
        <w:tc>
          <w:tcPr>
            <w:tcW w:w="1596" w:type="dxa"/>
            <w:noWrap/>
            <w:hideMark/>
          </w:tcPr>
          <w:p w:rsidR="00361892" w:rsidRPr="00361892" w:rsidRDefault="00361892" w:rsidP="00361892">
            <w:pPr>
              <w:spacing w:before="0" w:line="240" w:lineRule="auto"/>
              <w:ind w:left="720" w:hanging="472"/>
              <w:jc w:val="left"/>
            </w:pPr>
            <w:r w:rsidRPr="00361892">
              <w:t>15/04/2019</w:t>
            </w:r>
          </w:p>
        </w:tc>
        <w:tc>
          <w:tcPr>
            <w:tcW w:w="1775" w:type="dxa"/>
            <w:noWrap/>
            <w:hideMark/>
          </w:tcPr>
          <w:p w:rsidR="00361892" w:rsidRPr="00361892" w:rsidRDefault="00361892" w:rsidP="00361892">
            <w:pPr>
              <w:spacing w:before="0" w:line="240" w:lineRule="auto"/>
              <w:ind w:left="720" w:hanging="344"/>
              <w:jc w:val="left"/>
            </w:pPr>
            <w:r w:rsidRPr="00361892">
              <w:t>21/04/2019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lastRenderedPageBreak/>
              <w:t>12</w:t>
            </w:r>
          </w:p>
        </w:tc>
        <w:tc>
          <w:tcPr>
            <w:tcW w:w="4770" w:type="dxa"/>
            <w:hideMark/>
          </w:tcPr>
          <w:p w:rsidR="00361892" w:rsidRPr="00361892" w:rsidRDefault="00361892" w:rsidP="00361892">
            <w:pPr>
              <w:spacing w:before="0" w:line="240" w:lineRule="auto"/>
              <w:ind w:left="720" w:hanging="344"/>
              <w:jc w:val="left"/>
            </w:pPr>
            <w:r w:rsidRPr="00361892">
              <w:t>Test và khắc phục lỗi.</w:t>
            </w:r>
            <w:r w:rsidRPr="00361892">
              <w:br/>
              <w:t>Tiếp tục:</w:t>
            </w:r>
            <w:r w:rsidRPr="00361892">
              <w:br/>
              <w:t>- Tích hợp GUI và BLL</w:t>
            </w:r>
            <w:r w:rsidRPr="00361892">
              <w:br/>
              <w:t>- Lên checklist các chức năng để test.</w:t>
            </w:r>
          </w:p>
        </w:tc>
        <w:tc>
          <w:tcPr>
            <w:tcW w:w="1596" w:type="dxa"/>
            <w:noWrap/>
            <w:hideMark/>
          </w:tcPr>
          <w:p w:rsidR="00361892" w:rsidRPr="00361892" w:rsidRDefault="00361892" w:rsidP="00361892">
            <w:pPr>
              <w:spacing w:before="0" w:line="240" w:lineRule="auto"/>
              <w:ind w:left="720" w:hanging="472"/>
              <w:jc w:val="left"/>
            </w:pPr>
            <w:r w:rsidRPr="00361892">
              <w:t>22/04/2019</w:t>
            </w:r>
          </w:p>
        </w:tc>
        <w:tc>
          <w:tcPr>
            <w:tcW w:w="1775" w:type="dxa"/>
            <w:noWrap/>
            <w:hideMark/>
          </w:tcPr>
          <w:p w:rsidR="00361892" w:rsidRPr="00361892" w:rsidRDefault="00361892" w:rsidP="00361892">
            <w:pPr>
              <w:spacing w:before="0" w:line="240" w:lineRule="auto"/>
              <w:ind w:left="720" w:hanging="344"/>
              <w:jc w:val="left"/>
            </w:pPr>
            <w:r w:rsidRPr="00361892">
              <w:t>28/04/2019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13</w:t>
            </w:r>
          </w:p>
        </w:tc>
        <w:tc>
          <w:tcPr>
            <w:tcW w:w="4770" w:type="dxa"/>
            <w:noWrap/>
            <w:hideMark/>
          </w:tcPr>
          <w:p w:rsidR="00361892" w:rsidRPr="00361892" w:rsidRDefault="00361892" w:rsidP="00361892">
            <w:pPr>
              <w:spacing w:before="0" w:line="240" w:lineRule="auto"/>
              <w:ind w:left="720" w:hanging="344"/>
              <w:jc w:val="left"/>
            </w:pPr>
            <w:r w:rsidRPr="00361892">
              <w:t>Test và khắc phục lỗi.</w:t>
            </w:r>
          </w:p>
        </w:tc>
        <w:tc>
          <w:tcPr>
            <w:tcW w:w="1596" w:type="dxa"/>
            <w:noWrap/>
            <w:hideMark/>
          </w:tcPr>
          <w:p w:rsidR="00361892" w:rsidRPr="00361892" w:rsidRDefault="00361892" w:rsidP="00361892">
            <w:pPr>
              <w:spacing w:before="0" w:line="240" w:lineRule="auto"/>
              <w:ind w:left="720" w:hanging="472"/>
              <w:jc w:val="left"/>
            </w:pPr>
            <w:r w:rsidRPr="00361892">
              <w:t>29/04/2019</w:t>
            </w:r>
          </w:p>
        </w:tc>
        <w:tc>
          <w:tcPr>
            <w:tcW w:w="1775" w:type="dxa"/>
            <w:noWrap/>
            <w:hideMark/>
          </w:tcPr>
          <w:p w:rsidR="00361892" w:rsidRPr="00361892" w:rsidRDefault="00361892" w:rsidP="00361892">
            <w:pPr>
              <w:spacing w:before="0" w:line="240" w:lineRule="auto"/>
              <w:ind w:left="720" w:hanging="344"/>
              <w:jc w:val="left"/>
            </w:pPr>
            <w:r w:rsidRPr="00361892">
              <w:t>5/5/2019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14</w:t>
            </w:r>
          </w:p>
        </w:tc>
        <w:tc>
          <w:tcPr>
            <w:tcW w:w="4770" w:type="dxa"/>
            <w:hideMark/>
          </w:tcPr>
          <w:p w:rsidR="00361892" w:rsidRPr="00361892" w:rsidRDefault="00361892" w:rsidP="00361892">
            <w:pPr>
              <w:spacing w:before="0" w:line="240" w:lineRule="auto"/>
              <w:ind w:left="720" w:hanging="344"/>
              <w:jc w:val="left"/>
            </w:pPr>
            <w:r w:rsidRPr="00361892">
              <w:t>Chuẩn bị slide, nội dung thuyết trình.</w:t>
            </w:r>
            <w:r w:rsidRPr="00361892">
              <w:br/>
              <w:t>- Báo cáo cho giáo viên phản biện.</w:t>
            </w:r>
            <w:r w:rsidRPr="00361892">
              <w:br/>
              <w:t>- Sửa lại slide thuyết trình, nội dung phù hợp trước khi báo cáo với hội đồng</w:t>
            </w:r>
          </w:p>
        </w:tc>
        <w:tc>
          <w:tcPr>
            <w:tcW w:w="1596" w:type="dxa"/>
            <w:noWrap/>
            <w:hideMark/>
          </w:tcPr>
          <w:p w:rsidR="00361892" w:rsidRPr="00361892" w:rsidRDefault="00361892" w:rsidP="00361892">
            <w:pPr>
              <w:spacing w:before="0" w:line="240" w:lineRule="auto"/>
              <w:ind w:left="720" w:hanging="472"/>
              <w:jc w:val="left"/>
            </w:pPr>
            <w:r w:rsidRPr="00361892">
              <w:t>6/5/2019</w:t>
            </w:r>
          </w:p>
        </w:tc>
        <w:tc>
          <w:tcPr>
            <w:tcW w:w="1775" w:type="dxa"/>
            <w:noWrap/>
            <w:hideMark/>
          </w:tcPr>
          <w:p w:rsidR="00361892" w:rsidRPr="00361892" w:rsidRDefault="00361892" w:rsidP="00361892">
            <w:pPr>
              <w:spacing w:before="0" w:line="240" w:lineRule="auto"/>
              <w:ind w:left="720" w:hanging="344"/>
              <w:jc w:val="left"/>
            </w:pPr>
            <w:r w:rsidRPr="00361892">
              <w:t>12/5/2019</w:t>
            </w:r>
          </w:p>
        </w:tc>
      </w:tr>
      <w:tr w:rsidR="00361892" w:rsidRPr="00361892" w:rsidTr="00361892">
        <w:trPr>
          <w:trHeight w:val="2003"/>
        </w:trPr>
        <w:tc>
          <w:tcPr>
            <w:tcW w:w="785" w:type="dxa"/>
            <w:noWrap/>
            <w:hideMark/>
          </w:tcPr>
          <w:p w:rsidR="00361892" w:rsidRPr="00361892" w:rsidRDefault="00361892" w:rsidP="00361892">
            <w:pPr>
              <w:spacing w:before="0" w:line="240" w:lineRule="auto"/>
              <w:ind w:left="720" w:hanging="344"/>
              <w:jc w:val="left"/>
            </w:pPr>
            <w:r w:rsidRPr="00361892">
              <w:t>15</w:t>
            </w:r>
          </w:p>
        </w:tc>
        <w:tc>
          <w:tcPr>
            <w:tcW w:w="4770" w:type="dxa"/>
            <w:hideMark/>
          </w:tcPr>
          <w:p w:rsidR="00361892" w:rsidRPr="00361892" w:rsidRDefault="00361892" w:rsidP="00361892">
            <w:pPr>
              <w:spacing w:before="0" w:line="240" w:lineRule="auto"/>
              <w:ind w:left="720" w:hanging="344"/>
              <w:jc w:val="left"/>
            </w:pPr>
            <w:r w:rsidRPr="00361892">
              <w:t>Chuẩn bị trước các câu hỏi cho phần thuyết trình. Nói trước những phần còn thiếu sót của sản phẩm (app), khẳng định có thể thực hiện nếu có thêm thời gian cho việc code.</w:t>
            </w:r>
            <w:r w:rsidRPr="00361892">
              <w:br/>
              <w:t>- Bảo vệ đồ án trước hội đồng. Đánh giá hiện thực kết quả của khóa luận tốt nghiệp</w:t>
            </w:r>
          </w:p>
        </w:tc>
        <w:tc>
          <w:tcPr>
            <w:tcW w:w="1596" w:type="dxa"/>
            <w:noWrap/>
            <w:hideMark/>
          </w:tcPr>
          <w:p w:rsidR="00361892" w:rsidRPr="00361892" w:rsidRDefault="00361892" w:rsidP="00361892">
            <w:pPr>
              <w:spacing w:before="0" w:line="240" w:lineRule="auto"/>
              <w:ind w:left="720" w:hanging="472"/>
              <w:jc w:val="left"/>
            </w:pPr>
            <w:r w:rsidRPr="00361892">
              <w:t>13/05/2019</w:t>
            </w:r>
          </w:p>
        </w:tc>
        <w:tc>
          <w:tcPr>
            <w:tcW w:w="1775" w:type="dxa"/>
            <w:noWrap/>
            <w:hideMark/>
          </w:tcPr>
          <w:p w:rsidR="00361892" w:rsidRPr="00361892" w:rsidRDefault="00361892" w:rsidP="005E319F">
            <w:pPr>
              <w:keepNext/>
              <w:spacing w:before="0" w:line="240" w:lineRule="auto"/>
              <w:ind w:left="720" w:hanging="344"/>
              <w:jc w:val="left"/>
            </w:pPr>
            <w:r w:rsidRPr="00361892">
              <w:t>19/05/2019</w:t>
            </w:r>
          </w:p>
        </w:tc>
      </w:tr>
    </w:tbl>
    <w:p w:rsidR="00361892" w:rsidRDefault="005E319F" w:rsidP="005E319F">
      <w:pPr>
        <w:pStyle w:val="Caption"/>
      </w:pPr>
      <w:r>
        <w:t>Bảng phụ lục</w:t>
      </w:r>
      <w:r>
        <w:noBreakHyphen/>
      </w:r>
      <w:r w:rsidR="004B2B28">
        <w:fldChar w:fldCharType="begin"/>
      </w:r>
      <w:r w:rsidR="004B2B28">
        <w:instrText xml:space="preserve"> STYLEREF 1 \s </w:instrText>
      </w:r>
      <w:r w:rsidR="004B2B28">
        <w:fldChar w:fldCharType="separate"/>
      </w:r>
      <w:r w:rsidR="004B2B28">
        <w:rPr>
          <w:noProof/>
        </w:rPr>
        <w:t>0</w:t>
      </w:r>
      <w:r w:rsidR="004B2B28">
        <w:fldChar w:fldCharType="end"/>
      </w:r>
      <w:r w:rsidR="004B2B28">
        <w:noBreakHyphen/>
      </w:r>
      <w:r w:rsidR="004B2B28">
        <w:fldChar w:fldCharType="begin"/>
      </w:r>
      <w:r w:rsidR="004B2B28">
        <w:instrText xml:space="preserve"> SEQ Bảng_ \* ARABIC \s 1 </w:instrText>
      </w:r>
      <w:r w:rsidR="004B2B28">
        <w:fldChar w:fldCharType="separate"/>
      </w:r>
      <w:r w:rsidR="004B2B28">
        <w:rPr>
          <w:noProof/>
        </w:rPr>
        <w:t>1</w:t>
      </w:r>
      <w:r w:rsidR="004B2B28">
        <w:fldChar w:fldCharType="end"/>
      </w:r>
      <w:r>
        <w:t xml:space="preserve"> </w:t>
      </w:r>
      <w:r>
        <w:rPr>
          <w:noProof/>
        </w:rPr>
        <w:t>Kế hoạch thực hiện</w:t>
      </w:r>
    </w:p>
    <w:p w:rsidR="00483774" w:rsidRDefault="00483774">
      <w:pPr>
        <w:spacing w:before="0" w:line="240" w:lineRule="auto"/>
        <w:ind w:firstLine="0"/>
        <w:jc w:val="left"/>
      </w:pPr>
      <w:r>
        <w:br w:type="page"/>
      </w:r>
    </w:p>
    <w:p w:rsidR="00483774" w:rsidRDefault="00483774" w:rsidP="00483774">
      <w:pPr>
        <w:pStyle w:val="Heading2"/>
        <w:numPr>
          <w:ilvl w:val="0"/>
          <w:numId w:val="0"/>
        </w:numPr>
        <w:ind w:left="576"/>
      </w:pPr>
      <w:bookmarkStart w:id="188" w:name="_Toc9616230"/>
      <w:r>
        <w:lastRenderedPageBreak/>
        <w:t>3. Nhật ký làm việc</w:t>
      </w:r>
      <w:bookmarkEnd w:id="1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522"/>
      </w:tblGrid>
      <w:tr w:rsidR="00483774" w:rsidTr="008810DB">
        <w:tc>
          <w:tcPr>
            <w:tcW w:w="3256" w:type="dxa"/>
            <w:vAlign w:val="top"/>
          </w:tcPr>
          <w:p w:rsidR="00483774" w:rsidRPr="0027129D" w:rsidRDefault="00483774" w:rsidP="008810DB">
            <w:r w:rsidRPr="0027129D">
              <w:t>Tên đồ án:</w:t>
            </w:r>
          </w:p>
        </w:tc>
        <w:tc>
          <w:tcPr>
            <w:tcW w:w="5522" w:type="dxa"/>
            <w:vAlign w:val="top"/>
          </w:tcPr>
          <w:p w:rsidR="00483774" w:rsidRPr="0027129D" w:rsidRDefault="00483774" w:rsidP="008810DB">
            <w:r w:rsidRPr="0027129D">
              <w:t xml:space="preserve">Xây dựng ứng dụng quản lý tài chính cá nhân </w:t>
            </w:r>
            <w:r>
              <w:t xml:space="preserve">              </w:t>
            </w:r>
            <w:r w:rsidRPr="0027129D">
              <w:t>của sinh viên trên thiết bị di động</w:t>
            </w:r>
          </w:p>
        </w:tc>
      </w:tr>
      <w:tr w:rsidR="00483774" w:rsidTr="008810DB">
        <w:tc>
          <w:tcPr>
            <w:tcW w:w="3256" w:type="dxa"/>
            <w:vAlign w:val="top"/>
          </w:tcPr>
          <w:p w:rsidR="00483774" w:rsidRPr="0027129D" w:rsidRDefault="00483774" w:rsidP="008810DB">
            <w:r w:rsidRPr="0027129D">
              <w:t>Sinh viên thực hiện 1:</w:t>
            </w:r>
          </w:p>
        </w:tc>
        <w:tc>
          <w:tcPr>
            <w:tcW w:w="5522" w:type="dxa"/>
            <w:vAlign w:val="top"/>
          </w:tcPr>
          <w:p w:rsidR="00483774" w:rsidRPr="0027129D" w:rsidRDefault="00483774" w:rsidP="008810DB">
            <w:r w:rsidRPr="0027129D">
              <w:t>Nguyễn Ngọc Uyên Vy</w:t>
            </w:r>
          </w:p>
        </w:tc>
      </w:tr>
      <w:tr w:rsidR="00483774" w:rsidTr="008810DB">
        <w:tc>
          <w:tcPr>
            <w:tcW w:w="3256" w:type="dxa"/>
            <w:vAlign w:val="top"/>
          </w:tcPr>
          <w:p w:rsidR="00483774" w:rsidRPr="0027129D" w:rsidRDefault="00483774" w:rsidP="008810DB">
            <w:r w:rsidRPr="0027129D">
              <w:t>Sinh viên thực hiện 2:</w:t>
            </w:r>
          </w:p>
        </w:tc>
        <w:tc>
          <w:tcPr>
            <w:tcW w:w="5522" w:type="dxa"/>
            <w:vAlign w:val="top"/>
          </w:tcPr>
          <w:p w:rsidR="00483774" w:rsidRPr="0027129D" w:rsidRDefault="00483774" w:rsidP="008810DB">
            <w:r w:rsidRPr="0027129D">
              <w:t>Châu Thị Thu Thảo</w:t>
            </w:r>
          </w:p>
        </w:tc>
      </w:tr>
      <w:tr w:rsidR="00483774" w:rsidTr="008810DB">
        <w:tc>
          <w:tcPr>
            <w:tcW w:w="3256" w:type="dxa"/>
            <w:vAlign w:val="top"/>
          </w:tcPr>
          <w:p w:rsidR="00483774" w:rsidRPr="0027129D" w:rsidRDefault="00483774" w:rsidP="008810DB">
            <w:r w:rsidRPr="0027129D">
              <w:t>Ngày bắt đầu:</w:t>
            </w:r>
          </w:p>
        </w:tc>
        <w:tc>
          <w:tcPr>
            <w:tcW w:w="5522" w:type="dxa"/>
            <w:vAlign w:val="top"/>
          </w:tcPr>
          <w:p w:rsidR="00483774" w:rsidRPr="0027129D" w:rsidRDefault="00483774" w:rsidP="008810DB">
            <w:r w:rsidRPr="0027129D">
              <w:t>14/01/2019</w:t>
            </w:r>
          </w:p>
        </w:tc>
      </w:tr>
      <w:tr w:rsidR="00483774" w:rsidTr="008810DB">
        <w:tc>
          <w:tcPr>
            <w:tcW w:w="3256" w:type="dxa"/>
            <w:vAlign w:val="top"/>
          </w:tcPr>
          <w:p w:rsidR="00483774" w:rsidRPr="0027129D" w:rsidRDefault="00483774" w:rsidP="008810DB">
            <w:r w:rsidRPr="0027129D">
              <w:t>Giảng viên hướng dẫn:</w:t>
            </w:r>
          </w:p>
        </w:tc>
        <w:tc>
          <w:tcPr>
            <w:tcW w:w="5522" w:type="dxa"/>
            <w:vAlign w:val="top"/>
          </w:tcPr>
          <w:p w:rsidR="00483774" w:rsidRDefault="00483774" w:rsidP="008810DB">
            <w:r w:rsidRPr="0027129D">
              <w:t>Trần Thị Anh Thi</w:t>
            </w:r>
          </w:p>
        </w:tc>
      </w:tr>
    </w:tbl>
    <w:p w:rsidR="00483774" w:rsidRDefault="00483774" w:rsidP="004B2B28">
      <w:pPr>
        <w:ind w:firstLine="0"/>
      </w:pPr>
    </w:p>
    <w:tbl>
      <w:tblPr>
        <w:tblStyle w:val="TableGrid"/>
        <w:tblW w:w="0" w:type="auto"/>
        <w:tblLook w:val="04A0" w:firstRow="1" w:lastRow="0" w:firstColumn="1" w:lastColumn="0" w:noHBand="0" w:noVBand="1"/>
      </w:tblPr>
      <w:tblGrid>
        <w:gridCol w:w="935"/>
        <w:gridCol w:w="1173"/>
        <w:gridCol w:w="1407"/>
        <w:gridCol w:w="1187"/>
        <w:gridCol w:w="3117"/>
        <w:gridCol w:w="959"/>
      </w:tblGrid>
      <w:tr w:rsidR="00C04866" w:rsidRPr="00C04866" w:rsidTr="000D3793">
        <w:trPr>
          <w:trHeight w:val="934"/>
        </w:trPr>
        <w:tc>
          <w:tcPr>
            <w:tcW w:w="941" w:type="dxa"/>
            <w:noWrap/>
            <w:hideMark/>
          </w:tcPr>
          <w:p w:rsidR="00C04866" w:rsidRPr="00C04866" w:rsidRDefault="00C04866" w:rsidP="00C04866">
            <w:pPr>
              <w:ind w:firstLine="0"/>
              <w:jc w:val="center"/>
              <w:rPr>
                <w:b/>
                <w:bCs/>
              </w:rPr>
            </w:pPr>
            <w:r w:rsidRPr="00C04866">
              <w:rPr>
                <w:b/>
                <w:bCs/>
              </w:rPr>
              <w:t>Tuần</w:t>
            </w:r>
          </w:p>
        </w:tc>
        <w:tc>
          <w:tcPr>
            <w:tcW w:w="1181" w:type="dxa"/>
            <w:noWrap/>
            <w:hideMark/>
          </w:tcPr>
          <w:p w:rsidR="00C04866" w:rsidRPr="00C04866" w:rsidRDefault="00C04866" w:rsidP="00C04866">
            <w:pPr>
              <w:ind w:hanging="136"/>
              <w:jc w:val="center"/>
            </w:pPr>
            <w:r w:rsidRPr="00C04866">
              <w:t>Từ ngày</w:t>
            </w:r>
          </w:p>
        </w:tc>
        <w:tc>
          <w:tcPr>
            <w:tcW w:w="1417" w:type="dxa"/>
            <w:noWrap/>
            <w:hideMark/>
          </w:tcPr>
          <w:p w:rsidR="00C04866" w:rsidRPr="00C04866" w:rsidRDefault="00C04866" w:rsidP="00C04866">
            <w:pPr>
              <w:ind w:firstLine="166"/>
              <w:rPr>
                <w:b/>
                <w:bCs/>
              </w:rPr>
            </w:pPr>
            <w:r w:rsidRPr="00C04866">
              <w:rPr>
                <w:b/>
                <w:bCs/>
              </w:rPr>
              <w:t>Đến ngày</w:t>
            </w:r>
          </w:p>
        </w:tc>
        <w:tc>
          <w:tcPr>
            <w:tcW w:w="1134" w:type="dxa"/>
            <w:hideMark/>
          </w:tcPr>
          <w:p w:rsidR="00C04866" w:rsidRPr="00C04866" w:rsidRDefault="00C04866" w:rsidP="00C04866">
            <w:pPr>
              <w:ind w:firstLine="26"/>
              <w:rPr>
                <w:b/>
                <w:bCs/>
              </w:rPr>
            </w:pPr>
            <w:r w:rsidRPr="00C04866">
              <w:rPr>
                <w:b/>
                <w:bCs/>
              </w:rPr>
              <w:t xml:space="preserve">Ngày báo cáo </w:t>
            </w:r>
            <w:r w:rsidRPr="00C04866">
              <w:rPr>
                <w:b/>
                <w:bCs/>
              </w:rPr>
              <w:br/>
              <w:t>GVHD</w:t>
            </w:r>
          </w:p>
        </w:tc>
        <w:tc>
          <w:tcPr>
            <w:tcW w:w="3140" w:type="dxa"/>
            <w:noWrap/>
            <w:hideMark/>
          </w:tcPr>
          <w:p w:rsidR="00C04866" w:rsidRPr="00C04866" w:rsidRDefault="00C04866" w:rsidP="00C04866">
            <w:pPr>
              <w:ind w:firstLine="0"/>
              <w:jc w:val="left"/>
              <w:rPr>
                <w:b/>
                <w:bCs/>
              </w:rPr>
            </w:pPr>
            <w:r w:rsidRPr="00C04866">
              <w:rPr>
                <w:b/>
                <w:bCs/>
              </w:rPr>
              <w:t>Tóm tắt công việc đã thực hiện</w:t>
            </w:r>
          </w:p>
        </w:tc>
        <w:tc>
          <w:tcPr>
            <w:tcW w:w="965" w:type="dxa"/>
            <w:hideMark/>
          </w:tcPr>
          <w:p w:rsidR="00C04866" w:rsidRPr="00C04866" w:rsidRDefault="00C04866" w:rsidP="00C04866">
            <w:pPr>
              <w:ind w:firstLine="0"/>
              <w:rPr>
                <w:b/>
                <w:bCs/>
              </w:rPr>
            </w:pPr>
            <w:r w:rsidRPr="00C04866">
              <w:rPr>
                <w:b/>
                <w:bCs/>
              </w:rPr>
              <w:t xml:space="preserve">Nhận xét của </w:t>
            </w:r>
            <w:r w:rsidRPr="00C04866">
              <w:rPr>
                <w:b/>
                <w:bCs/>
              </w:rPr>
              <w:br/>
              <w:t>GVHD</w:t>
            </w:r>
          </w:p>
        </w:tc>
      </w:tr>
      <w:tr w:rsidR="00C04866" w:rsidRPr="00C04866" w:rsidTr="000D3793">
        <w:trPr>
          <w:trHeight w:val="2003"/>
        </w:trPr>
        <w:tc>
          <w:tcPr>
            <w:tcW w:w="941" w:type="dxa"/>
            <w:noWrap/>
            <w:hideMark/>
          </w:tcPr>
          <w:p w:rsidR="00C04866" w:rsidRPr="00C04866" w:rsidRDefault="00C04866" w:rsidP="00C04866">
            <w:pPr>
              <w:ind w:firstLine="0"/>
              <w:jc w:val="center"/>
            </w:pPr>
            <w:r w:rsidRPr="00C04866">
              <w:t>1</w:t>
            </w:r>
          </w:p>
        </w:tc>
        <w:tc>
          <w:tcPr>
            <w:tcW w:w="1181" w:type="dxa"/>
            <w:noWrap/>
            <w:hideMark/>
          </w:tcPr>
          <w:p w:rsidR="00C04866" w:rsidRPr="00C04866" w:rsidRDefault="00C04866" w:rsidP="00C04866">
            <w:pPr>
              <w:ind w:hanging="136"/>
              <w:jc w:val="center"/>
            </w:pPr>
            <w:r w:rsidRPr="00C04866">
              <w:t>14/01/19</w:t>
            </w:r>
          </w:p>
        </w:tc>
        <w:tc>
          <w:tcPr>
            <w:tcW w:w="1417" w:type="dxa"/>
            <w:noWrap/>
            <w:hideMark/>
          </w:tcPr>
          <w:p w:rsidR="00C04866" w:rsidRPr="00C04866" w:rsidRDefault="00C04866" w:rsidP="00C04866">
            <w:pPr>
              <w:ind w:firstLine="166"/>
            </w:pPr>
            <w:r w:rsidRPr="00C04866">
              <w:t>20/01/19</w:t>
            </w:r>
          </w:p>
        </w:tc>
        <w:tc>
          <w:tcPr>
            <w:tcW w:w="1134" w:type="dxa"/>
            <w:noWrap/>
            <w:hideMark/>
          </w:tcPr>
          <w:p w:rsidR="00C04866" w:rsidRPr="00C04866" w:rsidRDefault="00C04866" w:rsidP="00C04866">
            <w:pPr>
              <w:ind w:firstLine="26"/>
            </w:pPr>
            <w:r w:rsidRPr="00C04866">
              <w:t>20/01/19</w:t>
            </w:r>
          </w:p>
        </w:tc>
        <w:tc>
          <w:tcPr>
            <w:tcW w:w="3140" w:type="dxa"/>
            <w:hideMark/>
          </w:tcPr>
          <w:p w:rsidR="00C04866" w:rsidRPr="00C04866" w:rsidRDefault="00C04866" w:rsidP="00C04866">
            <w:pPr>
              <w:jc w:val="left"/>
            </w:pPr>
            <w:r w:rsidRPr="00C04866">
              <w:t>Tạo sổ (template, word) nhật ký hàng tuần.</w:t>
            </w:r>
            <w:r w:rsidRPr="00C04866">
              <w:br/>
              <w:t>- Tiếp nhận yêu cầu của giảng viên.</w:t>
            </w:r>
            <w:r w:rsidRPr="00C04866">
              <w:br/>
              <w:t>- Ôn tập android.</w:t>
            </w:r>
            <w:r w:rsidRPr="00C04866">
              <w:br/>
              <w:t>- Lập kế hoạch chi tiết từng tuần.</w:t>
            </w:r>
            <w:r w:rsidRPr="00C04866">
              <w:br/>
              <w:t>- Phân công cụ thể công việc cho từng thành viên.</w:t>
            </w:r>
            <w:r w:rsidRPr="00C04866">
              <w:br/>
              <w:t>- Gửi kế hoạch thực hiện cho GVHD (ngày 20/01/2019)</w:t>
            </w:r>
          </w:p>
        </w:tc>
        <w:tc>
          <w:tcPr>
            <w:tcW w:w="965" w:type="dxa"/>
            <w:noWrap/>
            <w:hideMark/>
          </w:tcPr>
          <w:p w:rsidR="00C04866" w:rsidRPr="00C04866" w:rsidRDefault="00C04866">
            <w:pPr>
              <w:rPr>
                <w:b/>
                <w:bCs/>
              </w:rPr>
            </w:pPr>
            <w:r w:rsidRPr="00C04866">
              <w:rPr>
                <w:b/>
                <w:bCs/>
              </w:rPr>
              <w:t> </w:t>
            </w:r>
          </w:p>
        </w:tc>
      </w:tr>
      <w:tr w:rsidR="00C04866" w:rsidRPr="00C04866" w:rsidTr="000D3793">
        <w:trPr>
          <w:trHeight w:val="2640"/>
        </w:trPr>
        <w:tc>
          <w:tcPr>
            <w:tcW w:w="941" w:type="dxa"/>
            <w:noWrap/>
            <w:hideMark/>
          </w:tcPr>
          <w:p w:rsidR="00C04866" w:rsidRPr="00C04866" w:rsidRDefault="00C04866" w:rsidP="00C04866">
            <w:pPr>
              <w:jc w:val="center"/>
            </w:pPr>
            <w:r w:rsidRPr="00C04866">
              <w:t>2</w:t>
            </w:r>
          </w:p>
        </w:tc>
        <w:tc>
          <w:tcPr>
            <w:tcW w:w="1181" w:type="dxa"/>
            <w:noWrap/>
            <w:hideMark/>
          </w:tcPr>
          <w:p w:rsidR="00C04866" w:rsidRPr="00C04866" w:rsidRDefault="00C04866" w:rsidP="00C04866">
            <w:pPr>
              <w:ind w:hanging="136"/>
              <w:jc w:val="center"/>
            </w:pPr>
            <w:r w:rsidRPr="00C04866">
              <w:t>21/01/19</w:t>
            </w:r>
          </w:p>
        </w:tc>
        <w:tc>
          <w:tcPr>
            <w:tcW w:w="1417" w:type="dxa"/>
            <w:noWrap/>
            <w:hideMark/>
          </w:tcPr>
          <w:p w:rsidR="00C04866" w:rsidRPr="00C04866" w:rsidRDefault="00C04866" w:rsidP="00C04866">
            <w:pPr>
              <w:ind w:firstLine="166"/>
            </w:pPr>
            <w:r w:rsidRPr="00C04866">
              <w:t>27/01/19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Tham khảo và xem lại các kiến thức nền được sử dụng trong khóa luận</w:t>
            </w:r>
            <w:r w:rsidRPr="00C04866">
              <w:br/>
              <w:t xml:space="preserve">- Ôn tập Android và xem lại nội dung yêu cầu trong tài liệu phân tích thiết kế. </w:t>
            </w:r>
            <w:r w:rsidRPr="00C04866">
              <w:br/>
              <w:t xml:space="preserve">- Cài đặt dùng thử các ứng dụng liên quan về quản lí tài chính, chi tiêu: Ứng dụng Sổ thu chi Misa, Fast </w:t>
            </w:r>
            <w:r w:rsidRPr="00C04866">
              <w:lastRenderedPageBreak/>
              <w:t>Budget – Expense Manger,...</w:t>
            </w:r>
            <w:r w:rsidRPr="00C04866">
              <w:br/>
              <w:t>- Khảo sát thực tế và Thu Thập Yêu Cầu, đánh giá thuận lợi và khó khăn khi dùng app và khi không dùng app.</w:t>
            </w:r>
            <w:r w:rsidRPr="00C04866">
              <w:br/>
              <w:t>- Chỉnh sửa kế hoạch thực hiện do trùng lễ Tết</w:t>
            </w:r>
          </w:p>
        </w:tc>
        <w:tc>
          <w:tcPr>
            <w:tcW w:w="965" w:type="dxa"/>
            <w:noWrap/>
            <w:hideMark/>
          </w:tcPr>
          <w:p w:rsidR="00C04866" w:rsidRPr="00C04866" w:rsidRDefault="00C04866">
            <w:r w:rsidRPr="00C04866">
              <w:lastRenderedPageBreak/>
              <w:t> </w:t>
            </w:r>
          </w:p>
        </w:tc>
      </w:tr>
      <w:tr w:rsidR="00C04866" w:rsidRPr="00C04866" w:rsidTr="000D3793">
        <w:trPr>
          <w:trHeight w:val="2310"/>
        </w:trPr>
        <w:tc>
          <w:tcPr>
            <w:tcW w:w="941" w:type="dxa"/>
            <w:noWrap/>
            <w:hideMark/>
          </w:tcPr>
          <w:p w:rsidR="00C04866" w:rsidRPr="00C04866" w:rsidRDefault="00C04866" w:rsidP="00C04866">
            <w:pPr>
              <w:jc w:val="center"/>
            </w:pPr>
            <w:r w:rsidRPr="00C04866">
              <w:lastRenderedPageBreak/>
              <w:t>3</w:t>
            </w:r>
          </w:p>
        </w:tc>
        <w:tc>
          <w:tcPr>
            <w:tcW w:w="1181" w:type="dxa"/>
            <w:noWrap/>
            <w:hideMark/>
          </w:tcPr>
          <w:p w:rsidR="00C04866" w:rsidRPr="00C04866" w:rsidRDefault="00C04866" w:rsidP="00C04866">
            <w:pPr>
              <w:ind w:hanging="136"/>
              <w:jc w:val="center"/>
            </w:pPr>
            <w:r w:rsidRPr="00C04866">
              <w:t>18/02/19</w:t>
            </w:r>
          </w:p>
        </w:tc>
        <w:tc>
          <w:tcPr>
            <w:tcW w:w="1417" w:type="dxa"/>
            <w:noWrap/>
            <w:hideMark/>
          </w:tcPr>
          <w:p w:rsidR="00C04866" w:rsidRPr="00C04866" w:rsidRDefault="00C04866" w:rsidP="00C04866">
            <w:pPr>
              <w:ind w:firstLine="166"/>
            </w:pPr>
            <w:r w:rsidRPr="00C04866">
              <w:t>24/02/19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Viết tài liệu khảo sát sử dụng các ứng dụng : Sổ thu chi Misa, Fast Budget – Expense Manger.</w:t>
            </w:r>
            <w:r w:rsidRPr="00C04866">
              <w:br/>
              <w:t>- Viết tổng quan về đề tài  nghiên cứu của ứng dụng, phân tích đưa ra các chức năng.</w:t>
            </w:r>
            <w:r w:rsidRPr="00C04866">
              <w:br/>
              <w:t>- Vẽ sơ đồ phân cấp chức năng.</w:t>
            </w:r>
            <w:r w:rsidRPr="00C04866">
              <w:br/>
              <w:t>- Vẽ lược đồ Use case.</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4</w:t>
            </w:r>
          </w:p>
        </w:tc>
        <w:tc>
          <w:tcPr>
            <w:tcW w:w="1181" w:type="dxa"/>
            <w:noWrap/>
            <w:hideMark/>
          </w:tcPr>
          <w:p w:rsidR="00C04866" w:rsidRPr="00C04866" w:rsidRDefault="00C04866" w:rsidP="00C04866">
            <w:pPr>
              <w:ind w:hanging="136"/>
              <w:jc w:val="center"/>
            </w:pPr>
            <w:r w:rsidRPr="00C04866">
              <w:t>25/02/19</w:t>
            </w:r>
          </w:p>
        </w:tc>
        <w:tc>
          <w:tcPr>
            <w:tcW w:w="1417" w:type="dxa"/>
            <w:noWrap/>
            <w:hideMark/>
          </w:tcPr>
          <w:p w:rsidR="00C04866" w:rsidRPr="00C04866" w:rsidRDefault="00C04866" w:rsidP="00C04866">
            <w:pPr>
              <w:ind w:firstLine="166"/>
            </w:pPr>
            <w:r w:rsidRPr="00C04866">
              <w:t>03/03/19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Thiết kế giao diện ứng dụng.</w:t>
            </w:r>
            <w:r w:rsidRPr="00C04866">
              <w:br/>
              <w:t>-Đánh giá, chỉnh sửa sơ đồ phân cấp chức năng, Use case.</w:t>
            </w:r>
            <w:r w:rsidRPr="00C04866">
              <w:br/>
              <w:t>- Mô tả yêu cầu chức năng.</w:t>
            </w:r>
            <w:r w:rsidRPr="00C04866">
              <w:br/>
              <w:t>- Đặc tả Use Case.</w:t>
            </w:r>
            <w:r w:rsidRPr="00C04866">
              <w:br/>
              <w:t>- Vẽ Activity Diagram.</w:t>
            </w:r>
          </w:p>
        </w:tc>
        <w:tc>
          <w:tcPr>
            <w:tcW w:w="965" w:type="dxa"/>
            <w:noWrap/>
            <w:hideMark/>
          </w:tcPr>
          <w:p w:rsidR="00C04866" w:rsidRPr="00C04866" w:rsidRDefault="00C04866">
            <w:r w:rsidRPr="00C04866">
              <w:t> </w:t>
            </w:r>
          </w:p>
        </w:tc>
      </w:tr>
      <w:tr w:rsidR="00C04866" w:rsidRPr="00C04866" w:rsidTr="000D3793">
        <w:trPr>
          <w:trHeight w:val="2640"/>
        </w:trPr>
        <w:tc>
          <w:tcPr>
            <w:tcW w:w="941" w:type="dxa"/>
            <w:noWrap/>
            <w:hideMark/>
          </w:tcPr>
          <w:p w:rsidR="00C04866" w:rsidRPr="00C04866" w:rsidRDefault="00C04866" w:rsidP="00C04866">
            <w:pPr>
              <w:jc w:val="center"/>
            </w:pPr>
            <w:r w:rsidRPr="00C04866">
              <w:lastRenderedPageBreak/>
              <w:t>5</w:t>
            </w:r>
          </w:p>
        </w:tc>
        <w:tc>
          <w:tcPr>
            <w:tcW w:w="1181" w:type="dxa"/>
            <w:noWrap/>
            <w:hideMark/>
          </w:tcPr>
          <w:p w:rsidR="00C04866" w:rsidRPr="00C04866" w:rsidRDefault="00C04866" w:rsidP="00C04866">
            <w:pPr>
              <w:ind w:hanging="136"/>
              <w:jc w:val="center"/>
            </w:pPr>
            <w:r w:rsidRPr="00C04866">
              <w:t>04/03/19</w:t>
            </w:r>
          </w:p>
        </w:tc>
        <w:tc>
          <w:tcPr>
            <w:tcW w:w="1417" w:type="dxa"/>
            <w:noWrap/>
            <w:hideMark/>
          </w:tcPr>
          <w:p w:rsidR="00C04866" w:rsidRPr="00C04866" w:rsidRDefault="00C04866" w:rsidP="00C04866">
            <w:pPr>
              <w:ind w:firstLine="166"/>
            </w:pPr>
            <w:r w:rsidRPr="00C04866">
              <w:t>10/03/19</w:t>
            </w:r>
          </w:p>
        </w:tc>
        <w:tc>
          <w:tcPr>
            <w:tcW w:w="1134" w:type="dxa"/>
            <w:noWrap/>
            <w:hideMark/>
          </w:tcPr>
          <w:p w:rsidR="00C04866" w:rsidRPr="00C04866" w:rsidRDefault="00C04866" w:rsidP="00C04866">
            <w:pPr>
              <w:ind w:firstLine="26"/>
            </w:pPr>
            <w:r w:rsidRPr="00C04866">
              <w:t>05/03/19</w:t>
            </w:r>
          </w:p>
        </w:tc>
        <w:tc>
          <w:tcPr>
            <w:tcW w:w="3140" w:type="dxa"/>
            <w:hideMark/>
          </w:tcPr>
          <w:p w:rsidR="00C04866" w:rsidRPr="00C04866" w:rsidRDefault="00C04866" w:rsidP="00C04866">
            <w:pPr>
              <w:jc w:val="left"/>
            </w:pPr>
            <w:r w:rsidRPr="00C04866">
              <w:t>Chỉnh sửa giao diện ứng dụng</w:t>
            </w:r>
            <w:r w:rsidRPr="00C04866">
              <w:br/>
              <w:t>- Gặp GVHD báo cáo tiến độ thực hiện và nhận lịch gặp mặt hàng tuần</w:t>
            </w:r>
            <w:r w:rsidRPr="00C04866">
              <w:br/>
              <w:t>-Đánh giá, chỉnh sửa Use case và giao diện.</w:t>
            </w:r>
            <w:r w:rsidRPr="00C04866">
              <w:br/>
              <w:t>- Chỉnh sửa mô tả chức năng</w:t>
            </w:r>
            <w:r w:rsidRPr="00C04866">
              <w:br/>
              <w:t>- Tìm hiểu và chọn phương pháp quản lý tài chính hiệu quả để áp dụng vào đề tài</w:t>
            </w:r>
            <w:r w:rsidRPr="00C04866">
              <w:br/>
              <w:t>- Đặc tả Use Case</w:t>
            </w:r>
            <w:r w:rsidRPr="00C04866">
              <w:br/>
              <w:t>- Vẽ Activity Diagram, Sequence Diagram.</w:t>
            </w:r>
          </w:p>
        </w:tc>
        <w:tc>
          <w:tcPr>
            <w:tcW w:w="965" w:type="dxa"/>
            <w:noWrap/>
            <w:hideMark/>
          </w:tcPr>
          <w:p w:rsidR="00C04866" w:rsidRPr="00C04866" w:rsidRDefault="00C04866">
            <w:r w:rsidRPr="00C04866">
              <w:t> </w:t>
            </w:r>
          </w:p>
        </w:tc>
      </w:tr>
      <w:tr w:rsidR="00C04866" w:rsidRPr="00C04866" w:rsidTr="000D3793">
        <w:trPr>
          <w:trHeight w:val="2640"/>
        </w:trPr>
        <w:tc>
          <w:tcPr>
            <w:tcW w:w="941" w:type="dxa"/>
            <w:noWrap/>
            <w:hideMark/>
          </w:tcPr>
          <w:p w:rsidR="00C04866" w:rsidRPr="00C04866" w:rsidRDefault="00C04866" w:rsidP="00C04866">
            <w:pPr>
              <w:jc w:val="center"/>
            </w:pPr>
            <w:r w:rsidRPr="00C04866">
              <w:t>6</w:t>
            </w:r>
          </w:p>
        </w:tc>
        <w:tc>
          <w:tcPr>
            <w:tcW w:w="1181" w:type="dxa"/>
            <w:noWrap/>
            <w:hideMark/>
          </w:tcPr>
          <w:p w:rsidR="00C04866" w:rsidRPr="00C04866" w:rsidRDefault="00C04866" w:rsidP="00C04866">
            <w:pPr>
              <w:ind w:hanging="136"/>
              <w:jc w:val="center"/>
            </w:pPr>
            <w:r w:rsidRPr="00C04866">
              <w:t>11/03/19</w:t>
            </w:r>
          </w:p>
        </w:tc>
        <w:tc>
          <w:tcPr>
            <w:tcW w:w="1417" w:type="dxa"/>
            <w:noWrap/>
            <w:hideMark/>
          </w:tcPr>
          <w:p w:rsidR="00C04866" w:rsidRPr="00C04866" w:rsidRDefault="00C04866" w:rsidP="00C04866">
            <w:pPr>
              <w:ind w:firstLine="166"/>
            </w:pPr>
            <w:r w:rsidRPr="00C04866">
              <w:t>17/03/19</w:t>
            </w:r>
          </w:p>
        </w:tc>
        <w:tc>
          <w:tcPr>
            <w:tcW w:w="1134" w:type="dxa"/>
            <w:noWrap/>
            <w:hideMark/>
          </w:tcPr>
          <w:p w:rsidR="00C04866" w:rsidRPr="00C04866" w:rsidRDefault="00C04866" w:rsidP="00C04866">
            <w:pPr>
              <w:ind w:firstLine="26"/>
            </w:pPr>
            <w:r w:rsidRPr="00C04866">
              <w:t>12/03/19</w:t>
            </w:r>
          </w:p>
        </w:tc>
        <w:tc>
          <w:tcPr>
            <w:tcW w:w="3140" w:type="dxa"/>
            <w:hideMark/>
          </w:tcPr>
          <w:p w:rsidR="00C04866" w:rsidRPr="00C04866" w:rsidRDefault="00C04866" w:rsidP="00C04866">
            <w:pPr>
              <w:jc w:val="left"/>
            </w:pPr>
            <w:r w:rsidRPr="00C04866">
              <w:t>Đánh giá, và chỉnh sửa đặc tả của tuần trước dự trên phương pháp đã chọn</w:t>
            </w:r>
            <w:r w:rsidRPr="00C04866">
              <w:br/>
              <w:t>Tiếp tục:</w:t>
            </w:r>
            <w:r w:rsidRPr="00C04866">
              <w:br/>
              <w:t>-Thiết kế giao diện ứng dụng</w:t>
            </w:r>
            <w:r w:rsidRPr="00C04866">
              <w:br/>
              <w:t>- Đánh giá, chỉnh sửa Use case và giao diện.</w:t>
            </w:r>
            <w:r w:rsidRPr="00C04866">
              <w:br/>
              <w:t>- Chỉnh sửa mô tả chức năng, phạm vi đề tài</w:t>
            </w:r>
            <w:r w:rsidRPr="00C04866">
              <w:br/>
              <w:t>- Đặc tả Use Case</w:t>
            </w:r>
            <w:r w:rsidRPr="00C04866">
              <w:br/>
              <w:t>- Vẽ Activity Diagram, Sequenece diagram, Class diagram</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7</w:t>
            </w:r>
          </w:p>
        </w:tc>
        <w:tc>
          <w:tcPr>
            <w:tcW w:w="1181" w:type="dxa"/>
            <w:noWrap/>
            <w:hideMark/>
          </w:tcPr>
          <w:p w:rsidR="00C04866" w:rsidRPr="00C04866" w:rsidRDefault="00C04866" w:rsidP="00C04866">
            <w:pPr>
              <w:ind w:hanging="136"/>
              <w:jc w:val="center"/>
            </w:pPr>
            <w:r w:rsidRPr="00C04866">
              <w:t>18/03/19</w:t>
            </w:r>
          </w:p>
        </w:tc>
        <w:tc>
          <w:tcPr>
            <w:tcW w:w="1417" w:type="dxa"/>
            <w:noWrap/>
            <w:hideMark/>
          </w:tcPr>
          <w:p w:rsidR="00C04866" w:rsidRPr="00C04866" w:rsidRDefault="00C04866" w:rsidP="00C04866">
            <w:pPr>
              <w:ind w:firstLine="166"/>
            </w:pPr>
            <w:r w:rsidRPr="00C04866">
              <w:t>24/03/19</w:t>
            </w:r>
          </w:p>
        </w:tc>
        <w:tc>
          <w:tcPr>
            <w:tcW w:w="1134" w:type="dxa"/>
            <w:noWrap/>
            <w:hideMark/>
          </w:tcPr>
          <w:p w:rsidR="00C04866" w:rsidRPr="00C04866" w:rsidRDefault="00C04866" w:rsidP="00C04866">
            <w:pPr>
              <w:ind w:firstLine="26"/>
            </w:pPr>
            <w:r w:rsidRPr="00C04866">
              <w:t>15/03/19</w:t>
            </w:r>
          </w:p>
        </w:tc>
        <w:tc>
          <w:tcPr>
            <w:tcW w:w="3140" w:type="dxa"/>
            <w:hideMark/>
          </w:tcPr>
          <w:p w:rsidR="00C04866" w:rsidRPr="00C04866" w:rsidRDefault="00C04866" w:rsidP="00C04866">
            <w:pPr>
              <w:jc w:val="left"/>
            </w:pPr>
            <w:r w:rsidRPr="00C04866">
              <w:t>Tiếp tục thực hiện:</w:t>
            </w:r>
            <w:r w:rsidRPr="00C04866">
              <w:br/>
              <w:t>- Chỉnh sửa sơ đồ Class diagram</w:t>
            </w:r>
            <w:r w:rsidRPr="00C04866">
              <w:br/>
              <w:t>- Vẽ  Sequenece diagram, Class diagram</w:t>
            </w:r>
            <w:r w:rsidRPr="00C04866">
              <w:br/>
              <w:t xml:space="preserve">- Tìm hiểu công nghệ cơ sở </w:t>
            </w:r>
            <w:r w:rsidRPr="00C04866">
              <w:lastRenderedPageBreak/>
              <w:t>dữ liệu hiệu quả cho ứng android</w:t>
            </w:r>
          </w:p>
        </w:tc>
        <w:tc>
          <w:tcPr>
            <w:tcW w:w="965" w:type="dxa"/>
            <w:noWrap/>
            <w:hideMark/>
          </w:tcPr>
          <w:p w:rsidR="00C04866" w:rsidRPr="00C04866" w:rsidRDefault="00C04866">
            <w:r w:rsidRPr="00C04866">
              <w:lastRenderedPageBreak/>
              <w:t> </w:t>
            </w:r>
          </w:p>
        </w:tc>
      </w:tr>
      <w:tr w:rsidR="00C04866" w:rsidRPr="00C04866" w:rsidTr="000D3793">
        <w:trPr>
          <w:trHeight w:val="2310"/>
        </w:trPr>
        <w:tc>
          <w:tcPr>
            <w:tcW w:w="941" w:type="dxa"/>
            <w:noWrap/>
            <w:hideMark/>
          </w:tcPr>
          <w:p w:rsidR="00C04866" w:rsidRPr="00C04866" w:rsidRDefault="00C04866" w:rsidP="00C04866">
            <w:pPr>
              <w:jc w:val="center"/>
            </w:pPr>
            <w:r w:rsidRPr="00C04866">
              <w:lastRenderedPageBreak/>
              <w:t>8</w:t>
            </w:r>
          </w:p>
        </w:tc>
        <w:tc>
          <w:tcPr>
            <w:tcW w:w="1181" w:type="dxa"/>
            <w:noWrap/>
            <w:hideMark/>
          </w:tcPr>
          <w:p w:rsidR="00C04866" w:rsidRPr="00C04866" w:rsidRDefault="00C04866" w:rsidP="00C04866">
            <w:pPr>
              <w:ind w:hanging="136"/>
              <w:jc w:val="center"/>
            </w:pPr>
            <w:r w:rsidRPr="00C04866">
              <w:t>25/03/19</w:t>
            </w:r>
          </w:p>
        </w:tc>
        <w:tc>
          <w:tcPr>
            <w:tcW w:w="1417" w:type="dxa"/>
            <w:noWrap/>
            <w:hideMark/>
          </w:tcPr>
          <w:p w:rsidR="00C04866" w:rsidRPr="00C04866" w:rsidRDefault="00C04866" w:rsidP="00C04866">
            <w:pPr>
              <w:ind w:firstLine="166"/>
            </w:pPr>
            <w:r w:rsidRPr="00C04866">
              <w:t>31/03/19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Mô phỏng thiết kế:</w:t>
            </w:r>
            <w:r w:rsidRPr="00C04866">
              <w:br/>
              <w:t>- Tiến hành mô hình hóa từng phần trên phần mềm.</w:t>
            </w:r>
            <w:r w:rsidRPr="00C04866">
              <w:br/>
              <w:t>Chi tiết:</w:t>
            </w:r>
            <w:r w:rsidRPr="00C04866">
              <w:br/>
              <w:t>- Code model class (package Entities)</w:t>
            </w:r>
            <w:r w:rsidRPr="00C04866">
              <w:br/>
              <w:t>- Viết package DAL: các chức năng tương tác với Database, chủ yếu là CRUD, toàn vẹn dữ liệu DB khi thực hiện các chức năng.</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9</w:t>
            </w:r>
          </w:p>
        </w:tc>
        <w:tc>
          <w:tcPr>
            <w:tcW w:w="1181" w:type="dxa"/>
            <w:noWrap/>
            <w:hideMark/>
          </w:tcPr>
          <w:p w:rsidR="00C04866" w:rsidRPr="00C04866" w:rsidRDefault="00C04866" w:rsidP="00C04866">
            <w:pPr>
              <w:ind w:hanging="136"/>
              <w:jc w:val="center"/>
            </w:pPr>
            <w:r w:rsidRPr="00C04866">
              <w:t>01/04/19</w:t>
            </w:r>
          </w:p>
        </w:tc>
        <w:tc>
          <w:tcPr>
            <w:tcW w:w="1417" w:type="dxa"/>
            <w:noWrap/>
            <w:hideMark/>
          </w:tcPr>
          <w:p w:rsidR="00C04866" w:rsidRPr="00C04866" w:rsidRDefault="00C04866" w:rsidP="00C04866">
            <w:pPr>
              <w:ind w:firstLine="166"/>
            </w:pPr>
            <w:r w:rsidRPr="00C04866">
              <w:t>07/04/19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Tiếp tục code ứng dụng:</w:t>
            </w:r>
            <w:r w:rsidRPr="00C04866">
              <w:br/>
              <w:t>- Viết chức năng CRUD</w:t>
            </w:r>
            <w:r w:rsidRPr="00C04866">
              <w:br/>
              <w:t>- Mô hình hóa toàn bộ hệ thống trên phần mềm (thông qua hình vẽ, giao diện), code giao diện</w:t>
            </w:r>
            <w:r w:rsidRPr="00C04866">
              <w:br/>
              <w:t>- Thiết kế cơ sở dữ liệu</w:t>
            </w:r>
            <w:r w:rsidRPr="00C04866">
              <w:br/>
              <w:t>- Code module kết nối với cơ sở dữ liệu</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10</w:t>
            </w:r>
          </w:p>
        </w:tc>
        <w:tc>
          <w:tcPr>
            <w:tcW w:w="1181" w:type="dxa"/>
            <w:noWrap/>
            <w:hideMark/>
          </w:tcPr>
          <w:p w:rsidR="00C04866" w:rsidRPr="00C04866" w:rsidRDefault="00C04866" w:rsidP="00C04866">
            <w:pPr>
              <w:ind w:hanging="136"/>
              <w:jc w:val="center"/>
            </w:pPr>
            <w:r w:rsidRPr="00C04866">
              <w:t>08/04/19</w:t>
            </w:r>
          </w:p>
        </w:tc>
        <w:tc>
          <w:tcPr>
            <w:tcW w:w="1417" w:type="dxa"/>
            <w:noWrap/>
            <w:hideMark/>
          </w:tcPr>
          <w:p w:rsidR="00C04866" w:rsidRPr="00C04866" w:rsidRDefault="00C04866" w:rsidP="00C04866">
            <w:pPr>
              <w:ind w:firstLine="166"/>
            </w:pPr>
            <w:r w:rsidRPr="00C04866">
              <w:t>14/04/19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C04866" w:rsidP="00C04866">
            <w:pPr>
              <w:jc w:val="left"/>
            </w:pPr>
            <w:r w:rsidRPr="00C04866">
              <w:t>Code giao diện cho một số chức năng chính</w:t>
            </w:r>
            <w:r w:rsidRPr="00C04866">
              <w:br/>
              <w:t>- Nghiên cứu và fix lỗi kết nối cơ sở dữ liệu</w:t>
            </w:r>
            <w:r w:rsidRPr="00C04866">
              <w:br/>
              <w:t>- Viết chức năng kiểm tra ràng buộc dữ liệu trên giao diện</w:t>
            </w:r>
            <w:r w:rsidRPr="00C04866">
              <w:br/>
            </w:r>
            <w:r w:rsidRPr="00C04866">
              <w:lastRenderedPageBreak/>
              <w:t>- Code chức năng chính(): thiết lập hủ tiền, ghi nhận chi tiêu, ghi nhận thu nhập</w:t>
            </w:r>
          </w:p>
        </w:tc>
        <w:tc>
          <w:tcPr>
            <w:tcW w:w="965" w:type="dxa"/>
            <w:noWrap/>
            <w:hideMark/>
          </w:tcPr>
          <w:p w:rsidR="00C04866" w:rsidRPr="00C04866" w:rsidRDefault="00C04866">
            <w:r w:rsidRPr="00C04866">
              <w:lastRenderedPageBreak/>
              <w:t> </w:t>
            </w:r>
          </w:p>
        </w:tc>
      </w:tr>
      <w:tr w:rsidR="00C04866" w:rsidRPr="00C04866" w:rsidTr="000D3793">
        <w:trPr>
          <w:trHeight w:val="2003"/>
        </w:trPr>
        <w:tc>
          <w:tcPr>
            <w:tcW w:w="941" w:type="dxa"/>
            <w:noWrap/>
            <w:hideMark/>
          </w:tcPr>
          <w:p w:rsidR="00C04866" w:rsidRPr="00C04866" w:rsidRDefault="00C04866" w:rsidP="00C04866">
            <w:pPr>
              <w:jc w:val="center"/>
            </w:pPr>
            <w:r w:rsidRPr="00C04866">
              <w:lastRenderedPageBreak/>
              <w:t>11</w:t>
            </w:r>
          </w:p>
        </w:tc>
        <w:tc>
          <w:tcPr>
            <w:tcW w:w="1181" w:type="dxa"/>
            <w:noWrap/>
            <w:hideMark/>
          </w:tcPr>
          <w:p w:rsidR="00C04866" w:rsidRPr="00C04866" w:rsidRDefault="00C04866" w:rsidP="00C04866">
            <w:pPr>
              <w:ind w:hanging="136"/>
              <w:jc w:val="center"/>
            </w:pPr>
            <w:r w:rsidRPr="00C04866">
              <w:t>15/04/19</w:t>
            </w:r>
          </w:p>
        </w:tc>
        <w:tc>
          <w:tcPr>
            <w:tcW w:w="1417" w:type="dxa"/>
            <w:noWrap/>
            <w:hideMark/>
          </w:tcPr>
          <w:p w:rsidR="00C04866" w:rsidRPr="00C04866" w:rsidRDefault="00C04866" w:rsidP="00C04866">
            <w:pPr>
              <w:ind w:firstLine="166"/>
            </w:pPr>
            <w:r w:rsidRPr="00C04866">
              <w:t>21/04/19</w:t>
            </w:r>
          </w:p>
        </w:tc>
        <w:tc>
          <w:tcPr>
            <w:tcW w:w="1134" w:type="dxa"/>
            <w:noWrap/>
            <w:hideMark/>
          </w:tcPr>
          <w:p w:rsidR="00C04866" w:rsidRPr="00C04866" w:rsidRDefault="00C04866" w:rsidP="00C04866">
            <w:pPr>
              <w:ind w:firstLine="26"/>
            </w:pPr>
            <w:r w:rsidRPr="00C04866">
              <w:t>15/04/19</w:t>
            </w:r>
          </w:p>
        </w:tc>
        <w:tc>
          <w:tcPr>
            <w:tcW w:w="3140" w:type="dxa"/>
            <w:hideMark/>
          </w:tcPr>
          <w:p w:rsidR="00C04866" w:rsidRPr="00C04866" w:rsidRDefault="00C04866" w:rsidP="00C04866">
            <w:pPr>
              <w:jc w:val="left"/>
            </w:pPr>
            <w:r w:rsidRPr="00C04866">
              <w:t>Tiếp tục code chức năng:</w:t>
            </w:r>
            <w:r w:rsidRPr="00C04866">
              <w:br/>
              <w:t>- Fix lỗi logic của các chức năng</w:t>
            </w:r>
            <w:r w:rsidRPr="00C04866">
              <w:br/>
              <w:t>- Chỉnh sửa giao diện để phù hợp với chức năng</w:t>
            </w:r>
            <w:r w:rsidRPr="00C04866">
              <w:br/>
              <w:t>- Tích hợp GUI và BLL</w:t>
            </w:r>
            <w:r w:rsidRPr="00C04866">
              <w:br/>
              <w:t>- Viết checklist để kiểm tra ứng dụng</w:t>
            </w:r>
            <w:r w:rsidRPr="00C04866">
              <w:br/>
              <w:t>- Báo cáo tiến độ, sửa đặc tả các usecase chi tiết hơn</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12</w:t>
            </w:r>
          </w:p>
        </w:tc>
        <w:tc>
          <w:tcPr>
            <w:tcW w:w="1181" w:type="dxa"/>
            <w:noWrap/>
            <w:hideMark/>
          </w:tcPr>
          <w:p w:rsidR="00C04866" w:rsidRPr="00C04866" w:rsidRDefault="00C04866" w:rsidP="00C04866">
            <w:pPr>
              <w:ind w:hanging="136"/>
              <w:jc w:val="center"/>
            </w:pPr>
            <w:r w:rsidRPr="00C04866">
              <w:t>22/04/19</w:t>
            </w:r>
          </w:p>
        </w:tc>
        <w:tc>
          <w:tcPr>
            <w:tcW w:w="1417" w:type="dxa"/>
            <w:noWrap/>
            <w:hideMark/>
          </w:tcPr>
          <w:p w:rsidR="00C04866" w:rsidRPr="00C04866" w:rsidRDefault="00C04866" w:rsidP="00C04866">
            <w:pPr>
              <w:ind w:firstLine="166"/>
            </w:pPr>
            <w:r w:rsidRPr="00C04866">
              <w:t>28/04/19</w:t>
            </w:r>
          </w:p>
        </w:tc>
        <w:tc>
          <w:tcPr>
            <w:tcW w:w="1134" w:type="dxa"/>
            <w:noWrap/>
            <w:hideMark/>
          </w:tcPr>
          <w:p w:rsidR="00C04866" w:rsidRPr="00C04866" w:rsidRDefault="00C04866" w:rsidP="00C04866">
            <w:pPr>
              <w:ind w:firstLine="26"/>
            </w:pPr>
            <w:r w:rsidRPr="00C04866">
              <w:t>27/04/19</w:t>
            </w:r>
          </w:p>
        </w:tc>
        <w:tc>
          <w:tcPr>
            <w:tcW w:w="3140" w:type="dxa"/>
            <w:hideMark/>
          </w:tcPr>
          <w:p w:rsidR="00C04866" w:rsidRPr="00C04866" w:rsidRDefault="00C04866" w:rsidP="00085A92">
            <w:pPr>
              <w:jc w:val="left"/>
            </w:pPr>
            <w:r w:rsidRPr="00C04866">
              <w:t>Sửa các đề mục của tài liệu, thêm cơ sở lý thuyết</w:t>
            </w:r>
            <w:r w:rsidRPr="00C04866">
              <w:br/>
              <w:t>Viết checklist các tình huống kiểm thử ch</w:t>
            </w:r>
            <w:r w:rsidR="00085A92">
              <w:t>o một số chức năng của ứng dụng</w:t>
            </w:r>
            <w:r w:rsidRPr="00C04866">
              <w:br/>
              <w:t>- Tích hợp GUI và BLL</w:t>
            </w:r>
            <w:r w:rsidRPr="00C04866">
              <w:br/>
              <w:t>- Kiểm tra và sửa lỗi cho các chức năng</w:t>
            </w:r>
          </w:p>
        </w:tc>
        <w:tc>
          <w:tcPr>
            <w:tcW w:w="965" w:type="dxa"/>
            <w:noWrap/>
            <w:hideMark/>
          </w:tcPr>
          <w:p w:rsidR="00C04866" w:rsidRPr="00C04866" w:rsidRDefault="00C04866">
            <w:r w:rsidRPr="00C04866">
              <w:t> </w:t>
            </w:r>
          </w:p>
        </w:tc>
      </w:tr>
      <w:tr w:rsidR="00C04866" w:rsidRPr="00C04866" w:rsidTr="000D3793">
        <w:trPr>
          <w:trHeight w:val="1315"/>
        </w:trPr>
        <w:tc>
          <w:tcPr>
            <w:tcW w:w="941" w:type="dxa"/>
            <w:noWrap/>
            <w:hideMark/>
          </w:tcPr>
          <w:p w:rsidR="00C04866" w:rsidRPr="00C04866" w:rsidRDefault="00C04866" w:rsidP="00C04866">
            <w:pPr>
              <w:jc w:val="center"/>
            </w:pPr>
            <w:r w:rsidRPr="00C04866">
              <w:t>13</w:t>
            </w:r>
          </w:p>
        </w:tc>
        <w:tc>
          <w:tcPr>
            <w:tcW w:w="1181" w:type="dxa"/>
            <w:noWrap/>
            <w:hideMark/>
          </w:tcPr>
          <w:p w:rsidR="00C04866" w:rsidRPr="00C04866" w:rsidRDefault="00C04866" w:rsidP="00C04866">
            <w:pPr>
              <w:ind w:hanging="136"/>
              <w:jc w:val="center"/>
            </w:pPr>
            <w:r w:rsidRPr="00C04866">
              <w:t>29/04/19</w:t>
            </w:r>
          </w:p>
        </w:tc>
        <w:tc>
          <w:tcPr>
            <w:tcW w:w="1417" w:type="dxa"/>
            <w:noWrap/>
            <w:hideMark/>
          </w:tcPr>
          <w:p w:rsidR="00C04866" w:rsidRPr="00C04866" w:rsidRDefault="00C04866" w:rsidP="00C04866">
            <w:pPr>
              <w:ind w:firstLine="166"/>
            </w:pPr>
            <w:r w:rsidRPr="00C04866">
              <w:t>05/05/19</w:t>
            </w:r>
          </w:p>
        </w:tc>
        <w:tc>
          <w:tcPr>
            <w:tcW w:w="1134" w:type="dxa"/>
            <w:noWrap/>
            <w:hideMark/>
          </w:tcPr>
          <w:p w:rsidR="00C04866" w:rsidRPr="00C04866" w:rsidRDefault="00C04866" w:rsidP="00C04866">
            <w:pPr>
              <w:ind w:firstLine="26"/>
            </w:pPr>
            <w:r w:rsidRPr="00C04866">
              <w:t> </w:t>
            </w:r>
          </w:p>
        </w:tc>
        <w:tc>
          <w:tcPr>
            <w:tcW w:w="3140" w:type="dxa"/>
            <w:hideMark/>
          </w:tcPr>
          <w:p w:rsidR="00C04866" w:rsidRPr="00C04866" w:rsidRDefault="00085A92" w:rsidP="00085A92">
            <w:pPr>
              <w:ind w:firstLine="0"/>
              <w:jc w:val="left"/>
            </w:pPr>
            <w:r>
              <w:t>Chỉnh sửa tài liệu, t</w:t>
            </w:r>
            <w:r w:rsidR="00C04866" w:rsidRPr="00C04866">
              <w:t>iếp tục code và test các chức năng</w:t>
            </w:r>
          </w:p>
        </w:tc>
        <w:tc>
          <w:tcPr>
            <w:tcW w:w="965" w:type="dxa"/>
            <w:noWrap/>
            <w:hideMark/>
          </w:tcPr>
          <w:p w:rsidR="00C04866" w:rsidRPr="00C04866" w:rsidRDefault="00C04866">
            <w:r w:rsidRPr="00C04866">
              <w:t> </w:t>
            </w:r>
          </w:p>
        </w:tc>
      </w:tr>
      <w:tr w:rsidR="00C04866" w:rsidRPr="00C04866" w:rsidTr="000D3793">
        <w:trPr>
          <w:trHeight w:val="2003"/>
        </w:trPr>
        <w:tc>
          <w:tcPr>
            <w:tcW w:w="941" w:type="dxa"/>
            <w:noWrap/>
            <w:hideMark/>
          </w:tcPr>
          <w:p w:rsidR="00C04866" w:rsidRPr="00C04866" w:rsidRDefault="00C04866" w:rsidP="00C04866">
            <w:pPr>
              <w:jc w:val="center"/>
            </w:pPr>
            <w:r w:rsidRPr="00C04866">
              <w:t>14</w:t>
            </w:r>
          </w:p>
        </w:tc>
        <w:tc>
          <w:tcPr>
            <w:tcW w:w="1181" w:type="dxa"/>
            <w:noWrap/>
            <w:hideMark/>
          </w:tcPr>
          <w:p w:rsidR="00C04866" w:rsidRPr="00C04866" w:rsidRDefault="00C04866" w:rsidP="00C04866">
            <w:pPr>
              <w:ind w:hanging="136"/>
              <w:jc w:val="center"/>
            </w:pPr>
            <w:r w:rsidRPr="00C04866">
              <w:t>06/05/19</w:t>
            </w:r>
          </w:p>
        </w:tc>
        <w:tc>
          <w:tcPr>
            <w:tcW w:w="1417" w:type="dxa"/>
            <w:noWrap/>
            <w:hideMark/>
          </w:tcPr>
          <w:p w:rsidR="00C04866" w:rsidRPr="00C04866" w:rsidRDefault="00C04866" w:rsidP="00C04866">
            <w:pPr>
              <w:ind w:firstLine="166"/>
            </w:pPr>
            <w:r w:rsidRPr="00C04866">
              <w:t>12/05/19</w:t>
            </w:r>
          </w:p>
        </w:tc>
        <w:tc>
          <w:tcPr>
            <w:tcW w:w="1134" w:type="dxa"/>
            <w:noWrap/>
            <w:hideMark/>
          </w:tcPr>
          <w:p w:rsidR="00C04866" w:rsidRPr="00C04866" w:rsidRDefault="00C04866" w:rsidP="00C04866">
            <w:pPr>
              <w:ind w:firstLine="26"/>
            </w:pPr>
            <w:r w:rsidRPr="00C04866">
              <w:t>11/05/19</w:t>
            </w:r>
          </w:p>
        </w:tc>
        <w:tc>
          <w:tcPr>
            <w:tcW w:w="3140" w:type="dxa"/>
            <w:hideMark/>
          </w:tcPr>
          <w:p w:rsidR="00C04866" w:rsidRPr="00C04866" w:rsidRDefault="00C04866" w:rsidP="000D3793">
            <w:pPr>
              <w:ind w:firstLine="0"/>
              <w:jc w:val="left"/>
            </w:pPr>
            <w:r w:rsidRPr="00C04866">
              <w:t xml:space="preserve">Chỉnh sửa và chuẩn bị tài liệu: </w:t>
            </w:r>
            <w:r w:rsidRPr="00C04866">
              <w:br/>
              <w:t>- Đưa tài liệu tham khảo vào phần cơ sở lý thuyết</w:t>
            </w:r>
            <w:r w:rsidRPr="00C04866">
              <w:br/>
              <w:t xml:space="preserve">- Thêm các chú thích hình ảnh và bảng biểu, phần phụ </w:t>
            </w:r>
            <w:r w:rsidRPr="00C04866">
              <w:lastRenderedPageBreak/>
              <w:t>lục của tài liệu</w:t>
            </w:r>
            <w:r w:rsidRPr="00C04866">
              <w:br/>
              <w:t>Chuẩn bị slide thuyết trình.</w:t>
            </w:r>
            <w:r w:rsidRPr="00C04866">
              <w:br/>
              <w:t>Tiếp tục hoàn thiện chức năng ứng dụng</w:t>
            </w:r>
          </w:p>
        </w:tc>
        <w:tc>
          <w:tcPr>
            <w:tcW w:w="965" w:type="dxa"/>
            <w:noWrap/>
            <w:hideMark/>
          </w:tcPr>
          <w:p w:rsidR="00C04866" w:rsidRPr="00C04866" w:rsidRDefault="00C04866">
            <w:r w:rsidRPr="00C04866">
              <w:lastRenderedPageBreak/>
              <w:t> </w:t>
            </w:r>
          </w:p>
        </w:tc>
      </w:tr>
      <w:tr w:rsidR="00C04866" w:rsidRPr="00C04866" w:rsidTr="000D3793">
        <w:trPr>
          <w:trHeight w:val="2003"/>
        </w:trPr>
        <w:tc>
          <w:tcPr>
            <w:tcW w:w="941" w:type="dxa"/>
            <w:noWrap/>
            <w:hideMark/>
          </w:tcPr>
          <w:p w:rsidR="00C04866" w:rsidRPr="00C04866" w:rsidRDefault="00C04866" w:rsidP="00C04866">
            <w:pPr>
              <w:jc w:val="center"/>
            </w:pPr>
            <w:r w:rsidRPr="00C04866">
              <w:lastRenderedPageBreak/>
              <w:t>15</w:t>
            </w:r>
          </w:p>
        </w:tc>
        <w:tc>
          <w:tcPr>
            <w:tcW w:w="1181" w:type="dxa"/>
            <w:noWrap/>
            <w:hideMark/>
          </w:tcPr>
          <w:p w:rsidR="00C04866" w:rsidRPr="00C04866" w:rsidRDefault="00C04866" w:rsidP="00C04866">
            <w:pPr>
              <w:ind w:hanging="136"/>
              <w:jc w:val="center"/>
            </w:pPr>
            <w:r w:rsidRPr="00C04866">
              <w:t>13/05/19</w:t>
            </w:r>
          </w:p>
        </w:tc>
        <w:tc>
          <w:tcPr>
            <w:tcW w:w="1417" w:type="dxa"/>
            <w:noWrap/>
            <w:hideMark/>
          </w:tcPr>
          <w:p w:rsidR="00C04866" w:rsidRPr="00C04866" w:rsidRDefault="00C04866" w:rsidP="00C04866">
            <w:pPr>
              <w:ind w:firstLine="166"/>
            </w:pPr>
            <w:r w:rsidRPr="00C04866">
              <w:t>19/05/19</w:t>
            </w:r>
          </w:p>
        </w:tc>
        <w:tc>
          <w:tcPr>
            <w:tcW w:w="1134" w:type="dxa"/>
            <w:noWrap/>
            <w:hideMark/>
          </w:tcPr>
          <w:p w:rsidR="00C04866" w:rsidRPr="00C04866" w:rsidRDefault="00C04866" w:rsidP="00C04866">
            <w:pPr>
              <w:ind w:firstLine="26"/>
            </w:pPr>
            <w:r w:rsidRPr="00C04866">
              <w:t>15/05/19</w:t>
            </w:r>
          </w:p>
        </w:tc>
        <w:tc>
          <w:tcPr>
            <w:tcW w:w="3140" w:type="dxa"/>
            <w:hideMark/>
          </w:tcPr>
          <w:p w:rsidR="00C04866" w:rsidRPr="00C04866" w:rsidRDefault="00C04866" w:rsidP="00C04866">
            <w:pPr>
              <w:jc w:val="left"/>
            </w:pPr>
            <w:r w:rsidRPr="00C04866">
              <w:t>In tài liệu, báo cáo với giảng viên hướng dẫn</w:t>
            </w:r>
            <w:r w:rsidRPr="00C04866">
              <w:br/>
              <w:t>- Chỉnh sửa tài liệu cho phù hợp</w:t>
            </w:r>
            <w:r w:rsidRPr="00C04866">
              <w:br/>
              <w:t>- Chỉnh sửa slide thuyết trình</w:t>
            </w:r>
          </w:p>
        </w:tc>
        <w:tc>
          <w:tcPr>
            <w:tcW w:w="965" w:type="dxa"/>
            <w:noWrap/>
            <w:hideMark/>
          </w:tcPr>
          <w:p w:rsidR="00C04866" w:rsidRPr="00C04866" w:rsidRDefault="00C04866">
            <w:r w:rsidRPr="00C04866">
              <w:t> </w:t>
            </w:r>
          </w:p>
        </w:tc>
      </w:tr>
      <w:tr w:rsidR="00C04866" w:rsidRPr="00C04866" w:rsidTr="000D3793">
        <w:trPr>
          <w:trHeight w:val="660"/>
        </w:trPr>
        <w:tc>
          <w:tcPr>
            <w:tcW w:w="941" w:type="dxa"/>
            <w:noWrap/>
            <w:hideMark/>
          </w:tcPr>
          <w:p w:rsidR="00C04866" w:rsidRPr="00C04866" w:rsidRDefault="00C04866" w:rsidP="00C04866">
            <w:pPr>
              <w:jc w:val="center"/>
            </w:pPr>
            <w:r w:rsidRPr="00C04866">
              <w:t>16</w:t>
            </w:r>
          </w:p>
        </w:tc>
        <w:tc>
          <w:tcPr>
            <w:tcW w:w="1181" w:type="dxa"/>
            <w:noWrap/>
            <w:hideMark/>
          </w:tcPr>
          <w:p w:rsidR="00C04866" w:rsidRPr="00C04866" w:rsidRDefault="00C04866" w:rsidP="00C04866">
            <w:pPr>
              <w:ind w:hanging="136"/>
              <w:jc w:val="center"/>
            </w:pPr>
            <w:r w:rsidRPr="00C04866">
              <w:t>20/05/19</w:t>
            </w:r>
          </w:p>
        </w:tc>
        <w:tc>
          <w:tcPr>
            <w:tcW w:w="1417" w:type="dxa"/>
            <w:noWrap/>
            <w:hideMark/>
          </w:tcPr>
          <w:p w:rsidR="00C04866" w:rsidRPr="00C04866" w:rsidRDefault="00C04866" w:rsidP="00C04866">
            <w:pPr>
              <w:ind w:firstLine="166"/>
            </w:pPr>
            <w:r w:rsidRPr="00C04866">
              <w:t>26/05/19</w:t>
            </w:r>
          </w:p>
        </w:tc>
        <w:tc>
          <w:tcPr>
            <w:tcW w:w="1134" w:type="dxa"/>
            <w:noWrap/>
            <w:hideMark/>
          </w:tcPr>
          <w:p w:rsidR="00C04866" w:rsidRPr="00C04866" w:rsidRDefault="00C04866" w:rsidP="00C04866">
            <w:pPr>
              <w:ind w:firstLine="26"/>
            </w:pPr>
            <w:r w:rsidRPr="00C04866">
              <w:t>5/26/2019</w:t>
            </w:r>
          </w:p>
        </w:tc>
        <w:tc>
          <w:tcPr>
            <w:tcW w:w="3140" w:type="dxa"/>
            <w:hideMark/>
          </w:tcPr>
          <w:p w:rsidR="00C04866" w:rsidRPr="00C04866" w:rsidRDefault="00C04866" w:rsidP="00085A92">
            <w:pPr>
              <w:ind w:firstLine="0"/>
              <w:jc w:val="left"/>
            </w:pPr>
            <w:r w:rsidRPr="00C04866">
              <w:t>Báo cáo cho giảng viên hướng dẫn</w:t>
            </w:r>
            <w:r w:rsidRPr="00C04866">
              <w:br/>
              <w:t>Demo ứng dụng</w:t>
            </w:r>
          </w:p>
        </w:tc>
        <w:tc>
          <w:tcPr>
            <w:tcW w:w="965" w:type="dxa"/>
            <w:noWrap/>
            <w:hideMark/>
          </w:tcPr>
          <w:p w:rsidR="00C04866" w:rsidRPr="00C04866" w:rsidRDefault="00C04866">
            <w:r w:rsidRPr="00C04866">
              <w:t> </w:t>
            </w:r>
          </w:p>
        </w:tc>
      </w:tr>
      <w:tr w:rsidR="00C04866" w:rsidRPr="00C04866" w:rsidTr="000D3793">
        <w:trPr>
          <w:trHeight w:val="3280"/>
        </w:trPr>
        <w:tc>
          <w:tcPr>
            <w:tcW w:w="941" w:type="dxa"/>
            <w:noWrap/>
            <w:hideMark/>
          </w:tcPr>
          <w:p w:rsidR="00C04866" w:rsidRPr="00C04866" w:rsidRDefault="00C04866" w:rsidP="00C04866">
            <w:pPr>
              <w:jc w:val="center"/>
            </w:pPr>
            <w:r w:rsidRPr="00C04866">
              <w:t>17</w:t>
            </w:r>
          </w:p>
        </w:tc>
        <w:tc>
          <w:tcPr>
            <w:tcW w:w="1181" w:type="dxa"/>
            <w:noWrap/>
            <w:hideMark/>
          </w:tcPr>
          <w:p w:rsidR="00C04866" w:rsidRPr="00C04866" w:rsidRDefault="00C04866" w:rsidP="00C04866">
            <w:pPr>
              <w:ind w:hanging="136"/>
              <w:jc w:val="center"/>
            </w:pPr>
            <w:r w:rsidRPr="00C04866">
              <w:t>27/05/19</w:t>
            </w:r>
          </w:p>
        </w:tc>
        <w:tc>
          <w:tcPr>
            <w:tcW w:w="1417" w:type="dxa"/>
            <w:noWrap/>
            <w:hideMark/>
          </w:tcPr>
          <w:p w:rsidR="00C04866" w:rsidRPr="00C04866" w:rsidRDefault="00C04866" w:rsidP="00C04866">
            <w:pPr>
              <w:ind w:firstLine="166"/>
            </w:pPr>
            <w:r w:rsidRPr="00C04866">
              <w:t>02/06/19</w:t>
            </w:r>
          </w:p>
        </w:tc>
        <w:tc>
          <w:tcPr>
            <w:tcW w:w="1134" w:type="dxa"/>
            <w:noWrap/>
            <w:hideMark/>
          </w:tcPr>
          <w:p w:rsidR="00C04866" w:rsidRPr="00C04866" w:rsidRDefault="00C04866" w:rsidP="00C04866">
            <w:pPr>
              <w:ind w:firstLine="26"/>
            </w:pPr>
            <w:r w:rsidRPr="00C04866">
              <w:t>5/28/2019</w:t>
            </w:r>
          </w:p>
        </w:tc>
        <w:tc>
          <w:tcPr>
            <w:tcW w:w="3140" w:type="dxa"/>
            <w:hideMark/>
          </w:tcPr>
          <w:p w:rsidR="00C04866" w:rsidRPr="00C04866" w:rsidRDefault="00C04866" w:rsidP="004B2B28">
            <w:pPr>
              <w:jc w:val="left"/>
            </w:pPr>
            <w:r w:rsidRPr="00C04866">
              <w:t>Chuẩn bị trước các câu hỏi cho phần thuyết trình. Nói</w:t>
            </w:r>
            <w:r w:rsidR="004B2B28">
              <w:t xml:space="preserve"> trước những phần còn thiếu sót,</w:t>
            </w:r>
            <w:r w:rsidRPr="00C04866">
              <w:t>khẳng định có thể thực hiện nếu có thêm thời gian cho việc code.</w:t>
            </w:r>
            <w:r w:rsidRPr="00C04866">
              <w:br/>
              <w:t>Báo cáo trước giảng viên phản biện</w:t>
            </w:r>
          </w:p>
        </w:tc>
        <w:tc>
          <w:tcPr>
            <w:tcW w:w="965" w:type="dxa"/>
            <w:noWrap/>
            <w:hideMark/>
          </w:tcPr>
          <w:p w:rsidR="00C04866" w:rsidRPr="00C04866" w:rsidRDefault="00C04866" w:rsidP="004B2B28">
            <w:pPr>
              <w:keepNext/>
            </w:pPr>
            <w:r w:rsidRPr="00C04866">
              <w:t> </w:t>
            </w:r>
          </w:p>
        </w:tc>
      </w:tr>
    </w:tbl>
    <w:p w:rsidR="00483774" w:rsidRPr="00483774" w:rsidRDefault="004B2B28" w:rsidP="004B2B28">
      <w:pPr>
        <w:pStyle w:val="Caption"/>
      </w:pPr>
      <w:r>
        <w:t>Bảng  phụ lục</w:t>
      </w:r>
      <w:r>
        <w:noBreakHyphen/>
      </w:r>
      <w:r>
        <w:fldChar w:fldCharType="begin"/>
      </w:r>
      <w:r>
        <w:instrText xml:space="preserve"> SEQ Bảng_ \* ARABIC \s 1 </w:instrText>
      </w:r>
      <w:r>
        <w:fldChar w:fldCharType="separate"/>
      </w:r>
      <w:r>
        <w:rPr>
          <w:noProof/>
        </w:rPr>
        <w:t>2</w:t>
      </w:r>
      <w:r>
        <w:fldChar w:fldCharType="end"/>
      </w:r>
      <w:r>
        <w:rPr>
          <w:noProof/>
        </w:rPr>
        <w:t xml:space="preserve">Nhật ký </w:t>
      </w:r>
      <w:bookmarkStart w:id="189" w:name="_GoBack"/>
      <w:bookmarkEnd w:id="189"/>
      <w:r>
        <w:rPr>
          <w:noProof/>
        </w:rPr>
        <w:t>làm việc</w:t>
      </w:r>
    </w:p>
    <w:sectPr w:rsidR="00483774" w:rsidRPr="00483774" w:rsidSect="009165B5">
      <w:headerReference w:type="even" r:id="rId107"/>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381" w:rsidRDefault="00085381">
      <w:r>
        <w:separator/>
      </w:r>
    </w:p>
    <w:p w:rsidR="00085381" w:rsidRDefault="00085381"/>
  </w:endnote>
  <w:endnote w:type="continuationSeparator" w:id="0">
    <w:p w:rsidR="00085381" w:rsidRDefault="00085381">
      <w:r>
        <w:continuationSeparator/>
      </w:r>
    </w:p>
    <w:p w:rsidR="00085381" w:rsidRDefault="000853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04A" w:rsidRDefault="0041104A"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41104A" w:rsidRDefault="0041104A" w:rsidP="008F3A7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07"/>
      <w:gridCol w:w="2938"/>
    </w:tblGrid>
    <w:tr w:rsidR="0041104A" w:rsidTr="009165B5">
      <w:tc>
        <w:tcPr>
          <w:tcW w:w="2979" w:type="dxa"/>
          <w:shd w:val="clear" w:color="auto" w:fill="FAFAFA"/>
        </w:tcPr>
        <w:p w:rsidR="0041104A" w:rsidRPr="009165B5" w:rsidRDefault="0041104A" w:rsidP="00C24DC5">
          <w:pPr>
            <w:pStyle w:val="Footer"/>
            <w:tabs>
              <w:tab w:val="clear" w:pos="4320"/>
              <w:tab w:val="clear" w:pos="8640"/>
            </w:tabs>
            <w:spacing w:before="0" w:line="240" w:lineRule="auto"/>
            <w:ind w:right="360" w:firstLine="0"/>
            <w:rPr>
              <w:i/>
              <w:sz w:val="24"/>
            </w:rPr>
          </w:pPr>
          <w:r>
            <w:rPr>
              <w:i/>
              <w:sz w:val="24"/>
            </w:rPr>
            <w:t>Nguyễn Ngọc Uyên Vy – Châu Thị Thu Thảo</w:t>
          </w:r>
        </w:p>
      </w:tc>
      <w:tc>
        <w:tcPr>
          <w:tcW w:w="2961" w:type="dxa"/>
          <w:shd w:val="clear" w:color="auto" w:fill="FAFAFA"/>
        </w:tcPr>
        <w:p w:rsidR="0041104A" w:rsidRPr="00B57E92" w:rsidRDefault="0041104A"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0D3793">
            <w:rPr>
              <w:rStyle w:val="PageNumber"/>
              <w:noProof/>
              <w:sz w:val="24"/>
            </w:rPr>
            <w:t>94</w:t>
          </w:r>
          <w:r w:rsidRPr="00B57E92">
            <w:rPr>
              <w:rStyle w:val="PageNumber"/>
              <w:sz w:val="24"/>
            </w:rPr>
            <w:fldChar w:fldCharType="end"/>
          </w:r>
        </w:p>
      </w:tc>
      <w:tc>
        <w:tcPr>
          <w:tcW w:w="2962" w:type="dxa"/>
          <w:shd w:val="clear" w:color="auto" w:fill="FAFAFA"/>
        </w:tcPr>
        <w:p w:rsidR="0041104A" w:rsidRPr="00570EF4" w:rsidRDefault="0041104A" w:rsidP="000119D1">
          <w:pPr>
            <w:pStyle w:val="Footer"/>
            <w:tabs>
              <w:tab w:val="clear" w:pos="4320"/>
              <w:tab w:val="clear" w:pos="8640"/>
            </w:tabs>
            <w:spacing w:before="0" w:line="240" w:lineRule="auto"/>
            <w:ind w:right="-1" w:firstLine="0"/>
            <w:jc w:val="right"/>
            <w:rPr>
              <w:i/>
              <w:sz w:val="24"/>
            </w:rPr>
          </w:pPr>
          <w:r>
            <w:rPr>
              <w:i/>
              <w:sz w:val="24"/>
            </w:rPr>
            <w:t>Lớp DHKTPM11BTT</w:t>
          </w:r>
        </w:p>
      </w:tc>
    </w:tr>
  </w:tbl>
  <w:p w:rsidR="0041104A" w:rsidRDefault="0041104A" w:rsidP="008F3A7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381" w:rsidRDefault="00085381">
      <w:r>
        <w:separator/>
      </w:r>
    </w:p>
    <w:p w:rsidR="00085381" w:rsidRDefault="00085381"/>
  </w:footnote>
  <w:footnote w:type="continuationSeparator" w:id="0">
    <w:p w:rsidR="00085381" w:rsidRDefault="00085381">
      <w:r>
        <w:continuationSeparator/>
      </w:r>
    </w:p>
    <w:p w:rsidR="00085381" w:rsidRDefault="0008538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04A" w:rsidRDefault="0041104A"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41104A" w:rsidRPr="00570EF4" w:rsidTr="009165B5">
      <w:tc>
        <w:tcPr>
          <w:tcW w:w="9004" w:type="dxa"/>
          <w:shd w:val="clear" w:color="auto" w:fill="FAFAFA"/>
        </w:tcPr>
        <w:p w:rsidR="0041104A" w:rsidRPr="00570EF4" w:rsidRDefault="0041104A" w:rsidP="006C1FC6">
          <w:pPr>
            <w:pStyle w:val="Header"/>
            <w:spacing w:before="0" w:line="240" w:lineRule="auto"/>
            <w:ind w:firstLine="0"/>
            <w:rPr>
              <w:i/>
              <w:sz w:val="24"/>
            </w:rPr>
          </w:pPr>
          <w:r>
            <w:rPr>
              <w:i/>
              <w:sz w:val="24"/>
            </w:rPr>
            <w:t xml:space="preserve">Khóa  luận tốt nghiệp chuyên ngành </w:t>
          </w:r>
          <w:r w:rsidRPr="008D7AD9">
            <w:rPr>
              <w:i/>
              <w:sz w:val="24"/>
            </w:rPr>
            <w:t>Kỹ Thuật Phần Mềm</w:t>
          </w:r>
          <w:r>
            <w:rPr>
              <w:i/>
              <w:sz w:val="24"/>
            </w:rPr>
            <w:t xml:space="preserve"> </w:t>
          </w:r>
        </w:p>
      </w:tc>
    </w:tr>
  </w:tbl>
  <w:p w:rsidR="0041104A" w:rsidRPr="00162939" w:rsidRDefault="0041104A"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104A" w:rsidRDefault="0041104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DFD4A55"/>
    <w:multiLevelType w:val="multilevel"/>
    <w:tmpl w:val="19C03D76"/>
    <w:lvl w:ilvl="0">
      <w:start w:val="1"/>
      <w:numFmt w:val="decimal"/>
      <w:lvlText w:val="%1."/>
      <w:lvlJc w:val="left"/>
      <w:pPr>
        <w:ind w:left="502" w:hanging="360"/>
      </w:p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2" w15:restartNumberingAfterBreak="0">
    <w:nsid w:val="179D11CC"/>
    <w:multiLevelType w:val="hybridMultilevel"/>
    <w:tmpl w:val="8382931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19E0681C"/>
    <w:multiLevelType w:val="multilevel"/>
    <w:tmpl w:val="C61C9DB6"/>
    <w:lvl w:ilvl="0">
      <w:start w:val="1"/>
      <w:numFmt w:val="decimal"/>
      <w:lvlText w:val="%1."/>
      <w:lvlJc w:val="left"/>
      <w:pPr>
        <w:ind w:left="502" w:hanging="360"/>
      </w:pPr>
      <w:rPr>
        <w:rFonts w:hint="default"/>
      </w:rPr>
    </w:lvl>
    <w:lvl w:ilvl="1">
      <w:start w:val="1"/>
      <w:numFmt w:val="decimal"/>
      <w:isLgl/>
      <w:lvlText w:val="%1.%2."/>
      <w:lvlJc w:val="left"/>
      <w:pPr>
        <w:ind w:left="907" w:hanging="720"/>
      </w:pPr>
      <w:rPr>
        <w:rFonts w:hint="default"/>
      </w:rPr>
    </w:lvl>
    <w:lvl w:ilvl="2">
      <w:start w:val="1"/>
      <w:numFmt w:val="decimal"/>
      <w:isLgl/>
      <w:lvlText w:val="%1.%2.%3."/>
      <w:lvlJc w:val="left"/>
      <w:pPr>
        <w:ind w:left="952" w:hanging="720"/>
      </w:pPr>
      <w:rPr>
        <w:rFonts w:hint="default"/>
      </w:rPr>
    </w:lvl>
    <w:lvl w:ilvl="3">
      <w:start w:val="1"/>
      <w:numFmt w:val="decimal"/>
      <w:isLgl/>
      <w:lvlText w:val="%1.%2.%3.%4."/>
      <w:lvlJc w:val="left"/>
      <w:pPr>
        <w:ind w:left="1357" w:hanging="1080"/>
      </w:pPr>
      <w:rPr>
        <w:rFonts w:hint="default"/>
      </w:rPr>
    </w:lvl>
    <w:lvl w:ilvl="4">
      <w:start w:val="1"/>
      <w:numFmt w:val="decimal"/>
      <w:isLgl/>
      <w:lvlText w:val="%1.%2.%3.%4.%5."/>
      <w:lvlJc w:val="left"/>
      <w:pPr>
        <w:ind w:left="1402" w:hanging="1080"/>
      </w:pPr>
      <w:rPr>
        <w:rFonts w:hint="default"/>
      </w:rPr>
    </w:lvl>
    <w:lvl w:ilvl="5">
      <w:start w:val="1"/>
      <w:numFmt w:val="decimal"/>
      <w:isLgl/>
      <w:lvlText w:val="%1.%2.%3.%4.%5.%6."/>
      <w:lvlJc w:val="left"/>
      <w:pPr>
        <w:ind w:left="1807" w:hanging="1440"/>
      </w:pPr>
      <w:rPr>
        <w:rFonts w:hint="default"/>
      </w:rPr>
    </w:lvl>
    <w:lvl w:ilvl="6">
      <w:start w:val="1"/>
      <w:numFmt w:val="decimal"/>
      <w:isLgl/>
      <w:lvlText w:val="%1.%2.%3.%4.%5.%6.%7."/>
      <w:lvlJc w:val="left"/>
      <w:pPr>
        <w:ind w:left="1852" w:hanging="1440"/>
      </w:pPr>
      <w:rPr>
        <w:rFonts w:hint="default"/>
      </w:rPr>
    </w:lvl>
    <w:lvl w:ilvl="7">
      <w:start w:val="1"/>
      <w:numFmt w:val="decimal"/>
      <w:isLgl/>
      <w:lvlText w:val="%1.%2.%3.%4.%5.%6.%7.%8."/>
      <w:lvlJc w:val="left"/>
      <w:pPr>
        <w:ind w:left="2257" w:hanging="1800"/>
      </w:pPr>
      <w:rPr>
        <w:rFonts w:hint="default"/>
      </w:rPr>
    </w:lvl>
    <w:lvl w:ilvl="8">
      <w:start w:val="1"/>
      <w:numFmt w:val="decimal"/>
      <w:isLgl/>
      <w:lvlText w:val="%1.%2.%3.%4.%5.%6.%7.%8.%9."/>
      <w:lvlJc w:val="left"/>
      <w:pPr>
        <w:ind w:left="2302" w:hanging="1800"/>
      </w:pPr>
      <w:rPr>
        <w:rFonts w:hint="default"/>
      </w:rPr>
    </w:lvl>
  </w:abstractNum>
  <w:abstractNum w:abstractNumId="4" w15:restartNumberingAfterBreak="0">
    <w:nsid w:val="19FE60F9"/>
    <w:multiLevelType w:val="hybridMultilevel"/>
    <w:tmpl w:val="2FFE9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D0E86"/>
    <w:multiLevelType w:val="multilevel"/>
    <w:tmpl w:val="DD06C2CA"/>
    <w:lvl w:ilvl="0">
      <w:start w:val="1"/>
      <w:numFmt w:val="decimal"/>
      <w:lvlText w:val="%1."/>
      <w:lvlJc w:val="left"/>
      <w:pPr>
        <w:ind w:left="1125" w:hanging="360"/>
      </w:pPr>
    </w:lvl>
    <w:lvl w:ilvl="1">
      <w:start w:val="1"/>
      <w:numFmt w:val="decimal"/>
      <w:isLgl/>
      <w:lvlText w:val="%1.%2."/>
      <w:lvlJc w:val="left"/>
      <w:pPr>
        <w:ind w:left="1485" w:hanging="72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6" w15:restartNumberingAfterBreak="0">
    <w:nsid w:val="1B676D73"/>
    <w:multiLevelType w:val="hybridMultilevel"/>
    <w:tmpl w:val="8382931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15:restartNumberingAfterBreak="0">
    <w:nsid w:val="1CFF10B6"/>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8" w15:restartNumberingAfterBreak="0">
    <w:nsid w:val="2C3470CB"/>
    <w:multiLevelType w:val="hybridMultilevel"/>
    <w:tmpl w:val="C7ACBB44"/>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D4E356A"/>
    <w:multiLevelType w:val="hybridMultilevel"/>
    <w:tmpl w:val="B240B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785898"/>
    <w:multiLevelType w:val="hybridMultilevel"/>
    <w:tmpl w:val="1D7EC0DC"/>
    <w:lvl w:ilvl="0" w:tplc="C9ECDB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3A35FC"/>
    <w:multiLevelType w:val="multilevel"/>
    <w:tmpl w:val="E69C72A2"/>
    <w:lvl w:ilvl="0">
      <w:start w:val="1"/>
      <w:numFmt w:val="decimal"/>
      <w:lvlText w:val="%1."/>
      <w:lvlJc w:val="left"/>
      <w:pPr>
        <w:ind w:left="644"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2" w15:restartNumberingAfterBreak="0">
    <w:nsid w:val="3A965082"/>
    <w:multiLevelType w:val="multilevel"/>
    <w:tmpl w:val="8B408296"/>
    <w:lvl w:ilvl="0">
      <w:start w:val="1"/>
      <w:numFmt w:val="decimal"/>
      <w:lvlText w:val="%1."/>
      <w:lvlJc w:val="left"/>
      <w:pPr>
        <w:ind w:left="502" w:hanging="360"/>
      </w:p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13" w15:restartNumberingAfterBreak="0">
    <w:nsid w:val="423A5B27"/>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4" w15:restartNumberingAfterBreak="0">
    <w:nsid w:val="43EB5728"/>
    <w:multiLevelType w:val="multilevel"/>
    <w:tmpl w:val="19C03D76"/>
    <w:lvl w:ilvl="0">
      <w:start w:val="1"/>
      <w:numFmt w:val="decimal"/>
      <w:lvlText w:val="%1."/>
      <w:lvlJc w:val="left"/>
      <w:pPr>
        <w:ind w:left="1125" w:hanging="360"/>
      </w:pPr>
    </w:lvl>
    <w:lvl w:ilvl="1">
      <w:start w:val="1"/>
      <w:numFmt w:val="decimal"/>
      <w:isLgl/>
      <w:lvlText w:val="%1.%2."/>
      <w:lvlJc w:val="left"/>
      <w:pPr>
        <w:ind w:left="1485" w:hanging="72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15" w15:restartNumberingAfterBreak="0">
    <w:nsid w:val="443B4333"/>
    <w:multiLevelType w:val="multilevel"/>
    <w:tmpl w:val="5B86B070"/>
    <w:lvl w:ilvl="0">
      <w:start w:val="1"/>
      <w:numFmt w:val="decimal"/>
      <w:lvlText w:val="%1."/>
      <w:lvlJc w:val="left"/>
      <w:pPr>
        <w:ind w:left="1125" w:hanging="360"/>
      </w:pPr>
    </w:lvl>
    <w:lvl w:ilvl="1">
      <w:start w:val="1"/>
      <w:numFmt w:val="decimal"/>
      <w:isLgl/>
      <w:lvlText w:val="%1.%2."/>
      <w:lvlJc w:val="left"/>
      <w:pPr>
        <w:ind w:left="1485" w:hanging="72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16" w15:restartNumberingAfterBreak="0">
    <w:nsid w:val="4A950D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110684"/>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8" w15:restartNumberingAfterBreak="0">
    <w:nsid w:val="4B5362BB"/>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9"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DE044D1"/>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1" w15:restartNumberingAfterBreak="0">
    <w:nsid w:val="4EFE2B84"/>
    <w:multiLevelType w:val="hybridMultilevel"/>
    <w:tmpl w:val="2FFE9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B0570D"/>
    <w:multiLevelType w:val="hybridMultilevel"/>
    <w:tmpl w:val="37784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174D93"/>
    <w:multiLevelType w:val="hybridMultilevel"/>
    <w:tmpl w:val="8464860E"/>
    <w:lvl w:ilvl="0" w:tplc="EA8C9244">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F29A2"/>
    <w:multiLevelType w:val="multilevel"/>
    <w:tmpl w:val="7C2AEB78"/>
    <w:lvl w:ilvl="0">
      <w:start w:val="1"/>
      <w:numFmt w:val="decimal"/>
      <w:lvlText w:val="%1."/>
      <w:lvlJc w:val="left"/>
      <w:pPr>
        <w:ind w:left="502" w:hanging="360"/>
      </w:p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25" w15:restartNumberingAfterBreak="0">
    <w:nsid w:val="55F56CF5"/>
    <w:multiLevelType w:val="hybridMultilevel"/>
    <w:tmpl w:val="8382931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6" w15:restartNumberingAfterBreak="0">
    <w:nsid w:val="5A733ED9"/>
    <w:multiLevelType w:val="multilevel"/>
    <w:tmpl w:val="5B86B070"/>
    <w:lvl w:ilvl="0">
      <w:start w:val="1"/>
      <w:numFmt w:val="decimal"/>
      <w:lvlText w:val="%1."/>
      <w:lvlJc w:val="left"/>
      <w:pPr>
        <w:ind w:left="1125" w:hanging="360"/>
      </w:pPr>
    </w:lvl>
    <w:lvl w:ilvl="1">
      <w:start w:val="1"/>
      <w:numFmt w:val="decimal"/>
      <w:isLgl/>
      <w:lvlText w:val="%1.%2."/>
      <w:lvlJc w:val="left"/>
      <w:pPr>
        <w:ind w:left="1485" w:hanging="72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27" w15:restartNumberingAfterBreak="0">
    <w:nsid w:val="5AFB12FA"/>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8" w15:restartNumberingAfterBreak="0">
    <w:nsid w:val="614437F5"/>
    <w:multiLevelType w:val="hybridMultilevel"/>
    <w:tmpl w:val="8382931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15:restartNumberingAfterBreak="0">
    <w:nsid w:val="62437BF9"/>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0" w15:restartNumberingAfterBreak="0">
    <w:nsid w:val="63CF390E"/>
    <w:multiLevelType w:val="multilevel"/>
    <w:tmpl w:val="C06ED7EE"/>
    <w:lvl w:ilvl="0">
      <w:start w:val="1"/>
      <w:numFmt w:val="decimal"/>
      <w:lvlText w:val="%1."/>
      <w:lvlJc w:val="left"/>
      <w:pPr>
        <w:ind w:left="502" w:hanging="360"/>
      </w:pPr>
      <w:rPr>
        <w:rFonts w:hint="default"/>
      </w:rPr>
    </w:lvl>
    <w:lvl w:ilvl="1">
      <w:start w:val="1"/>
      <w:numFmt w:val="decimal"/>
      <w:isLgl/>
      <w:lvlText w:val="%1.%2."/>
      <w:lvlJc w:val="left"/>
      <w:pPr>
        <w:ind w:left="1485"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55" w:hanging="108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825" w:hanging="144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995" w:hanging="1800"/>
      </w:pPr>
      <w:rPr>
        <w:rFonts w:hint="default"/>
      </w:rPr>
    </w:lvl>
    <w:lvl w:ilvl="8">
      <w:start w:val="1"/>
      <w:numFmt w:val="decimal"/>
      <w:isLgl/>
      <w:lvlText w:val="%1.%2.%3.%4.%5.%6.%7.%8.%9."/>
      <w:lvlJc w:val="left"/>
      <w:pPr>
        <w:ind w:left="5400" w:hanging="1800"/>
      </w:pPr>
      <w:rPr>
        <w:rFonts w:hint="default"/>
      </w:rPr>
    </w:lvl>
  </w:abstractNum>
  <w:abstractNum w:abstractNumId="31" w15:restartNumberingAfterBreak="0">
    <w:nsid w:val="63FA3C7F"/>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2" w15:restartNumberingAfterBreak="0">
    <w:nsid w:val="6472468C"/>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3"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CB5243"/>
    <w:multiLevelType w:val="hybridMultilevel"/>
    <w:tmpl w:val="2E804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F34A34"/>
    <w:multiLevelType w:val="multilevel"/>
    <w:tmpl w:val="3B58007A"/>
    <w:lvl w:ilvl="0">
      <w:start w:val="1"/>
      <w:numFmt w:val="decimal"/>
      <w:lvlText w:val="%1."/>
      <w:lvlJc w:val="left"/>
      <w:pPr>
        <w:ind w:left="502" w:hanging="360"/>
      </w:pPr>
    </w:lvl>
    <w:lvl w:ilvl="1">
      <w:start w:val="1"/>
      <w:numFmt w:val="decimal"/>
      <w:isLgl/>
      <w:lvlText w:val="%1.%2."/>
      <w:lvlJc w:val="left"/>
      <w:pPr>
        <w:ind w:left="1582" w:hanging="720"/>
      </w:pPr>
      <w:rPr>
        <w:rFonts w:hint="default"/>
      </w:rPr>
    </w:lvl>
    <w:lvl w:ilvl="2">
      <w:start w:val="1"/>
      <w:numFmt w:val="decimal"/>
      <w:isLgl/>
      <w:lvlText w:val="%1.%2.%3."/>
      <w:lvlJc w:val="left"/>
      <w:pPr>
        <w:ind w:left="2302" w:hanging="720"/>
      </w:pPr>
      <w:rPr>
        <w:rFonts w:hint="default"/>
      </w:rPr>
    </w:lvl>
    <w:lvl w:ilvl="3">
      <w:start w:val="1"/>
      <w:numFmt w:val="decimal"/>
      <w:isLgl/>
      <w:lvlText w:val="%1.%2.%3.%4."/>
      <w:lvlJc w:val="left"/>
      <w:pPr>
        <w:ind w:left="3382" w:hanging="1080"/>
      </w:pPr>
      <w:rPr>
        <w:rFonts w:hint="default"/>
      </w:rPr>
    </w:lvl>
    <w:lvl w:ilvl="4">
      <w:start w:val="1"/>
      <w:numFmt w:val="decimal"/>
      <w:isLgl/>
      <w:lvlText w:val="%1.%2.%3.%4.%5."/>
      <w:lvlJc w:val="left"/>
      <w:pPr>
        <w:ind w:left="4102" w:hanging="1080"/>
      </w:pPr>
      <w:rPr>
        <w:rFonts w:hint="default"/>
      </w:rPr>
    </w:lvl>
    <w:lvl w:ilvl="5">
      <w:start w:val="1"/>
      <w:numFmt w:val="decimal"/>
      <w:isLgl/>
      <w:lvlText w:val="%1.%2.%3.%4.%5.%6."/>
      <w:lvlJc w:val="left"/>
      <w:pPr>
        <w:ind w:left="5182" w:hanging="1440"/>
      </w:pPr>
      <w:rPr>
        <w:rFonts w:hint="default"/>
      </w:rPr>
    </w:lvl>
    <w:lvl w:ilvl="6">
      <w:start w:val="1"/>
      <w:numFmt w:val="decimal"/>
      <w:isLgl/>
      <w:lvlText w:val="%1.%2.%3.%4.%5.%6.%7."/>
      <w:lvlJc w:val="left"/>
      <w:pPr>
        <w:ind w:left="5902" w:hanging="1440"/>
      </w:pPr>
      <w:rPr>
        <w:rFonts w:hint="default"/>
      </w:rPr>
    </w:lvl>
    <w:lvl w:ilvl="7">
      <w:start w:val="1"/>
      <w:numFmt w:val="decimal"/>
      <w:isLgl/>
      <w:lvlText w:val="%1.%2.%3.%4.%5.%6.%7.%8."/>
      <w:lvlJc w:val="left"/>
      <w:pPr>
        <w:ind w:left="6982" w:hanging="1800"/>
      </w:pPr>
      <w:rPr>
        <w:rFonts w:hint="default"/>
      </w:rPr>
    </w:lvl>
    <w:lvl w:ilvl="8">
      <w:start w:val="1"/>
      <w:numFmt w:val="decimal"/>
      <w:isLgl/>
      <w:lvlText w:val="%1.%2.%3.%4.%5.%6.%7.%8.%9."/>
      <w:lvlJc w:val="left"/>
      <w:pPr>
        <w:ind w:left="7702" w:hanging="1800"/>
      </w:pPr>
      <w:rPr>
        <w:rFonts w:hint="default"/>
      </w:rPr>
    </w:lvl>
  </w:abstractNum>
  <w:abstractNum w:abstractNumId="36" w15:restartNumberingAfterBreak="0">
    <w:nsid w:val="6A5C160B"/>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7" w15:restartNumberingAfterBreak="0">
    <w:nsid w:val="6A6C05B0"/>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8" w15:restartNumberingAfterBreak="0">
    <w:nsid w:val="6C9616D7"/>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9" w15:restartNumberingAfterBreak="0">
    <w:nsid w:val="6CBF19E4"/>
    <w:multiLevelType w:val="hybridMultilevel"/>
    <w:tmpl w:val="38C44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B94E9E"/>
    <w:multiLevelType w:val="hybridMultilevel"/>
    <w:tmpl w:val="37784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093670"/>
    <w:multiLevelType w:val="multilevel"/>
    <w:tmpl w:val="19C03D76"/>
    <w:lvl w:ilvl="0">
      <w:start w:val="1"/>
      <w:numFmt w:val="decimal"/>
      <w:lvlText w:val="%1."/>
      <w:lvlJc w:val="left"/>
      <w:pPr>
        <w:ind w:left="1125" w:hanging="360"/>
      </w:pPr>
    </w:lvl>
    <w:lvl w:ilvl="1">
      <w:start w:val="1"/>
      <w:numFmt w:val="decimal"/>
      <w:isLgl/>
      <w:lvlText w:val="%1.%2."/>
      <w:lvlJc w:val="left"/>
      <w:pPr>
        <w:ind w:left="1485" w:hanging="720"/>
      </w:pPr>
      <w:rPr>
        <w:rFonts w:hint="default"/>
      </w:rPr>
    </w:lvl>
    <w:lvl w:ilvl="2">
      <w:start w:val="1"/>
      <w:numFmt w:val="decimal"/>
      <w:isLgl/>
      <w:lvlText w:val="%1.%2.%3."/>
      <w:lvlJc w:val="left"/>
      <w:pPr>
        <w:ind w:left="1485"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45" w:hanging="1080"/>
      </w:pPr>
      <w:rPr>
        <w:rFonts w:hint="default"/>
      </w:rPr>
    </w:lvl>
    <w:lvl w:ilvl="5">
      <w:start w:val="1"/>
      <w:numFmt w:val="decimal"/>
      <w:isLgl/>
      <w:lvlText w:val="%1.%2.%3.%4.%5.%6."/>
      <w:lvlJc w:val="left"/>
      <w:pPr>
        <w:ind w:left="2205" w:hanging="1440"/>
      </w:pPr>
      <w:rPr>
        <w:rFonts w:hint="default"/>
      </w:rPr>
    </w:lvl>
    <w:lvl w:ilvl="6">
      <w:start w:val="1"/>
      <w:numFmt w:val="decimal"/>
      <w:isLgl/>
      <w:lvlText w:val="%1.%2.%3.%4.%5.%6.%7."/>
      <w:lvlJc w:val="left"/>
      <w:pPr>
        <w:ind w:left="2205" w:hanging="1440"/>
      </w:pPr>
      <w:rPr>
        <w:rFonts w:hint="default"/>
      </w:rPr>
    </w:lvl>
    <w:lvl w:ilvl="7">
      <w:start w:val="1"/>
      <w:numFmt w:val="decimal"/>
      <w:isLgl/>
      <w:lvlText w:val="%1.%2.%3.%4.%5.%6.%7.%8."/>
      <w:lvlJc w:val="left"/>
      <w:pPr>
        <w:ind w:left="2565" w:hanging="1800"/>
      </w:pPr>
      <w:rPr>
        <w:rFonts w:hint="default"/>
      </w:rPr>
    </w:lvl>
    <w:lvl w:ilvl="8">
      <w:start w:val="1"/>
      <w:numFmt w:val="decimal"/>
      <w:isLgl/>
      <w:lvlText w:val="%1.%2.%3.%4.%5.%6.%7.%8.%9."/>
      <w:lvlJc w:val="left"/>
      <w:pPr>
        <w:ind w:left="2565" w:hanging="1800"/>
      </w:pPr>
      <w:rPr>
        <w:rFonts w:hint="default"/>
      </w:rPr>
    </w:lvl>
  </w:abstractNum>
  <w:abstractNum w:abstractNumId="42" w15:restartNumberingAfterBreak="0">
    <w:nsid w:val="71C42D31"/>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3" w15:restartNumberingAfterBreak="0">
    <w:nsid w:val="798B2207"/>
    <w:multiLevelType w:val="hybridMultilevel"/>
    <w:tmpl w:val="2FB0D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98569B"/>
    <w:multiLevelType w:val="hybridMultilevel"/>
    <w:tmpl w:val="83829316"/>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5" w15:restartNumberingAfterBreak="0">
    <w:nsid w:val="7C272BA9"/>
    <w:multiLevelType w:val="multilevel"/>
    <w:tmpl w:val="80FCC00C"/>
    <w:lvl w:ilvl="0">
      <w:start w:val="1"/>
      <w:numFmt w:val="decimal"/>
      <w:lvlText w:val="%1."/>
      <w:lvlJc w:val="left"/>
      <w:pPr>
        <w:ind w:left="390" w:hanging="39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46" w15:restartNumberingAfterBreak="0">
    <w:nsid w:val="7CAF2848"/>
    <w:multiLevelType w:val="hybridMultilevel"/>
    <w:tmpl w:val="83829316"/>
    <w:lvl w:ilvl="0" w:tplc="0409000F">
      <w:start w:val="1"/>
      <w:numFmt w:val="decimal"/>
      <w:lvlText w:val="%1."/>
      <w:lvlJc w:val="left"/>
      <w:pPr>
        <w:ind w:left="1125" w:hanging="360"/>
      </w:p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7" w15:restartNumberingAfterBreak="0">
    <w:nsid w:val="7F9C548D"/>
    <w:multiLevelType w:val="multilevel"/>
    <w:tmpl w:val="B45EFB92"/>
    <w:lvl w:ilvl="0">
      <w:start w:val="4"/>
      <w:numFmt w:val="decimal"/>
      <w:lvlText w:val="%1."/>
      <w:lvlJc w:val="left"/>
      <w:pPr>
        <w:ind w:left="390" w:hanging="390"/>
      </w:pPr>
      <w:rPr>
        <w:rFonts w:hint="default"/>
      </w:rPr>
    </w:lvl>
    <w:lvl w:ilvl="1">
      <w:start w:val="1"/>
      <w:numFmt w:val="decimal"/>
      <w:lvlText w:val="%1.%2."/>
      <w:lvlJc w:val="left"/>
      <w:pPr>
        <w:ind w:left="1485" w:hanging="72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num w:numId="1">
    <w:abstractNumId w:val="0"/>
  </w:num>
  <w:num w:numId="2">
    <w:abstractNumId w:val="19"/>
  </w:num>
  <w:num w:numId="3">
    <w:abstractNumId w:val="33"/>
  </w:num>
  <w:num w:numId="4">
    <w:abstractNumId w:val="11"/>
  </w:num>
  <w:num w:numId="5">
    <w:abstractNumId w:val="6"/>
  </w:num>
  <w:num w:numId="6">
    <w:abstractNumId w:val="5"/>
  </w:num>
  <w:num w:numId="7">
    <w:abstractNumId w:val="35"/>
  </w:num>
  <w:num w:numId="8">
    <w:abstractNumId w:val="46"/>
  </w:num>
  <w:num w:numId="9">
    <w:abstractNumId w:val="44"/>
  </w:num>
  <w:num w:numId="10">
    <w:abstractNumId w:val="24"/>
  </w:num>
  <w:num w:numId="11">
    <w:abstractNumId w:val="29"/>
  </w:num>
  <w:num w:numId="12">
    <w:abstractNumId w:val="17"/>
  </w:num>
  <w:num w:numId="13">
    <w:abstractNumId w:val="7"/>
  </w:num>
  <w:num w:numId="14">
    <w:abstractNumId w:val="26"/>
  </w:num>
  <w:num w:numId="15">
    <w:abstractNumId w:val="13"/>
  </w:num>
  <w:num w:numId="16">
    <w:abstractNumId w:val="12"/>
  </w:num>
  <w:num w:numId="17">
    <w:abstractNumId w:val="20"/>
  </w:num>
  <w:num w:numId="18">
    <w:abstractNumId w:val="14"/>
  </w:num>
  <w:num w:numId="19">
    <w:abstractNumId w:val="36"/>
  </w:num>
  <w:num w:numId="20">
    <w:abstractNumId w:val="18"/>
  </w:num>
  <w:num w:numId="21">
    <w:abstractNumId w:val="32"/>
  </w:num>
  <w:num w:numId="22">
    <w:abstractNumId w:val="8"/>
  </w:num>
  <w:num w:numId="23">
    <w:abstractNumId w:val="31"/>
  </w:num>
  <w:num w:numId="24">
    <w:abstractNumId w:val="2"/>
  </w:num>
  <w:num w:numId="25">
    <w:abstractNumId w:val="38"/>
  </w:num>
  <w:num w:numId="26">
    <w:abstractNumId w:val="42"/>
  </w:num>
  <w:num w:numId="27">
    <w:abstractNumId w:val="37"/>
  </w:num>
  <w:num w:numId="28">
    <w:abstractNumId w:val="27"/>
  </w:num>
  <w:num w:numId="29">
    <w:abstractNumId w:val="16"/>
  </w:num>
  <w:num w:numId="30">
    <w:abstractNumId w:val="41"/>
  </w:num>
  <w:num w:numId="31">
    <w:abstractNumId w:val="1"/>
  </w:num>
  <w:num w:numId="32">
    <w:abstractNumId w:val="25"/>
  </w:num>
  <w:num w:numId="33">
    <w:abstractNumId w:val="30"/>
  </w:num>
  <w:num w:numId="34">
    <w:abstractNumId w:val="47"/>
  </w:num>
  <w:num w:numId="35">
    <w:abstractNumId w:val="3"/>
  </w:num>
  <w:num w:numId="36">
    <w:abstractNumId w:val="15"/>
  </w:num>
  <w:num w:numId="37">
    <w:abstractNumId w:val="45"/>
  </w:num>
  <w:num w:numId="38">
    <w:abstractNumId w:val="28"/>
  </w:num>
  <w:num w:numId="39">
    <w:abstractNumId w:val="43"/>
  </w:num>
  <w:num w:numId="40">
    <w:abstractNumId w:val="39"/>
  </w:num>
  <w:num w:numId="41">
    <w:abstractNumId w:val="10"/>
  </w:num>
  <w:num w:numId="42">
    <w:abstractNumId w:val="4"/>
  </w:num>
  <w:num w:numId="43">
    <w:abstractNumId w:val="21"/>
  </w:num>
  <w:num w:numId="44">
    <w:abstractNumId w:val="22"/>
  </w:num>
  <w:num w:numId="45">
    <w:abstractNumId w:val="9"/>
  </w:num>
  <w:num w:numId="46">
    <w:abstractNumId w:val="34"/>
  </w:num>
  <w:num w:numId="47">
    <w:abstractNumId w:val="40"/>
  </w:num>
  <w:num w:numId="48">
    <w:abstractNumId w:val="23"/>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MzMzYwNjYxt7QwNzRW0lEKTi0uzszPAykwNq8FACkMGrgtAAAA"/>
  </w:docVars>
  <w:rsids>
    <w:rsidRoot w:val="00061855"/>
    <w:rsid w:val="00000B55"/>
    <w:rsid w:val="000016A9"/>
    <w:rsid w:val="00001C85"/>
    <w:rsid w:val="00002873"/>
    <w:rsid w:val="00003409"/>
    <w:rsid w:val="0000420E"/>
    <w:rsid w:val="000049FD"/>
    <w:rsid w:val="00007845"/>
    <w:rsid w:val="00007FA1"/>
    <w:rsid w:val="000119D1"/>
    <w:rsid w:val="00013FDF"/>
    <w:rsid w:val="00022316"/>
    <w:rsid w:val="00022A5C"/>
    <w:rsid w:val="00024870"/>
    <w:rsid w:val="00024F8B"/>
    <w:rsid w:val="00025E2D"/>
    <w:rsid w:val="00027544"/>
    <w:rsid w:val="0002779F"/>
    <w:rsid w:val="000303A3"/>
    <w:rsid w:val="00031B34"/>
    <w:rsid w:val="00031EE1"/>
    <w:rsid w:val="00032E6B"/>
    <w:rsid w:val="00034F47"/>
    <w:rsid w:val="00035F2E"/>
    <w:rsid w:val="00036673"/>
    <w:rsid w:val="00037A2A"/>
    <w:rsid w:val="00041E78"/>
    <w:rsid w:val="00042A0E"/>
    <w:rsid w:val="00043040"/>
    <w:rsid w:val="0004453B"/>
    <w:rsid w:val="000446C4"/>
    <w:rsid w:val="00054939"/>
    <w:rsid w:val="00055308"/>
    <w:rsid w:val="00056BBD"/>
    <w:rsid w:val="00061202"/>
    <w:rsid w:val="00061855"/>
    <w:rsid w:val="0006313E"/>
    <w:rsid w:val="0006378A"/>
    <w:rsid w:val="00064EB7"/>
    <w:rsid w:val="00065E89"/>
    <w:rsid w:val="00066454"/>
    <w:rsid w:val="00066A27"/>
    <w:rsid w:val="0007167B"/>
    <w:rsid w:val="00072756"/>
    <w:rsid w:val="0007281B"/>
    <w:rsid w:val="0007352A"/>
    <w:rsid w:val="00075B57"/>
    <w:rsid w:val="00076599"/>
    <w:rsid w:val="00076807"/>
    <w:rsid w:val="0008216A"/>
    <w:rsid w:val="0008247E"/>
    <w:rsid w:val="00082D72"/>
    <w:rsid w:val="00084BEF"/>
    <w:rsid w:val="00085381"/>
    <w:rsid w:val="00085A92"/>
    <w:rsid w:val="00091787"/>
    <w:rsid w:val="000936DA"/>
    <w:rsid w:val="000939EB"/>
    <w:rsid w:val="0009558B"/>
    <w:rsid w:val="000968D4"/>
    <w:rsid w:val="000B1278"/>
    <w:rsid w:val="000B1A1C"/>
    <w:rsid w:val="000B4202"/>
    <w:rsid w:val="000B5FCD"/>
    <w:rsid w:val="000B66C0"/>
    <w:rsid w:val="000B6B71"/>
    <w:rsid w:val="000B6FBD"/>
    <w:rsid w:val="000B7948"/>
    <w:rsid w:val="000C1017"/>
    <w:rsid w:val="000C5306"/>
    <w:rsid w:val="000C5F09"/>
    <w:rsid w:val="000C7821"/>
    <w:rsid w:val="000D2910"/>
    <w:rsid w:val="000D2B30"/>
    <w:rsid w:val="000D3391"/>
    <w:rsid w:val="000D3793"/>
    <w:rsid w:val="000D60E0"/>
    <w:rsid w:val="000D7117"/>
    <w:rsid w:val="000E11C0"/>
    <w:rsid w:val="000E1456"/>
    <w:rsid w:val="000E1F80"/>
    <w:rsid w:val="000E3DE7"/>
    <w:rsid w:val="000E4C31"/>
    <w:rsid w:val="000E5F47"/>
    <w:rsid w:val="000E70C0"/>
    <w:rsid w:val="000F1E18"/>
    <w:rsid w:val="000F3A9D"/>
    <w:rsid w:val="000F3D80"/>
    <w:rsid w:val="000F56DD"/>
    <w:rsid w:val="00100734"/>
    <w:rsid w:val="00101256"/>
    <w:rsid w:val="00102536"/>
    <w:rsid w:val="001028A1"/>
    <w:rsid w:val="00104311"/>
    <w:rsid w:val="001060B1"/>
    <w:rsid w:val="00110E71"/>
    <w:rsid w:val="00112E41"/>
    <w:rsid w:val="00112FC9"/>
    <w:rsid w:val="00113CE8"/>
    <w:rsid w:val="00114598"/>
    <w:rsid w:val="0011520F"/>
    <w:rsid w:val="00115C5A"/>
    <w:rsid w:val="00120E08"/>
    <w:rsid w:val="00122B36"/>
    <w:rsid w:val="00122BB8"/>
    <w:rsid w:val="00127F03"/>
    <w:rsid w:val="0013075C"/>
    <w:rsid w:val="0013156A"/>
    <w:rsid w:val="00132F91"/>
    <w:rsid w:val="001331A5"/>
    <w:rsid w:val="00133274"/>
    <w:rsid w:val="00134038"/>
    <w:rsid w:val="00134AF5"/>
    <w:rsid w:val="00136824"/>
    <w:rsid w:val="0014015C"/>
    <w:rsid w:val="00142C8C"/>
    <w:rsid w:val="00146B5E"/>
    <w:rsid w:val="0015045B"/>
    <w:rsid w:val="001507C8"/>
    <w:rsid w:val="00150FD7"/>
    <w:rsid w:val="00151E02"/>
    <w:rsid w:val="00153345"/>
    <w:rsid w:val="001570AA"/>
    <w:rsid w:val="0016070D"/>
    <w:rsid w:val="00160A32"/>
    <w:rsid w:val="00162939"/>
    <w:rsid w:val="00172D0A"/>
    <w:rsid w:val="00172DB7"/>
    <w:rsid w:val="00172FA3"/>
    <w:rsid w:val="00177B2D"/>
    <w:rsid w:val="00177F78"/>
    <w:rsid w:val="0018354F"/>
    <w:rsid w:val="00187864"/>
    <w:rsid w:val="00192969"/>
    <w:rsid w:val="001936F7"/>
    <w:rsid w:val="00195407"/>
    <w:rsid w:val="001975C7"/>
    <w:rsid w:val="0019768E"/>
    <w:rsid w:val="001A08FA"/>
    <w:rsid w:val="001A105D"/>
    <w:rsid w:val="001A174E"/>
    <w:rsid w:val="001A2F7B"/>
    <w:rsid w:val="001A5B7A"/>
    <w:rsid w:val="001B327F"/>
    <w:rsid w:val="001B5EA7"/>
    <w:rsid w:val="001C5C4B"/>
    <w:rsid w:val="001C5DA6"/>
    <w:rsid w:val="001C6057"/>
    <w:rsid w:val="001D0937"/>
    <w:rsid w:val="001D0D77"/>
    <w:rsid w:val="001D2132"/>
    <w:rsid w:val="001D4C12"/>
    <w:rsid w:val="001D501A"/>
    <w:rsid w:val="001D730B"/>
    <w:rsid w:val="001D7B83"/>
    <w:rsid w:val="001E02F4"/>
    <w:rsid w:val="001E149E"/>
    <w:rsid w:val="001E14A0"/>
    <w:rsid w:val="001E3B48"/>
    <w:rsid w:val="001E4630"/>
    <w:rsid w:val="001F2F0D"/>
    <w:rsid w:val="001F351F"/>
    <w:rsid w:val="001F37F5"/>
    <w:rsid w:val="001F3920"/>
    <w:rsid w:val="001F5A24"/>
    <w:rsid w:val="002025AA"/>
    <w:rsid w:val="002037FF"/>
    <w:rsid w:val="00206E6D"/>
    <w:rsid w:val="00211116"/>
    <w:rsid w:val="00212F29"/>
    <w:rsid w:val="00213308"/>
    <w:rsid w:val="00213E4E"/>
    <w:rsid w:val="002146F1"/>
    <w:rsid w:val="00222D64"/>
    <w:rsid w:val="00222F1E"/>
    <w:rsid w:val="002234DF"/>
    <w:rsid w:val="00224391"/>
    <w:rsid w:val="00224750"/>
    <w:rsid w:val="002254C6"/>
    <w:rsid w:val="00227D14"/>
    <w:rsid w:val="00231A07"/>
    <w:rsid w:val="00235076"/>
    <w:rsid w:val="00242CF0"/>
    <w:rsid w:val="00243BE7"/>
    <w:rsid w:val="00244FBB"/>
    <w:rsid w:val="0025113C"/>
    <w:rsid w:val="00252476"/>
    <w:rsid w:val="00253413"/>
    <w:rsid w:val="00253A1A"/>
    <w:rsid w:val="002548C3"/>
    <w:rsid w:val="002557A8"/>
    <w:rsid w:val="00256573"/>
    <w:rsid w:val="00260A27"/>
    <w:rsid w:val="002615FC"/>
    <w:rsid w:val="0026378F"/>
    <w:rsid w:val="00265E13"/>
    <w:rsid w:val="0026688C"/>
    <w:rsid w:val="00266945"/>
    <w:rsid w:val="002703A5"/>
    <w:rsid w:val="0027086F"/>
    <w:rsid w:val="00270A4F"/>
    <w:rsid w:val="00272D18"/>
    <w:rsid w:val="002746D3"/>
    <w:rsid w:val="0027782C"/>
    <w:rsid w:val="00280776"/>
    <w:rsid w:val="00282658"/>
    <w:rsid w:val="0028427F"/>
    <w:rsid w:val="002852F4"/>
    <w:rsid w:val="00285C8B"/>
    <w:rsid w:val="00285E4E"/>
    <w:rsid w:val="00286F5F"/>
    <w:rsid w:val="00287838"/>
    <w:rsid w:val="00290FA0"/>
    <w:rsid w:val="00292141"/>
    <w:rsid w:val="002A1272"/>
    <w:rsid w:val="002A3B3C"/>
    <w:rsid w:val="002A3C11"/>
    <w:rsid w:val="002A4C0D"/>
    <w:rsid w:val="002A76A9"/>
    <w:rsid w:val="002B0E3E"/>
    <w:rsid w:val="002B46A7"/>
    <w:rsid w:val="002B68E3"/>
    <w:rsid w:val="002B6C56"/>
    <w:rsid w:val="002C0B7D"/>
    <w:rsid w:val="002C16A3"/>
    <w:rsid w:val="002C311A"/>
    <w:rsid w:val="002C3177"/>
    <w:rsid w:val="002C32CE"/>
    <w:rsid w:val="002C6164"/>
    <w:rsid w:val="002D05C5"/>
    <w:rsid w:val="002D16F4"/>
    <w:rsid w:val="002D28B2"/>
    <w:rsid w:val="002D6641"/>
    <w:rsid w:val="002D6ECA"/>
    <w:rsid w:val="002E02DB"/>
    <w:rsid w:val="002E21A7"/>
    <w:rsid w:val="002E2FFF"/>
    <w:rsid w:val="002E30A3"/>
    <w:rsid w:val="002E3DB1"/>
    <w:rsid w:val="002E6C36"/>
    <w:rsid w:val="002F128A"/>
    <w:rsid w:val="002F1569"/>
    <w:rsid w:val="002F1C68"/>
    <w:rsid w:val="002F2105"/>
    <w:rsid w:val="002F2BDC"/>
    <w:rsid w:val="002F4858"/>
    <w:rsid w:val="002F5093"/>
    <w:rsid w:val="00302FDB"/>
    <w:rsid w:val="00303DA3"/>
    <w:rsid w:val="00304409"/>
    <w:rsid w:val="0030482D"/>
    <w:rsid w:val="0030491F"/>
    <w:rsid w:val="00312DFF"/>
    <w:rsid w:val="00316329"/>
    <w:rsid w:val="003253EC"/>
    <w:rsid w:val="0032666A"/>
    <w:rsid w:val="00330C64"/>
    <w:rsid w:val="00332B2A"/>
    <w:rsid w:val="00335C8E"/>
    <w:rsid w:val="00336AB3"/>
    <w:rsid w:val="00337254"/>
    <w:rsid w:val="00337A53"/>
    <w:rsid w:val="00337C58"/>
    <w:rsid w:val="00340877"/>
    <w:rsid w:val="00340BE5"/>
    <w:rsid w:val="0034105B"/>
    <w:rsid w:val="00341D97"/>
    <w:rsid w:val="00342A70"/>
    <w:rsid w:val="0034381A"/>
    <w:rsid w:val="0034391F"/>
    <w:rsid w:val="00344582"/>
    <w:rsid w:val="00344655"/>
    <w:rsid w:val="00345909"/>
    <w:rsid w:val="0034601A"/>
    <w:rsid w:val="003460D0"/>
    <w:rsid w:val="0034667D"/>
    <w:rsid w:val="00350D17"/>
    <w:rsid w:val="003510E3"/>
    <w:rsid w:val="00352680"/>
    <w:rsid w:val="003531DF"/>
    <w:rsid w:val="00354384"/>
    <w:rsid w:val="00355FDD"/>
    <w:rsid w:val="00361892"/>
    <w:rsid w:val="0036274E"/>
    <w:rsid w:val="00366214"/>
    <w:rsid w:val="00367E92"/>
    <w:rsid w:val="00371088"/>
    <w:rsid w:val="00372545"/>
    <w:rsid w:val="00376AE7"/>
    <w:rsid w:val="0038091C"/>
    <w:rsid w:val="003828FD"/>
    <w:rsid w:val="00384D9F"/>
    <w:rsid w:val="0038507D"/>
    <w:rsid w:val="003918B2"/>
    <w:rsid w:val="003918D0"/>
    <w:rsid w:val="003918DA"/>
    <w:rsid w:val="00392BD9"/>
    <w:rsid w:val="0039443E"/>
    <w:rsid w:val="0039505B"/>
    <w:rsid w:val="00395895"/>
    <w:rsid w:val="00396C88"/>
    <w:rsid w:val="003A35FC"/>
    <w:rsid w:val="003A4BC6"/>
    <w:rsid w:val="003A6197"/>
    <w:rsid w:val="003B120A"/>
    <w:rsid w:val="003B30C7"/>
    <w:rsid w:val="003B4908"/>
    <w:rsid w:val="003B6C7E"/>
    <w:rsid w:val="003C1390"/>
    <w:rsid w:val="003C1868"/>
    <w:rsid w:val="003C2137"/>
    <w:rsid w:val="003C21A7"/>
    <w:rsid w:val="003C2AF4"/>
    <w:rsid w:val="003C61EE"/>
    <w:rsid w:val="003C6DDC"/>
    <w:rsid w:val="003C7DF3"/>
    <w:rsid w:val="003D25B3"/>
    <w:rsid w:val="003D2805"/>
    <w:rsid w:val="003D5AD0"/>
    <w:rsid w:val="003D6049"/>
    <w:rsid w:val="003E0AE9"/>
    <w:rsid w:val="003E29BB"/>
    <w:rsid w:val="003E3B64"/>
    <w:rsid w:val="003E6507"/>
    <w:rsid w:val="003E7AF7"/>
    <w:rsid w:val="003F7A07"/>
    <w:rsid w:val="003F7E5B"/>
    <w:rsid w:val="004019CB"/>
    <w:rsid w:val="0041104A"/>
    <w:rsid w:val="00411073"/>
    <w:rsid w:val="0041230B"/>
    <w:rsid w:val="004143F0"/>
    <w:rsid w:val="00414ABC"/>
    <w:rsid w:val="00415481"/>
    <w:rsid w:val="0041556C"/>
    <w:rsid w:val="004169C1"/>
    <w:rsid w:val="004175BD"/>
    <w:rsid w:val="0042000F"/>
    <w:rsid w:val="00423923"/>
    <w:rsid w:val="00424309"/>
    <w:rsid w:val="00425DDC"/>
    <w:rsid w:val="004309EC"/>
    <w:rsid w:val="00430BDF"/>
    <w:rsid w:val="00432F7D"/>
    <w:rsid w:val="00435521"/>
    <w:rsid w:val="00443C91"/>
    <w:rsid w:val="004454A4"/>
    <w:rsid w:val="004500E2"/>
    <w:rsid w:val="00452BD9"/>
    <w:rsid w:val="004550BA"/>
    <w:rsid w:val="00455A60"/>
    <w:rsid w:val="00456BEA"/>
    <w:rsid w:val="00460548"/>
    <w:rsid w:val="00460F2A"/>
    <w:rsid w:val="004613B4"/>
    <w:rsid w:val="00461D9E"/>
    <w:rsid w:val="00461EA7"/>
    <w:rsid w:val="00464A87"/>
    <w:rsid w:val="00465DC0"/>
    <w:rsid w:val="00466B47"/>
    <w:rsid w:val="00475695"/>
    <w:rsid w:val="00477BB5"/>
    <w:rsid w:val="00482D4B"/>
    <w:rsid w:val="00483774"/>
    <w:rsid w:val="00484E67"/>
    <w:rsid w:val="00487776"/>
    <w:rsid w:val="00494444"/>
    <w:rsid w:val="004A14E0"/>
    <w:rsid w:val="004A3046"/>
    <w:rsid w:val="004A39FB"/>
    <w:rsid w:val="004A47E0"/>
    <w:rsid w:val="004A5979"/>
    <w:rsid w:val="004A7A7D"/>
    <w:rsid w:val="004A7E85"/>
    <w:rsid w:val="004B274E"/>
    <w:rsid w:val="004B2B28"/>
    <w:rsid w:val="004B32DA"/>
    <w:rsid w:val="004B4BF6"/>
    <w:rsid w:val="004B760D"/>
    <w:rsid w:val="004C06CB"/>
    <w:rsid w:val="004C1D6A"/>
    <w:rsid w:val="004C279D"/>
    <w:rsid w:val="004C3EEA"/>
    <w:rsid w:val="004C5C1A"/>
    <w:rsid w:val="004C6A84"/>
    <w:rsid w:val="004C7C01"/>
    <w:rsid w:val="004D19C9"/>
    <w:rsid w:val="004D2ABA"/>
    <w:rsid w:val="004D4D8A"/>
    <w:rsid w:val="004E246A"/>
    <w:rsid w:val="004E247F"/>
    <w:rsid w:val="004E25D8"/>
    <w:rsid w:val="004E34D0"/>
    <w:rsid w:val="004E3C21"/>
    <w:rsid w:val="004E4DE8"/>
    <w:rsid w:val="004E68D7"/>
    <w:rsid w:val="004F0F20"/>
    <w:rsid w:val="004F1F10"/>
    <w:rsid w:val="004F2B77"/>
    <w:rsid w:val="004F5AA6"/>
    <w:rsid w:val="004F7AF2"/>
    <w:rsid w:val="005006CB"/>
    <w:rsid w:val="0050292A"/>
    <w:rsid w:val="00504CFB"/>
    <w:rsid w:val="00506A65"/>
    <w:rsid w:val="0050764E"/>
    <w:rsid w:val="0050780D"/>
    <w:rsid w:val="00507F96"/>
    <w:rsid w:val="00510BA3"/>
    <w:rsid w:val="00511681"/>
    <w:rsid w:val="00511C02"/>
    <w:rsid w:val="00512B88"/>
    <w:rsid w:val="0051388A"/>
    <w:rsid w:val="00513CFC"/>
    <w:rsid w:val="0051416F"/>
    <w:rsid w:val="005204EA"/>
    <w:rsid w:val="00520BCB"/>
    <w:rsid w:val="00526DC0"/>
    <w:rsid w:val="00527457"/>
    <w:rsid w:val="00527AFE"/>
    <w:rsid w:val="00532EA3"/>
    <w:rsid w:val="005334E7"/>
    <w:rsid w:val="00535CEF"/>
    <w:rsid w:val="00536289"/>
    <w:rsid w:val="00540858"/>
    <w:rsid w:val="00543A29"/>
    <w:rsid w:val="005464C5"/>
    <w:rsid w:val="005475E0"/>
    <w:rsid w:val="0055020A"/>
    <w:rsid w:val="00552168"/>
    <w:rsid w:val="005539FD"/>
    <w:rsid w:val="00553A99"/>
    <w:rsid w:val="00553C7C"/>
    <w:rsid w:val="00553CE5"/>
    <w:rsid w:val="0055421D"/>
    <w:rsid w:val="00554D3D"/>
    <w:rsid w:val="00557187"/>
    <w:rsid w:val="00560492"/>
    <w:rsid w:val="00563C4B"/>
    <w:rsid w:val="00570EF4"/>
    <w:rsid w:val="0057163F"/>
    <w:rsid w:val="00572AC2"/>
    <w:rsid w:val="00573EA1"/>
    <w:rsid w:val="005768C7"/>
    <w:rsid w:val="005769B4"/>
    <w:rsid w:val="005836C9"/>
    <w:rsid w:val="00585CD0"/>
    <w:rsid w:val="00585F4E"/>
    <w:rsid w:val="005876D2"/>
    <w:rsid w:val="00591085"/>
    <w:rsid w:val="005921FE"/>
    <w:rsid w:val="005923AC"/>
    <w:rsid w:val="00592414"/>
    <w:rsid w:val="0059246C"/>
    <w:rsid w:val="005925BD"/>
    <w:rsid w:val="00592889"/>
    <w:rsid w:val="00595EE2"/>
    <w:rsid w:val="00597ACF"/>
    <w:rsid w:val="005A01C8"/>
    <w:rsid w:val="005A1E31"/>
    <w:rsid w:val="005A2EB6"/>
    <w:rsid w:val="005A6ED1"/>
    <w:rsid w:val="005B054D"/>
    <w:rsid w:val="005B36F4"/>
    <w:rsid w:val="005B37F0"/>
    <w:rsid w:val="005B4291"/>
    <w:rsid w:val="005B7357"/>
    <w:rsid w:val="005C0787"/>
    <w:rsid w:val="005C0FF2"/>
    <w:rsid w:val="005C2261"/>
    <w:rsid w:val="005C29A7"/>
    <w:rsid w:val="005C3ECE"/>
    <w:rsid w:val="005C602A"/>
    <w:rsid w:val="005D1830"/>
    <w:rsid w:val="005D68FF"/>
    <w:rsid w:val="005D6B33"/>
    <w:rsid w:val="005D6CF1"/>
    <w:rsid w:val="005E062A"/>
    <w:rsid w:val="005E319F"/>
    <w:rsid w:val="005E3B52"/>
    <w:rsid w:val="005E4421"/>
    <w:rsid w:val="005E7464"/>
    <w:rsid w:val="005F0488"/>
    <w:rsid w:val="005F1823"/>
    <w:rsid w:val="005F4597"/>
    <w:rsid w:val="005F6D37"/>
    <w:rsid w:val="005F7520"/>
    <w:rsid w:val="005F7977"/>
    <w:rsid w:val="0060062A"/>
    <w:rsid w:val="006022EA"/>
    <w:rsid w:val="00605304"/>
    <w:rsid w:val="00607962"/>
    <w:rsid w:val="006135B7"/>
    <w:rsid w:val="00616E23"/>
    <w:rsid w:val="006175A6"/>
    <w:rsid w:val="00620688"/>
    <w:rsid w:val="006208DA"/>
    <w:rsid w:val="00620FC1"/>
    <w:rsid w:val="00621DC8"/>
    <w:rsid w:val="00624780"/>
    <w:rsid w:val="00624EE7"/>
    <w:rsid w:val="00625109"/>
    <w:rsid w:val="00625D4A"/>
    <w:rsid w:val="00625E8F"/>
    <w:rsid w:val="00627A84"/>
    <w:rsid w:val="006305AA"/>
    <w:rsid w:val="006322F7"/>
    <w:rsid w:val="00632D4C"/>
    <w:rsid w:val="00634C51"/>
    <w:rsid w:val="006354F5"/>
    <w:rsid w:val="00637F5F"/>
    <w:rsid w:val="00641168"/>
    <w:rsid w:val="00642E94"/>
    <w:rsid w:val="00644272"/>
    <w:rsid w:val="006448F1"/>
    <w:rsid w:val="00644D0C"/>
    <w:rsid w:val="00645418"/>
    <w:rsid w:val="00646549"/>
    <w:rsid w:val="00646A3F"/>
    <w:rsid w:val="006472BD"/>
    <w:rsid w:val="00647EB8"/>
    <w:rsid w:val="00651CF1"/>
    <w:rsid w:val="006545F5"/>
    <w:rsid w:val="00655674"/>
    <w:rsid w:val="006567E6"/>
    <w:rsid w:val="006569E0"/>
    <w:rsid w:val="00656A3B"/>
    <w:rsid w:val="006573AA"/>
    <w:rsid w:val="00663106"/>
    <w:rsid w:val="0066625C"/>
    <w:rsid w:val="00671769"/>
    <w:rsid w:val="00671EF7"/>
    <w:rsid w:val="006721BD"/>
    <w:rsid w:val="0067368F"/>
    <w:rsid w:val="00674E7A"/>
    <w:rsid w:val="00680873"/>
    <w:rsid w:val="006843CF"/>
    <w:rsid w:val="00685D04"/>
    <w:rsid w:val="00686042"/>
    <w:rsid w:val="00687D1A"/>
    <w:rsid w:val="00690D36"/>
    <w:rsid w:val="0069113E"/>
    <w:rsid w:val="00691AA0"/>
    <w:rsid w:val="006924B5"/>
    <w:rsid w:val="00695624"/>
    <w:rsid w:val="00695805"/>
    <w:rsid w:val="006964D6"/>
    <w:rsid w:val="00697543"/>
    <w:rsid w:val="0069770B"/>
    <w:rsid w:val="006A4463"/>
    <w:rsid w:val="006A4FFB"/>
    <w:rsid w:val="006A5879"/>
    <w:rsid w:val="006A7661"/>
    <w:rsid w:val="006B0399"/>
    <w:rsid w:val="006B1080"/>
    <w:rsid w:val="006B2B44"/>
    <w:rsid w:val="006B3950"/>
    <w:rsid w:val="006B6CA9"/>
    <w:rsid w:val="006B6DAB"/>
    <w:rsid w:val="006B7C6F"/>
    <w:rsid w:val="006C13F4"/>
    <w:rsid w:val="006C1FC6"/>
    <w:rsid w:val="006C388C"/>
    <w:rsid w:val="006C53E3"/>
    <w:rsid w:val="006C62FE"/>
    <w:rsid w:val="006C6E9E"/>
    <w:rsid w:val="006C703D"/>
    <w:rsid w:val="006C726C"/>
    <w:rsid w:val="006C7A68"/>
    <w:rsid w:val="006D1040"/>
    <w:rsid w:val="006D122E"/>
    <w:rsid w:val="006D39DD"/>
    <w:rsid w:val="006D4020"/>
    <w:rsid w:val="006D6595"/>
    <w:rsid w:val="006E0004"/>
    <w:rsid w:val="006E0A1F"/>
    <w:rsid w:val="006E2D7F"/>
    <w:rsid w:val="006E31CC"/>
    <w:rsid w:val="006E622B"/>
    <w:rsid w:val="006E6E74"/>
    <w:rsid w:val="006E745E"/>
    <w:rsid w:val="006F07B6"/>
    <w:rsid w:val="006F0B18"/>
    <w:rsid w:val="006F256A"/>
    <w:rsid w:val="006F25D9"/>
    <w:rsid w:val="006F48D1"/>
    <w:rsid w:val="006F775D"/>
    <w:rsid w:val="006F7F72"/>
    <w:rsid w:val="00701C8E"/>
    <w:rsid w:val="007021D1"/>
    <w:rsid w:val="00702DF4"/>
    <w:rsid w:val="007030F5"/>
    <w:rsid w:val="007045B1"/>
    <w:rsid w:val="00705622"/>
    <w:rsid w:val="00707315"/>
    <w:rsid w:val="00710CEA"/>
    <w:rsid w:val="007141DC"/>
    <w:rsid w:val="00714731"/>
    <w:rsid w:val="00715016"/>
    <w:rsid w:val="00715085"/>
    <w:rsid w:val="00715A01"/>
    <w:rsid w:val="00716CBE"/>
    <w:rsid w:val="007236B8"/>
    <w:rsid w:val="00724812"/>
    <w:rsid w:val="00726105"/>
    <w:rsid w:val="0073001F"/>
    <w:rsid w:val="00733E8F"/>
    <w:rsid w:val="00734C2E"/>
    <w:rsid w:val="00740314"/>
    <w:rsid w:val="00743CBE"/>
    <w:rsid w:val="00743F94"/>
    <w:rsid w:val="00747A1F"/>
    <w:rsid w:val="00751703"/>
    <w:rsid w:val="00752487"/>
    <w:rsid w:val="00753684"/>
    <w:rsid w:val="0075399B"/>
    <w:rsid w:val="0075424D"/>
    <w:rsid w:val="00755F3A"/>
    <w:rsid w:val="0076004E"/>
    <w:rsid w:val="00760E25"/>
    <w:rsid w:val="007628BB"/>
    <w:rsid w:val="0076355B"/>
    <w:rsid w:val="00766724"/>
    <w:rsid w:val="0077221C"/>
    <w:rsid w:val="0077247B"/>
    <w:rsid w:val="0077443B"/>
    <w:rsid w:val="00774B26"/>
    <w:rsid w:val="00775B3A"/>
    <w:rsid w:val="0078333D"/>
    <w:rsid w:val="00783BAE"/>
    <w:rsid w:val="00785040"/>
    <w:rsid w:val="00785782"/>
    <w:rsid w:val="00786A2B"/>
    <w:rsid w:val="0078712B"/>
    <w:rsid w:val="00791320"/>
    <w:rsid w:val="00793C69"/>
    <w:rsid w:val="00796B5B"/>
    <w:rsid w:val="007A01F0"/>
    <w:rsid w:val="007A0482"/>
    <w:rsid w:val="007A111B"/>
    <w:rsid w:val="007A12F7"/>
    <w:rsid w:val="007A2CA6"/>
    <w:rsid w:val="007A37BD"/>
    <w:rsid w:val="007A3BF8"/>
    <w:rsid w:val="007A615A"/>
    <w:rsid w:val="007A663A"/>
    <w:rsid w:val="007B08A9"/>
    <w:rsid w:val="007B2018"/>
    <w:rsid w:val="007B22B2"/>
    <w:rsid w:val="007B3E5F"/>
    <w:rsid w:val="007B6527"/>
    <w:rsid w:val="007B68B4"/>
    <w:rsid w:val="007B7E5E"/>
    <w:rsid w:val="007C0D24"/>
    <w:rsid w:val="007C28B3"/>
    <w:rsid w:val="007C34E2"/>
    <w:rsid w:val="007C3B4B"/>
    <w:rsid w:val="007C3DC8"/>
    <w:rsid w:val="007C4760"/>
    <w:rsid w:val="007C67D8"/>
    <w:rsid w:val="007C728B"/>
    <w:rsid w:val="007D1A93"/>
    <w:rsid w:val="007D3B0B"/>
    <w:rsid w:val="007D4F65"/>
    <w:rsid w:val="007D5C9D"/>
    <w:rsid w:val="007D6E3C"/>
    <w:rsid w:val="007D7C21"/>
    <w:rsid w:val="007E13F4"/>
    <w:rsid w:val="007E3106"/>
    <w:rsid w:val="007E35E9"/>
    <w:rsid w:val="007E45C1"/>
    <w:rsid w:val="007E61F5"/>
    <w:rsid w:val="007E6AF7"/>
    <w:rsid w:val="007E6BB5"/>
    <w:rsid w:val="007F0419"/>
    <w:rsid w:val="007F2F48"/>
    <w:rsid w:val="007F4946"/>
    <w:rsid w:val="007F4BFE"/>
    <w:rsid w:val="007F4DD3"/>
    <w:rsid w:val="007F5A6B"/>
    <w:rsid w:val="00802482"/>
    <w:rsid w:val="008047A1"/>
    <w:rsid w:val="008051ED"/>
    <w:rsid w:val="00806310"/>
    <w:rsid w:val="008106BB"/>
    <w:rsid w:val="00810DF3"/>
    <w:rsid w:val="008111A1"/>
    <w:rsid w:val="00811499"/>
    <w:rsid w:val="008129E1"/>
    <w:rsid w:val="00813D46"/>
    <w:rsid w:val="008170A6"/>
    <w:rsid w:val="008208EB"/>
    <w:rsid w:val="00822D2D"/>
    <w:rsid w:val="00830C28"/>
    <w:rsid w:val="00832E9E"/>
    <w:rsid w:val="00833132"/>
    <w:rsid w:val="00833757"/>
    <w:rsid w:val="00834EEB"/>
    <w:rsid w:val="00836894"/>
    <w:rsid w:val="008403D8"/>
    <w:rsid w:val="00841662"/>
    <w:rsid w:val="008422C5"/>
    <w:rsid w:val="008438DD"/>
    <w:rsid w:val="00844B3E"/>
    <w:rsid w:val="00844B69"/>
    <w:rsid w:val="00845019"/>
    <w:rsid w:val="00846DB8"/>
    <w:rsid w:val="008512D8"/>
    <w:rsid w:val="008517A7"/>
    <w:rsid w:val="00851EE8"/>
    <w:rsid w:val="008522DA"/>
    <w:rsid w:val="008530E2"/>
    <w:rsid w:val="008571E6"/>
    <w:rsid w:val="00857739"/>
    <w:rsid w:val="00860A8C"/>
    <w:rsid w:val="00863066"/>
    <w:rsid w:val="00863518"/>
    <w:rsid w:val="008649BE"/>
    <w:rsid w:val="00865138"/>
    <w:rsid w:val="00865EA7"/>
    <w:rsid w:val="00867A2E"/>
    <w:rsid w:val="00871C8A"/>
    <w:rsid w:val="00872908"/>
    <w:rsid w:val="0087331C"/>
    <w:rsid w:val="008735CD"/>
    <w:rsid w:val="008737BF"/>
    <w:rsid w:val="00873E0F"/>
    <w:rsid w:val="00874002"/>
    <w:rsid w:val="00875F9F"/>
    <w:rsid w:val="00886F93"/>
    <w:rsid w:val="00890157"/>
    <w:rsid w:val="0089077B"/>
    <w:rsid w:val="00891AE1"/>
    <w:rsid w:val="00892B65"/>
    <w:rsid w:val="008931FB"/>
    <w:rsid w:val="00893A1E"/>
    <w:rsid w:val="00896BAE"/>
    <w:rsid w:val="008A0EE9"/>
    <w:rsid w:val="008A38C8"/>
    <w:rsid w:val="008A5701"/>
    <w:rsid w:val="008B2340"/>
    <w:rsid w:val="008B256D"/>
    <w:rsid w:val="008B3D15"/>
    <w:rsid w:val="008B45D6"/>
    <w:rsid w:val="008B5AC4"/>
    <w:rsid w:val="008B6B39"/>
    <w:rsid w:val="008C21B6"/>
    <w:rsid w:val="008C2D3B"/>
    <w:rsid w:val="008C5698"/>
    <w:rsid w:val="008C66D4"/>
    <w:rsid w:val="008D080A"/>
    <w:rsid w:val="008D201A"/>
    <w:rsid w:val="008D5B20"/>
    <w:rsid w:val="008D7AD9"/>
    <w:rsid w:val="008E1469"/>
    <w:rsid w:val="008E2475"/>
    <w:rsid w:val="008E50A0"/>
    <w:rsid w:val="008E69BA"/>
    <w:rsid w:val="008E75A1"/>
    <w:rsid w:val="008F0E3C"/>
    <w:rsid w:val="008F1F46"/>
    <w:rsid w:val="008F3A79"/>
    <w:rsid w:val="008F4016"/>
    <w:rsid w:val="008F4212"/>
    <w:rsid w:val="008F6358"/>
    <w:rsid w:val="008F64BB"/>
    <w:rsid w:val="008F6806"/>
    <w:rsid w:val="0090138D"/>
    <w:rsid w:val="00904A57"/>
    <w:rsid w:val="009056CC"/>
    <w:rsid w:val="009069C1"/>
    <w:rsid w:val="009165B5"/>
    <w:rsid w:val="00916D44"/>
    <w:rsid w:val="0092047C"/>
    <w:rsid w:val="00927237"/>
    <w:rsid w:val="00930E1F"/>
    <w:rsid w:val="00931324"/>
    <w:rsid w:val="009322CA"/>
    <w:rsid w:val="00932D2C"/>
    <w:rsid w:val="00934F9E"/>
    <w:rsid w:val="00935C49"/>
    <w:rsid w:val="00935FA6"/>
    <w:rsid w:val="0093712A"/>
    <w:rsid w:val="00937C2D"/>
    <w:rsid w:val="009405E8"/>
    <w:rsid w:val="00941149"/>
    <w:rsid w:val="009437B4"/>
    <w:rsid w:val="00943E55"/>
    <w:rsid w:val="00944F37"/>
    <w:rsid w:val="00950283"/>
    <w:rsid w:val="00950D47"/>
    <w:rsid w:val="00951289"/>
    <w:rsid w:val="009521EA"/>
    <w:rsid w:val="0095236D"/>
    <w:rsid w:val="00953C92"/>
    <w:rsid w:val="00953F58"/>
    <w:rsid w:val="009606BA"/>
    <w:rsid w:val="00961784"/>
    <w:rsid w:val="0096374E"/>
    <w:rsid w:val="00963CFB"/>
    <w:rsid w:val="0096429E"/>
    <w:rsid w:val="00965FD8"/>
    <w:rsid w:val="00966D02"/>
    <w:rsid w:val="00970C1C"/>
    <w:rsid w:val="00974B80"/>
    <w:rsid w:val="00976CB1"/>
    <w:rsid w:val="009775A0"/>
    <w:rsid w:val="00977E91"/>
    <w:rsid w:val="00980CBB"/>
    <w:rsid w:val="00982FFA"/>
    <w:rsid w:val="00983CC8"/>
    <w:rsid w:val="00986F3B"/>
    <w:rsid w:val="00991BC2"/>
    <w:rsid w:val="009927CC"/>
    <w:rsid w:val="0099280A"/>
    <w:rsid w:val="00992EC8"/>
    <w:rsid w:val="009944C9"/>
    <w:rsid w:val="009952F6"/>
    <w:rsid w:val="00996DFB"/>
    <w:rsid w:val="009A0975"/>
    <w:rsid w:val="009A0BA0"/>
    <w:rsid w:val="009A2B57"/>
    <w:rsid w:val="009A3642"/>
    <w:rsid w:val="009A3A1E"/>
    <w:rsid w:val="009A66C2"/>
    <w:rsid w:val="009A6E7B"/>
    <w:rsid w:val="009A776B"/>
    <w:rsid w:val="009B106A"/>
    <w:rsid w:val="009B4C1E"/>
    <w:rsid w:val="009B5725"/>
    <w:rsid w:val="009B74F2"/>
    <w:rsid w:val="009C181C"/>
    <w:rsid w:val="009C1BFB"/>
    <w:rsid w:val="009C58AB"/>
    <w:rsid w:val="009C6954"/>
    <w:rsid w:val="009C6BFA"/>
    <w:rsid w:val="009C7087"/>
    <w:rsid w:val="009C73A3"/>
    <w:rsid w:val="009D1098"/>
    <w:rsid w:val="009D3BA9"/>
    <w:rsid w:val="009D3BC4"/>
    <w:rsid w:val="009D40B5"/>
    <w:rsid w:val="009D42F0"/>
    <w:rsid w:val="009D4B62"/>
    <w:rsid w:val="009E21DD"/>
    <w:rsid w:val="009E34FB"/>
    <w:rsid w:val="009E4974"/>
    <w:rsid w:val="009E5B00"/>
    <w:rsid w:val="009E6F8D"/>
    <w:rsid w:val="009E77CD"/>
    <w:rsid w:val="009E78C0"/>
    <w:rsid w:val="009E7E43"/>
    <w:rsid w:val="009F0327"/>
    <w:rsid w:val="009F1E6E"/>
    <w:rsid w:val="009F7CF7"/>
    <w:rsid w:val="00A01895"/>
    <w:rsid w:val="00A02CA9"/>
    <w:rsid w:val="00A03445"/>
    <w:rsid w:val="00A044AE"/>
    <w:rsid w:val="00A12DDA"/>
    <w:rsid w:val="00A144E9"/>
    <w:rsid w:val="00A14D85"/>
    <w:rsid w:val="00A16910"/>
    <w:rsid w:val="00A17C5E"/>
    <w:rsid w:val="00A23F5A"/>
    <w:rsid w:val="00A261D0"/>
    <w:rsid w:val="00A30499"/>
    <w:rsid w:val="00A329C3"/>
    <w:rsid w:val="00A336A5"/>
    <w:rsid w:val="00A33BF0"/>
    <w:rsid w:val="00A33F5D"/>
    <w:rsid w:val="00A354FD"/>
    <w:rsid w:val="00A3625E"/>
    <w:rsid w:val="00A3737A"/>
    <w:rsid w:val="00A37622"/>
    <w:rsid w:val="00A43D69"/>
    <w:rsid w:val="00A44B9F"/>
    <w:rsid w:val="00A50CA4"/>
    <w:rsid w:val="00A519F9"/>
    <w:rsid w:val="00A520AB"/>
    <w:rsid w:val="00A54376"/>
    <w:rsid w:val="00A54EB5"/>
    <w:rsid w:val="00A55880"/>
    <w:rsid w:val="00A55F34"/>
    <w:rsid w:val="00A57645"/>
    <w:rsid w:val="00A62CFE"/>
    <w:rsid w:val="00A64047"/>
    <w:rsid w:val="00A65CE1"/>
    <w:rsid w:val="00A65EB7"/>
    <w:rsid w:val="00A66E19"/>
    <w:rsid w:val="00A71626"/>
    <w:rsid w:val="00A73472"/>
    <w:rsid w:val="00A73CF8"/>
    <w:rsid w:val="00A7572F"/>
    <w:rsid w:val="00A75B8B"/>
    <w:rsid w:val="00A75E05"/>
    <w:rsid w:val="00A77777"/>
    <w:rsid w:val="00A77A8F"/>
    <w:rsid w:val="00A824EE"/>
    <w:rsid w:val="00A873BC"/>
    <w:rsid w:val="00A87791"/>
    <w:rsid w:val="00A902F1"/>
    <w:rsid w:val="00A91CE3"/>
    <w:rsid w:val="00A92CB3"/>
    <w:rsid w:val="00A93577"/>
    <w:rsid w:val="00A937C7"/>
    <w:rsid w:val="00A94AB0"/>
    <w:rsid w:val="00A95FA5"/>
    <w:rsid w:val="00AA0195"/>
    <w:rsid w:val="00AA0275"/>
    <w:rsid w:val="00AA0ADB"/>
    <w:rsid w:val="00AA6D54"/>
    <w:rsid w:val="00AA7A10"/>
    <w:rsid w:val="00AB0817"/>
    <w:rsid w:val="00AB3D9E"/>
    <w:rsid w:val="00AB428E"/>
    <w:rsid w:val="00AB4446"/>
    <w:rsid w:val="00AB4DE3"/>
    <w:rsid w:val="00AB6221"/>
    <w:rsid w:val="00AB6FE1"/>
    <w:rsid w:val="00AC2E24"/>
    <w:rsid w:val="00AC367C"/>
    <w:rsid w:val="00AC401B"/>
    <w:rsid w:val="00AC4081"/>
    <w:rsid w:val="00AC565A"/>
    <w:rsid w:val="00AC589E"/>
    <w:rsid w:val="00AD04EC"/>
    <w:rsid w:val="00AD057D"/>
    <w:rsid w:val="00AD0F68"/>
    <w:rsid w:val="00AD239B"/>
    <w:rsid w:val="00AD3C5F"/>
    <w:rsid w:val="00AD494A"/>
    <w:rsid w:val="00AD518C"/>
    <w:rsid w:val="00AD5E55"/>
    <w:rsid w:val="00AE02ED"/>
    <w:rsid w:val="00AE1257"/>
    <w:rsid w:val="00AE4AA6"/>
    <w:rsid w:val="00AE5CC7"/>
    <w:rsid w:val="00AE5E7B"/>
    <w:rsid w:val="00AE63BA"/>
    <w:rsid w:val="00AE71BA"/>
    <w:rsid w:val="00AE7756"/>
    <w:rsid w:val="00AE7A92"/>
    <w:rsid w:val="00AF1DE8"/>
    <w:rsid w:val="00AF2E13"/>
    <w:rsid w:val="00AF420E"/>
    <w:rsid w:val="00AF66B3"/>
    <w:rsid w:val="00AF6B05"/>
    <w:rsid w:val="00B0020D"/>
    <w:rsid w:val="00B0143A"/>
    <w:rsid w:val="00B01C03"/>
    <w:rsid w:val="00B04AFA"/>
    <w:rsid w:val="00B04F51"/>
    <w:rsid w:val="00B05D24"/>
    <w:rsid w:val="00B11C20"/>
    <w:rsid w:val="00B11E67"/>
    <w:rsid w:val="00B14F78"/>
    <w:rsid w:val="00B14F8F"/>
    <w:rsid w:val="00B16BC7"/>
    <w:rsid w:val="00B20AE1"/>
    <w:rsid w:val="00B20DDB"/>
    <w:rsid w:val="00B20DE6"/>
    <w:rsid w:val="00B26322"/>
    <w:rsid w:val="00B267CC"/>
    <w:rsid w:val="00B3755E"/>
    <w:rsid w:val="00B37CF8"/>
    <w:rsid w:val="00B417C1"/>
    <w:rsid w:val="00B41A05"/>
    <w:rsid w:val="00B427B2"/>
    <w:rsid w:val="00B43AD7"/>
    <w:rsid w:val="00B43BD0"/>
    <w:rsid w:val="00B44DFB"/>
    <w:rsid w:val="00B51658"/>
    <w:rsid w:val="00B51970"/>
    <w:rsid w:val="00B556D8"/>
    <w:rsid w:val="00B56BF7"/>
    <w:rsid w:val="00B57A98"/>
    <w:rsid w:val="00B57E92"/>
    <w:rsid w:val="00B60741"/>
    <w:rsid w:val="00B61C04"/>
    <w:rsid w:val="00B63DD0"/>
    <w:rsid w:val="00B64768"/>
    <w:rsid w:val="00B649B2"/>
    <w:rsid w:val="00B65E39"/>
    <w:rsid w:val="00B673FC"/>
    <w:rsid w:val="00B70981"/>
    <w:rsid w:val="00B72142"/>
    <w:rsid w:val="00B723AC"/>
    <w:rsid w:val="00B7314B"/>
    <w:rsid w:val="00B73F92"/>
    <w:rsid w:val="00B74105"/>
    <w:rsid w:val="00B7421E"/>
    <w:rsid w:val="00B74273"/>
    <w:rsid w:val="00B75129"/>
    <w:rsid w:val="00B76D9A"/>
    <w:rsid w:val="00B76DF3"/>
    <w:rsid w:val="00B77A17"/>
    <w:rsid w:val="00B819FB"/>
    <w:rsid w:val="00B83F55"/>
    <w:rsid w:val="00B84069"/>
    <w:rsid w:val="00B86125"/>
    <w:rsid w:val="00B86288"/>
    <w:rsid w:val="00B8696B"/>
    <w:rsid w:val="00B86E0A"/>
    <w:rsid w:val="00B9479D"/>
    <w:rsid w:val="00B94F7E"/>
    <w:rsid w:val="00B96B36"/>
    <w:rsid w:val="00BA2ABF"/>
    <w:rsid w:val="00BA2BCE"/>
    <w:rsid w:val="00BA329B"/>
    <w:rsid w:val="00BA6B26"/>
    <w:rsid w:val="00BA7A41"/>
    <w:rsid w:val="00BB0637"/>
    <w:rsid w:val="00BB49A0"/>
    <w:rsid w:val="00BB71A4"/>
    <w:rsid w:val="00BC131B"/>
    <w:rsid w:val="00BC2CA7"/>
    <w:rsid w:val="00BD041C"/>
    <w:rsid w:val="00BD1CF1"/>
    <w:rsid w:val="00BD24B3"/>
    <w:rsid w:val="00BD2724"/>
    <w:rsid w:val="00BD2B13"/>
    <w:rsid w:val="00BD65FB"/>
    <w:rsid w:val="00BD6877"/>
    <w:rsid w:val="00BE47EB"/>
    <w:rsid w:val="00BE5BE4"/>
    <w:rsid w:val="00BE5F2F"/>
    <w:rsid w:val="00BE74B8"/>
    <w:rsid w:val="00BF041F"/>
    <w:rsid w:val="00BF0587"/>
    <w:rsid w:val="00BF25CB"/>
    <w:rsid w:val="00BF28D1"/>
    <w:rsid w:val="00BF36B6"/>
    <w:rsid w:val="00BF3EB4"/>
    <w:rsid w:val="00BF4B4E"/>
    <w:rsid w:val="00BF4D0D"/>
    <w:rsid w:val="00BF5AD9"/>
    <w:rsid w:val="00BF62F8"/>
    <w:rsid w:val="00C02082"/>
    <w:rsid w:val="00C04866"/>
    <w:rsid w:val="00C04E0D"/>
    <w:rsid w:val="00C06CF1"/>
    <w:rsid w:val="00C075B5"/>
    <w:rsid w:val="00C07D1A"/>
    <w:rsid w:val="00C108DA"/>
    <w:rsid w:val="00C1145C"/>
    <w:rsid w:val="00C11AA0"/>
    <w:rsid w:val="00C11DED"/>
    <w:rsid w:val="00C15396"/>
    <w:rsid w:val="00C15A01"/>
    <w:rsid w:val="00C1624A"/>
    <w:rsid w:val="00C1658A"/>
    <w:rsid w:val="00C20C69"/>
    <w:rsid w:val="00C212BB"/>
    <w:rsid w:val="00C24DC5"/>
    <w:rsid w:val="00C27AA3"/>
    <w:rsid w:val="00C32B22"/>
    <w:rsid w:val="00C34435"/>
    <w:rsid w:val="00C34901"/>
    <w:rsid w:val="00C361D5"/>
    <w:rsid w:val="00C36695"/>
    <w:rsid w:val="00C37955"/>
    <w:rsid w:val="00C40115"/>
    <w:rsid w:val="00C406DB"/>
    <w:rsid w:val="00C40BE3"/>
    <w:rsid w:val="00C41A46"/>
    <w:rsid w:val="00C51453"/>
    <w:rsid w:val="00C5151D"/>
    <w:rsid w:val="00C52A39"/>
    <w:rsid w:val="00C5374E"/>
    <w:rsid w:val="00C541B1"/>
    <w:rsid w:val="00C64D92"/>
    <w:rsid w:val="00C72A21"/>
    <w:rsid w:val="00C74551"/>
    <w:rsid w:val="00C761A1"/>
    <w:rsid w:val="00C77DD7"/>
    <w:rsid w:val="00C80CCD"/>
    <w:rsid w:val="00C80DA8"/>
    <w:rsid w:val="00C814E4"/>
    <w:rsid w:val="00C84B8B"/>
    <w:rsid w:val="00C84E99"/>
    <w:rsid w:val="00C8580A"/>
    <w:rsid w:val="00C863BA"/>
    <w:rsid w:val="00C87DA0"/>
    <w:rsid w:val="00C91258"/>
    <w:rsid w:val="00C913CC"/>
    <w:rsid w:val="00C946F3"/>
    <w:rsid w:val="00C95111"/>
    <w:rsid w:val="00C954CB"/>
    <w:rsid w:val="00CA13DD"/>
    <w:rsid w:val="00CA5C87"/>
    <w:rsid w:val="00CA6008"/>
    <w:rsid w:val="00CB15AF"/>
    <w:rsid w:val="00CB1E9C"/>
    <w:rsid w:val="00CB3A4E"/>
    <w:rsid w:val="00CB719E"/>
    <w:rsid w:val="00CB71D7"/>
    <w:rsid w:val="00CC17DF"/>
    <w:rsid w:val="00CC323A"/>
    <w:rsid w:val="00CC4B63"/>
    <w:rsid w:val="00CC4F80"/>
    <w:rsid w:val="00CC5787"/>
    <w:rsid w:val="00CC5F0D"/>
    <w:rsid w:val="00CC71CB"/>
    <w:rsid w:val="00CD2AA9"/>
    <w:rsid w:val="00CD2E25"/>
    <w:rsid w:val="00CD5EDD"/>
    <w:rsid w:val="00CE5AA8"/>
    <w:rsid w:val="00CE6EDB"/>
    <w:rsid w:val="00CE74B1"/>
    <w:rsid w:val="00CF0B23"/>
    <w:rsid w:val="00CF2B22"/>
    <w:rsid w:val="00CF7533"/>
    <w:rsid w:val="00D00BC9"/>
    <w:rsid w:val="00D01A68"/>
    <w:rsid w:val="00D028C8"/>
    <w:rsid w:val="00D0494D"/>
    <w:rsid w:val="00D053BA"/>
    <w:rsid w:val="00D0572A"/>
    <w:rsid w:val="00D06D17"/>
    <w:rsid w:val="00D076DD"/>
    <w:rsid w:val="00D100F8"/>
    <w:rsid w:val="00D10250"/>
    <w:rsid w:val="00D11595"/>
    <w:rsid w:val="00D12FB9"/>
    <w:rsid w:val="00D161A5"/>
    <w:rsid w:val="00D1641A"/>
    <w:rsid w:val="00D22FAE"/>
    <w:rsid w:val="00D245FA"/>
    <w:rsid w:val="00D269DB"/>
    <w:rsid w:val="00D26C75"/>
    <w:rsid w:val="00D276FF"/>
    <w:rsid w:val="00D27AA3"/>
    <w:rsid w:val="00D27F0F"/>
    <w:rsid w:val="00D31A6B"/>
    <w:rsid w:val="00D32707"/>
    <w:rsid w:val="00D3468F"/>
    <w:rsid w:val="00D36004"/>
    <w:rsid w:val="00D36400"/>
    <w:rsid w:val="00D40266"/>
    <w:rsid w:val="00D409F4"/>
    <w:rsid w:val="00D40CED"/>
    <w:rsid w:val="00D42B53"/>
    <w:rsid w:val="00D42D10"/>
    <w:rsid w:val="00D42E3D"/>
    <w:rsid w:val="00D4453A"/>
    <w:rsid w:val="00D44C28"/>
    <w:rsid w:val="00D4637F"/>
    <w:rsid w:val="00D512CC"/>
    <w:rsid w:val="00D514AE"/>
    <w:rsid w:val="00D52063"/>
    <w:rsid w:val="00D53962"/>
    <w:rsid w:val="00D54BA1"/>
    <w:rsid w:val="00D60E9A"/>
    <w:rsid w:val="00D6197E"/>
    <w:rsid w:val="00D63B03"/>
    <w:rsid w:val="00D64947"/>
    <w:rsid w:val="00D65982"/>
    <w:rsid w:val="00D66A7F"/>
    <w:rsid w:val="00D67768"/>
    <w:rsid w:val="00D723C9"/>
    <w:rsid w:val="00D727FC"/>
    <w:rsid w:val="00D73025"/>
    <w:rsid w:val="00D731BB"/>
    <w:rsid w:val="00D738E1"/>
    <w:rsid w:val="00D76F26"/>
    <w:rsid w:val="00D8405B"/>
    <w:rsid w:val="00D84069"/>
    <w:rsid w:val="00D92F81"/>
    <w:rsid w:val="00D930B5"/>
    <w:rsid w:val="00D94A6E"/>
    <w:rsid w:val="00D95FFB"/>
    <w:rsid w:val="00D9695D"/>
    <w:rsid w:val="00D977E2"/>
    <w:rsid w:val="00DA1545"/>
    <w:rsid w:val="00DA207A"/>
    <w:rsid w:val="00DA26FC"/>
    <w:rsid w:val="00DA2846"/>
    <w:rsid w:val="00DA353A"/>
    <w:rsid w:val="00DA392C"/>
    <w:rsid w:val="00DA4D99"/>
    <w:rsid w:val="00DA6B44"/>
    <w:rsid w:val="00DA7316"/>
    <w:rsid w:val="00DA7C02"/>
    <w:rsid w:val="00DB0B15"/>
    <w:rsid w:val="00DB14CF"/>
    <w:rsid w:val="00DB1E8C"/>
    <w:rsid w:val="00DB500F"/>
    <w:rsid w:val="00DB5FB8"/>
    <w:rsid w:val="00DB623A"/>
    <w:rsid w:val="00DB6CBB"/>
    <w:rsid w:val="00DB75F1"/>
    <w:rsid w:val="00DC0852"/>
    <w:rsid w:val="00DC667C"/>
    <w:rsid w:val="00DD00B6"/>
    <w:rsid w:val="00DD5237"/>
    <w:rsid w:val="00DE0C2F"/>
    <w:rsid w:val="00DE1BC7"/>
    <w:rsid w:val="00DF20DF"/>
    <w:rsid w:val="00DF2164"/>
    <w:rsid w:val="00DF2302"/>
    <w:rsid w:val="00DF3E57"/>
    <w:rsid w:val="00DF50D3"/>
    <w:rsid w:val="00DF51E1"/>
    <w:rsid w:val="00DF7DB3"/>
    <w:rsid w:val="00DF7E7F"/>
    <w:rsid w:val="00E023EE"/>
    <w:rsid w:val="00E049F9"/>
    <w:rsid w:val="00E073F1"/>
    <w:rsid w:val="00E07A98"/>
    <w:rsid w:val="00E140E0"/>
    <w:rsid w:val="00E15459"/>
    <w:rsid w:val="00E15C52"/>
    <w:rsid w:val="00E16C6E"/>
    <w:rsid w:val="00E16E41"/>
    <w:rsid w:val="00E17237"/>
    <w:rsid w:val="00E20D05"/>
    <w:rsid w:val="00E213A3"/>
    <w:rsid w:val="00E2207E"/>
    <w:rsid w:val="00E2448F"/>
    <w:rsid w:val="00E249CF"/>
    <w:rsid w:val="00E24C77"/>
    <w:rsid w:val="00E26BB4"/>
    <w:rsid w:val="00E305AB"/>
    <w:rsid w:val="00E319E4"/>
    <w:rsid w:val="00E32350"/>
    <w:rsid w:val="00E36664"/>
    <w:rsid w:val="00E370EA"/>
    <w:rsid w:val="00E37D4D"/>
    <w:rsid w:val="00E40920"/>
    <w:rsid w:val="00E42567"/>
    <w:rsid w:val="00E43225"/>
    <w:rsid w:val="00E43C84"/>
    <w:rsid w:val="00E45F74"/>
    <w:rsid w:val="00E53118"/>
    <w:rsid w:val="00E53ED4"/>
    <w:rsid w:val="00E57A55"/>
    <w:rsid w:val="00E57D4E"/>
    <w:rsid w:val="00E60DAD"/>
    <w:rsid w:val="00E62A9F"/>
    <w:rsid w:val="00E62FFD"/>
    <w:rsid w:val="00E643F1"/>
    <w:rsid w:val="00E679DA"/>
    <w:rsid w:val="00E72D66"/>
    <w:rsid w:val="00E73893"/>
    <w:rsid w:val="00E75DEA"/>
    <w:rsid w:val="00E77301"/>
    <w:rsid w:val="00E7767D"/>
    <w:rsid w:val="00E800F6"/>
    <w:rsid w:val="00E80834"/>
    <w:rsid w:val="00E82BAA"/>
    <w:rsid w:val="00E82D87"/>
    <w:rsid w:val="00E83701"/>
    <w:rsid w:val="00E85615"/>
    <w:rsid w:val="00E867A5"/>
    <w:rsid w:val="00E90DE9"/>
    <w:rsid w:val="00E92118"/>
    <w:rsid w:val="00E92699"/>
    <w:rsid w:val="00E928AE"/>
    <w:rsid w:val="00E94B3A"/>
    <w:rsid w:val="00E96812"/>
    <w:rsid w:val="00EA051C"/>
    <w:rsid w:val="00EA2028"/>
    <w:rsid w:val="00EA395D"/>
    <w:rsid w:val="00EA5040"/>
    <w:rsid w:val="00EA577F"/>
    <w:rsid w:val="00EA5E23"/>
    <w:rsid w:val="00EA6798"/>
    <w:rsid w:val="00EA7B49"/>
    <w:rsid w:val="00EA7CFA"/>
    <w:rsid w:val="00EB12A4"/>
    <w:rsid w:val="00EB497D"/>
    <w:rsid w:val="00EB57EC"/>
    <w:rsid w:val="00EB7753"/>
    <w:rsid w:val="00EC28ED"/>
    <w:rsid w:val="00EC4F1F"/>
    <w:rsid w:val="00EC529B"/>
    <w:rsid w:val="00ED0400"/>
    <w:rsid w:val="00ED04CE"/>
    <w:rsid w:val="00ED4480"/>
    <w:rsid w:val="00ED55AD"/>
    <w:rsid w:val="00ED5623"/>
    <w:rsid w:val="00ED6814"/>
    <w:rsid w:val="00EE2600"/>
    <w:rsid w:val="00EE6928"/>
    <w:rsid w:val="00EE71DE"/>
    <w:rsid w:val="00EE7659"/>
    <w:rsid w:val="00EF0216"/>
    <w:rsid w:val="00EF23A0"/>
    <w:rsid w:val="00EF23E9"/>
    <w:rsid w:val="00EF2EA3"/>
    <w:rsid w:val="00EF60F4"/>
    <w:rsid w:val="00F00174"/>
    <w:rsid w:val="00F013CC"/>
    <w:rsid w:val="00F01804"/>
    <w:rsid w:val="00F02D97"/>
    <w:rsid w:val="00F04636"/>
    <w:rsid w:val="00F04DFE"/>
    <w:rsid w:val="00F05833"/>
    <w:rsid w:val="00F06F97"/>
    <w:rsid w:val="00F10008"/>
    <w:rsid w:val="00F102A9"/>
    <w:rsid w:val="00F10672"/>
    <w:rsid w:val="00F1486E"/>
    <w:rsid w:val="00F15B43"/>
    <w:rsid w:val="00F16BAB"/>
    <w:rsid w:val="00F20A64"/>
    <w:rsid w:val="00F20EC5"/>
    <w:rsid w:val="00F22934"/>
    <w:rsid w:val="00F24AA4"/>
    <w:rsid w:val="00F24E05"/>
    <w:rsid w:val="00F26A83"/>
    <w:rsid w:val="00F3069C"/>
    <w:rsid w:val="00F30C79"/>
    <w:rsid w:val="00F32705"/>
    <w:rsid w:val="00F33AC6"/>
    <w:rsid w:val="00F352C4"/>
    <w:rsid w:val="00F35C92"/>
    <w:rsid w:val="00F37828"/>
    <w:rsid w:val="00F409AE"/>
    <w:rsid w:val="00F40FA3"/>
    <w:rsid w:val="00F41017"/>
    <w:rsid w:val="00F41309"/>
    <w:rsid w:val="00F424C9"/>
    <w:rsid w:val="00F4623B"/>
    <w:rsid w:val="00F6055A"/>
    <w:rsid w:val="00F60826"/>
    <w:rsid w:val="00F614BC"/>
    <w:rsid w:val="00F61B70"/>
    <w:rsid w:val="00F64350"/>
    <w:rsid w:val="00F64793"/>
    <w:rsid w:val="00F64DFE"/>
    <w:rsid w:val="00F658C7"/>
    <w:rsid w:val="00F70215"/>
    <w:rsid w:val="00F70DC3"/>
    <w:rsid w:val="00F710F1"/>
    <w:rsid w:val="00F723C2"/>
    <w:rsid w:val="00F7241D"/>
    <w:rsid w:val="00F7270A"/>
    <w:rsid w:val="00F72B54"/>
    <w:rsid w:val="00F84CD0"/>
    <w:rsid w:val="00F85F9D"/>
    <w:rsid w:val="00F86211"/>
    <w:rsid w:val="00F906A3"/>
    <w:rsid w:val="00F932B6"/>
    <w:rsid w:val="00F9506E"/>
    <w:rsid w:val="00FA04A0"/>
    <w:rsid w:val="00FA1265"/>
    <w:rsid w:val="00FA1D47"/>
    <w:rsid w:val="00FA40F5"/>
    <w:rsid w:val="00FA4D69"/>
    <w:rsid w:val="00FA69D0"/>
    <w:rsid w:val="00FA6BCF"/>
    <w:rsid w:val="00FB11DA"/>
    <w:rsid w:val="00FB2147"/>
    <w:rsid w:val="00FB3914"/>
    <w:rsid w:val="00FB516F"/>
    <w:rsid w:val="00FB5359"/>
    <w:rsid w:val="00FB7506"/>
    <w:rsid w:val="00FC13F5"/>
    <w:rsid w:val="00FC31ED"/>
    <w:rsid w:val="00FC3F49"/>
    <w:rsid w:val="00FC5DF3"/>
    <w:rsid w:val="00FC6B36"/>
    <w:rsid w:val="00FC7270"/>
    <w:rsid w:val="00FD0AE5"/>
    <w:rsid w:val="00FD1148"/>
    <w:rsid w:val="00FD3AA4"/>
    <w:rsid w:val="00FE095C"/>
    <w:rsid w:val="00FE0B14"/>
    <w:rsid w:val="00FE18C3"/>
    <w:rsid w:val="00FE7259"/>
    <w:rsid w:val="00FF0FE8"/>
    <w:rsid w:val="00FF47A9"/>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E79FD3"/>
  <w15:docId w15:val="{235E96E6-5D26-4EB3-B6CF-004A9A71D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1"/>
      </w:numPr>
      <w:jc w:val="left"/>
      <w:outlineLvl w:val="1"/>
    </w:pPr>
    <w:rPr>
      <w:rFonts w:cs="Arial"/>
      <w:b/>
      <w:bCs/>
      <w:iCs/>
      <w:szCs w:val="28"/>
    </w:rPr>
  </w:style>
  <w:style w:type="paragraph" w:styleId="Heading3">
    <w:name w:val="heading 3"/>
    <w:basedOn w:val="Normal"/>
    <w:next w:val="Normal"/>
    <w:qFormat/>
    <w:rsid w:val="00E2448F"/>
    <w:pPr>
      <w:keepNext/>
      <w:numPr>
        <w:ilvl w:val="2"/>
        <w:numId w:val="1"/>
      </w:numPr>
      <w:jc w:val="left"/>
      <w:outlineLvl w:val="2"/>
    </w:pPr>
    <w:rPr>
      <w:rFonts w:cs="Arial"/>
      <w:b/>
      <w:bCs/>
      <w:szCs w:val="26"/>
    </w:rPr>
  </w:style>
  <w:style w:type="paragraph" w:styleId="Heading4">
    <w:name w:val="heading 4"/>
    <w:basedOn w:val="Normal"/>
    <w:next w:val="Normal"/>
    <w:qFormat/>
    <w:rsid w:val="00DB6CBB"/>
    <w:pPr>
      <w:keepNext/>
      <w:ind w:firstLine="0"/>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4A47E0"/>
    <w:pPr>
      <w:spacing w:before="200"/>
      <w:jc w:val="center"/>
    </w:pPr>
    <w:rPr>
      <w:bCs/>
      <w:i/>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link w:val="ListParagraphChar"/>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character" w:customStyle="1" w:styleId="ListParagraphChar">
    <w:name w:val="List Paragraph Char"/>
    <w:basedOn w:val="DefaultParagraphFont"/>
    <w:link w:val="ListParagraph"/>
    <w:uiPriority w:val="34"/>
    <w:rsid w:val="00733E8F"/>
    <w:rPr>
      <w:sz w:val="26"/>
      <w:szCs w:val="24"/>
    </w:rPr>
  </w:style>
  <w:style w:type="character" w:styleId="Emphasis">
    <w:name w:val="Emphasis"/>
    <w:basedOn w:val="DefaultParagraphFont"/>
    <w:qFormat/>
    <w:rsid w:val="006D4020"/>
    <w:rPr>
      <w:i/>
      <w:iCs/>
    </w:rPr>
  </w:style>
  <w:style w:type="paragraph" w:styleId="TOCHeading">
    <w:name w:val="TOC Heading"/>
    <w:basedOn w:val="Heading1"/>
    <w:next w:val="Normal"/>
    <w:uiPriority w:val="39"/>
    <w:unhideWhenUsed/>
    <w:qFormat/>
    <w:rsid w:val="0057163F"/>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character" w:styleId="FollowedHyperlink">
    <w:name w:val="FollowedHyperlink"/>
    <w:basedOn w:val="DefaultParagraphFont"/>
    <w:semiHidden/>
    <w:unhideWhenUsed/>
    <w:rsid w:val="002852F4"/>
    <w:rPr>
      <w:color w:val="800080" w:themeColor="followedHyperlink"/>
      <w:u w:val="single"/>
    </w:rPr>
  </w:style>
  <w:style w:type="table" w:styleId="ListTable3-Accent5">
    <w:name w:val="List Table 3 Accent 5"/>
    <w:basedOn w:val="TableNormal"/>
    <w:uiPriority w:val="48"/>
    <w:rsid w:val="001D4C12"/>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3">
    <w:name w:val="List Table 3 Accent 3"/>
    <w:basedOn w:val="TableNormal"/>
    <w:uiPriority w:val="48"/>
    <w:rsid w:val="001D4C12"/>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294764">
      <w:bodyDiv w:val="1"/>
      <w:marLeft w:val="0"/>
      <w:marRight w:val="0"/>
      <w:marTop w:val="0"/>
      <w:marBottom w:val="0"/>
      <w:divBdr>
        <w:top w:val="none" w:sz="0" w:space="0" w:color="auto"/>
        <w:left w:val="none" w:sz="0" w:space="0" w:color="auto"/>
        <w:bottom w:val="none" w:sz="0" w:space="0" w:color="auto"/>
        <w:right w:val="none" w:sz="0" w:space="0" w:color="auto"/>
      </w:divBdr>
    </w:div>
    <w:div w:id="602342721">
      <w:bodyDiv w:val="1"/>
      <w:marLeft w:val="0"/>
      <w:marRight w:val="0"/>
      <w:marTop w:val="0"/>
      <w:marBottom w:val="0"/>
      <w:divBdr>
        <w:top w:val="none" w:sz="0" w:space="0" w:color="auto"/>
        <w:left w:val="none" w:sz="0" w:space="0" w:color="auto"/>
        <w:bottom w:val="none" w:sz="0" w:space="0" w:color="auto"/>
        <w:right w:val="none" w:sz="0" w:space="0" w:color="auto"/>
      </w:divBdr>
    </w:div>
    <w:div w:id="704333246">
      <w:bodyDiv w:val="1"/>
      <w:marLeft w:val="0"/>
      <w:marRight w:val="0"/>
      <w:marTop w:val="0"/>
      <w:marBottom w:val="0"/>
      <w:divBdr>
        <w:top w:val="none" w:sz="0" w:space="0" w:color="auto"/>
        <w:left w:val="none" w:sz="0" w:space="0" w:color="auto"/>
        <w:bottom w:val="none" w:sz="0" w:space="0" w:color="auto"/>
        <w:right w:val="none" w:sz="0" w:space="0" w:color="auto"/>
      </w:divBdr>
    </w:div>
    <w:div w:id="736514217">
      <w:bodyDiv w:val="1"/>
      <w:marLeft w:val="0"/>
      <w:marRight w:val="0"/>
      <w:marTop w:val="0"/>
      <w:marBottom w:val="0"/>
      <w:divBdr>
        <w:top w:val="none" w:sz="0" w:space="0" w:color="auto"/>
        <w:left w:val="none" w:sz="0" w:space="0" w:color="auto"/>
        <w:bottom w:val="none" w:sz="0" w:space="0" w:color="auto"/>
        <w:right w:val="none" w:sz="0" w:space="0" w:color="auto"/>
      </w:divBdr>
    </w:div>
    <w:div w:id="1113941581">
      <w:bodyDiv w:val="1"/>
      <w:marLeft w:val="0"/>
      <w:marRight w:val="0"/>
      <w:marTop w:val="0"/>
      <w:marBottom w:val="0"/>
      <w:divBdr>
        <w:top w:val="none" w:sz="0" w:space="0" w:color="auto"/>
        <w:left w:val="none" w:sz="0" w:space="0" w:color="auto"/>
        <w:bottom w:val="none" w:sz="0" w:space="0" w:color="auto"/>
        <w:right w:val="none" w:sz="0" w:space="0" w:color="auto"/>
      </w:divBdr>
    </w:div>
    <w:div w:id="1192452996">
      <w:bodyDiv w:val="1"/>
      <w:marLeft w:val="0"/>
      <w:marRight w:val="0"/>
      <w:marTop w:val="0"/>
      <w:marBottom w:val="0"/>
      <w:divBdr>
        <w:top w:val="none" w:sz="0" w:space="0" w:color="auto"/>
        <w:left w:val="none" w:sz="0" w:space="0" w:color="auto"/>
        <w:bottom w:val="none" w:sz="0" w:space="0" w:color="auto"/>
        <w:right w:val="none" w:sz="0" w:space="0" w:color="auto"/>
      </w:divBdr>
    </w:div>
    <w:div w:id="1305938386">
      <w:bodyDiv w:val="1"/>
      <w:marLeft w:val="0"/>
      <w:marRight w:val="0"/>
      <w:marTop w:val="0"/>
      <w:marBottom w:val="0"/>
      <w:divBdr>
        <w:top w:val="none" w:sz="0" w:space="0" w:color="auto"/>
        <w:left w:val="none" w:sz="0" w:space="0" w:color="auto"/>
        <w:bottom w:val="none" w:sz="0" w:space="0" w:color="auto"/>
        <w:right w:val="none" w:sz="0" w:space="0" w:color="auto"/>
      </w:divBdr>
    </w:div>
    <w:div w:id="1409885778">
      <w:bodyDiv w:val="1"/>
      <w:marLeft w:val="0"/>
      <w:marRight w:val="0"/>
      <w:marTop w:val="0"/>
      <w:marBottom w:val="0"/>
      <w:divBdr>
        <w:top w:val="none" w:sz="0" w:space="0" w:color="auto"/>
        <w:left w:val="none" w:sz="0" w:space="0" w:color="auto"/>
        <w:bottom w:val="none" w:sz="0" w:space="0" w:color="auto"/>
        <w:right w:val="none" w:sz="0" w:space="0" w:color="auto"/>
      </w:divBdr>
    </w:div>
    <w:div w:id="1519351935">
      <w:bodyDiv w:val="1"/>
      <w:marLeft w:val="0"/>
      <w:marRight w:val="0"/>
      <w:marTop w:val="0"/>
      <w:marBottom w:val="0"/>
      <w:divBdr>
        <w:top w:val="none" w:sz="0" w:space="0" w:color="auto"/>
        <w:left w:val="none" w:sz="0" w:space="0" w:color="auto"/>
        <w:bottom w:val="none" w:sz="0" w:space="0" w:color="auto"/>
        <w:right w:val="none" w:sz="0" w:space="0" w:color="auto"/>
      </w:divBdr>
    </w:div>
    <w:div w:id="1910917936">
      <w:bodyDiv w:val="1"/>
      <w:marLeft w:val="0"/>
      <w:marRight w:val="0"/>
      <w:marTop w:val="0"/>
      <w:marBottom w:val="0"/>
      <w:divBdr>
        <w:top w:val="none" w:sz="0" w:space="0" w:color="auto"/>
        <w:left w:val="none" w:sz="0" w:space="0" w:color="auto"/>
        <w:bottom w:val="none" w:sz="0" w:space="0" w:color="auto"/>
        <w:right w:val="none" w:sz="0" w:space="0" w:color="auto"/>
      </w:divBdr>
    </w:div>
    <w:div w:id="2000694854">
      <w:bodyDiv w:val="1"/>
      <w:marLeft w:val="0"/>
      <w:marRight w:val="0"/>
      <w:marTop w:val="0"/>
      <w:marBottom w:val="0"/>
      <w:divBdr>
        <w:top w:val="none" w:sz="0" w:space="0" w:color="auto"/>
        <w:left w:val="none" w:sz="0" w:space="0" w:color="auto"/>
        <w:bottom w:val="none" w:sz="0" w:space="0" w:color="auto"/>
        <w:right w:val="none" w:sz="0" w:space="0" w:color="auto"/>
      </w:divBdr>
    </w:div>
    <w:div w:id="2025092108">
      <w:bodyDiv w:val="1"/>
      <w:marLeft w:val="0"/>
      <w:marRight w:val="0"/>
      <w:marTop w:val="0"/>
      <w:marBottom w:val="0"/>
      <w:divBdr>
        <w:top w:val="none" w:sz="0" w:space="0" w:color="auto"/>
        <w:left w:val="none" w:sz="0" w:space="0" w:color="auto"/>
        <w:bottom w:val="none" w:sz="0" w:space="0" w:color="auto"/>
        <w:right w:val="none" w:sz="0" w:space="0" w:color="auto"/>
      </w:divBdr>
    </w:div>
    <w:div w:id="2060351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HK8-2019\KLTN\financial-management-app\doc\requirement\QuanLyTaiChinhSV_ver3_detail.docx" TargetMode="External"/><Relationship Id="rId21" Type="http://schemas.openxmlformats.org/officeDocument/2006/relationships/hyperlink" Target="file:///D:\HK8-2019\KLTN\financial-management-app\doc\requirement\QuanLyTaiChinhSV_ver3_detail.docx" TargetMode="External"/><Relationship Id="rId42" Type="http://schemas.openxmlformats.org/officeDocument/2006/relationships/hyperlink" Target="file:///D:\HK8-2019\KLTN\financial-management-app\doc\requirement\QuanLyTaiChinhSV_ver3_detail.docx" TargetMode="External"/><Relationship Id="rId47" Type="http://schemas.openxmlformats.org/officeDocument/2006/relationships/hyperlink" Target="file:///D:\HK8-2019\KLTN\financial-management-app\doc\requirement\QuanLyTaiChinhSV_ver3_detail.docx" TargetMode="External"/><Relationship Id="rId63" Type="http://schemas.openxmlformats.org/officeDocument/2006/relationships/image" Target="media/image8.emf"/><Relationship Id="rId68" Type="http://schemas.openxmlformats.org/officeDocument/2006/relationships/image" Target="media/image13.emf"/><Relationship Id="rId84" Type="http://schemas.openxmlformats.org/officeDocument/2006/relationships/image" Target="media/image29.emf"/><Relationship Id="rId89" Type="http://schemas.openxmlformats.org/officeDocument/2006/relationships/image" Target="media/image34.emf"/><Relationship Id="rId16" Type="http://schemas.openxmlformats.org/officeDocument/2006/relationships/hyperlink" Target="file:///D:\HK8-2019\KLTN\financial-management-app\doc\requirement\QuanLyTaiChinhSV_ver3_detail.docx" TargetMode="External"/><Relationship Id="rId107" Type="http://schemas.openxmlformats.org/officeDocument/2006/relationships/header" Target="header2.xml"/><Relationship Id="rId11" Type="http://schemas.openxmlformats.org/officeDocument/2006/relationships/hyperlink" Target="file:///D:\HK8-2019\KLTN\financial-management-app\doc\requirement\QuanLyTaiChinhSV_ver3_detail.docx" TargetMode="External"/><Relationship Id="rId32" Type="http://schemas.openxmlformats.org/officeDocument/2006/relationships/hyperlink" Target="file:///D:\HK8-2019\KLTN\financial-management-app\doc\requirement\QuanLyTaiChinhSV_ver3_detail.docx" TargetMode="External"/><Relationship Id="rId37" Type="http://schemas.openxmlformats.org/officeDocument/2006/relationships/hyperlink" Target="file:///D:\HK8-2019\KLTN\financial-management-app\doc\requirement\QuanLyTaiChinhSV_ver3_detail.docx" TargetMode="External"/><Relationship Id="rId53" Type="http://schemas.openxmlformats.org/officeDocument/2006/relationships/diagramLayout" Target="diagrams/layout1.xml"/><Relationship Id="rId58" Type="http://schemas.openxmlformats.org/officeDocument/2006/relationships/image" Target="media/image3.png"/><Relationship Id="rId74" Type="http://schemas.openxmlformats.org/officeDocument/2006/relationships/image" Target="media/image19.emf"/><Relationship Id="rId79" Type="http://schemas.openxmlformats.org/officeDocument/2006/relationships/image" Target="media/image24.emf"/><Relationship Id="rId102" Type="http://schemas.openxmlformats.org/officeDocument/2006/relationships/hyperlink" Target="https://firebase.google.com/docs/auth" TargetMode="External"/><Relationship Id="rId5" Type="http://schemas.openxmlformats.org/officeDocument/2006/relationships/webSettings" Target="webSettings.xml"/><Relationship Id="rId90" Type="http://schemas.openxmlformats.org/officeDocument/2006/relationships/image" Target="media/image35.emf"/><Relationship Id="rId95" Type="http://schemas.openxmlformats.org/officeDocument/2006/relationships/image" Target="media/image40.png"/><Relationship Id="rId22" Type="http://schemas.openxmlformats.org/officeDocument/2006/relationships/hyperlink" Target="file:///D:\HK8-2019\KLTN\financial-management-app\doc\requirement\QuanLyTaiChinhSV_ver3_detail.docx" TargetMode="External"/><Relationship Id="rId27" Type="http://schemas.openxmlformats.org/officeDocument/2006/relationships/hyperlink" Target="file:///D:\HK8-2019\KLTN\financial-management-app\doc\requirement\QuanLyTaiChinhSV_ver3_detail.docx" TargetMode="External"/><Relationship Id="rId43" Type="http://schemas.openxmlformats.org/officeDocument/2006/relationships/hyperlink" Target="file:///D:\HK8-2019\KLTN\financial-management-app\doc\requirement\QuanLyTaiChinhSV_ver3_detail.docx" TargetMode="External"/><Relationship Id="rId48" Type="http://schemas.openxmlformats.org/officeDocument/2006/relationships/hyperlink" Target="file:///D:\HK8-2019\KLTN\financial-management-app\doc\requirement\QuanLyTaiChinhSV_ver3_detail.docx" TargetMode="External"/><Relationship Id="rId64" Type="http://schemas.openxmlformats.org/officeDocument/2006/relationships/image" Target="media/image9.emf"/><Relationship Id="rId69" Type="http://schemas.openxmlformats.org/officeDocument/2006/relationships/image" Target="media/image14.emf"/><Relationship Id="rId80" Type="http://schemas.openxmlformats.org/officeDocument/2006/relationships/image" Target="media/image25.emf"/><Relationship Id="rId85" Type="http://schemas.openxmlformats.org/officeDocument/2006/relationships/image" Target="media/image30.emf"/><Relationship Id="rId12" Type="http://schemas.openxmlformats.org/officeDocument/2006/relationships/hyperlink" Target="file:///D:\HK8-2019\KLTN\financial-management-app\doc\requirement\QuanLyTaiChinhSV_ver3_detail.docx" TargetMode="External"/><Relationship Id="rId17" Type="http://schemas.openxmlformats.org/officeDocument/2006/relationships/hyperlink" Target="file:///D:\HK8-2019\KLTN\financial-management-app\doc\requirement\QuanLyTaiChinhSV_ver3_detail.docx" TargetMode="External"/><Relationship Id="rId33" Type="http://schemas.openxmlformats.org/officeDocument/2006/relationships/hyperlink" Target="file:///D:\HK8-2019\KLTN\financial-management-app\doc\requirement\QuanLyTaiChinhSV_ver3_detail.docx" TargetMode="External"/><Relationship Id="rId38" Type="http://schemas.openxmlformats.org/officeDocument/2006/relationships/hyperlink" Target="file:///D:\HK8-2019\KLTN\financial-management-app\doc\requirement\QuanLyTaiChinhSV_ver3_detail.docx" TargetMode="External"/><Relationship Id="rId59" Type="http://schemas.openxmlformats.org/officeDocument/2006/relationships/image" Target="media/image4.png"/><Relationship Id="rId103" Type="http://schemas.openxmlformats.org/officeDocument/2006/relationships/hyperlink" Target="https://sparxsystems.com/products/ea/" TargetMode="External"/><Relationship Id="rId108" Type="http://schemas.openxmlformats.org/officeDocument/2006/relationships/fontTable" Target="fontTable.xml"/><Relationship Id="rId54" Type="http://schemas.openxmlformats.org/officeDocument/2006/relationships/diagramQuickStyle" Target="diagrams/quickStyle1.xml"/><Relationship Id="rId70" Type="http://schemas.openxmlformats.org/officeDocument/2006/relationships/image" Target="media/image15.emf"/><Relationship Id="rId75" Type="http://schemas.openxmlformats.org/officeDocument/2006/relationships/image" Target="media/image20.emf"/><Relationship Id="rId91" Type="http://schemas.openxmlformats.org/officeDocument/2006/relationships/image" Target="media/image36.emf"/><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HK8-2019\KLTN\financial-management-app\doc\requirement\QuanLyTaiChinhSV_ver3_detail.docx" TargetMode="External"/><Relationship Id="rId23" Type="http://schemas.openxmlformats.org/officeDocument/2006/relationships/hyperlink" Target="file:///D:\HK8-2019\KLTN\financial-management-app\doc\requirement\QuanLyTaiChinhSV_ver3_detail.docx" TargetMode="External"/><Relationship Id="rId28" Type="http://schemas.openxmlformats.org/officeDocument/2006/relationships/hyperlink" Target="file:///D:\HK8-2019\KLTN\financial-management-app\doc\requirement\QuanLyTaiChinhSV_ver3_detail.docx" TargetMode="External"/><Relationship Id="rId36" Type="http://schemas.openxmlformats.org/officeDocument/2006/relationships/hyperlink" Target="file:///D:\HK8-2019\KLTN\financial-management-app\doc\requirement\QuanLyTaiChinhSV_ver3_detail.docx" TargetMode="External"/><Relationship Id="rId49" Type="http://schemas.openxmlformats.org/officeDocument/2006/relationships/header" Target="header1.xml"/><Relationship Id="rId57" Type="http://schemas.openxmlformats.org/officeDocument/2006/relationships/image" Target="media/image2.jpg"/><Relationship Id="rId106" Type="http://schemas.openxmlformats.org/officeDocument/2006/relationships/hyperlink" Target="https://developer.android.com/studio/publish?hl=vi" TargetMode="External"/><Relationship Id="rId10" Type="http://schemas.openxmlformats.org/officeDocument/2006/relationships/hyperlink" Target="file:///D:\HK8-2019\KLTN\financial-management-app\doc\requirement\QuanLyTaiChinhSV_ver3_detail.docx" TargetMode="External"/><Relationship Id="rId31" Type="http://schemas.openxmlformats.org/officeDocument/2006/relationships/hyperlink" Target="file:///D:\HK8-2019\KLTN\financial-management-app\doc\requirement\QuanLyTaiChinhSV_ver3_detail.docx" TargetMode="External"/><Relationship Id="rId44" Type="http://schemas.openxmlformats.org/officeDocument/2006/relationships/hyperlink" Target="file:///D:\HK8-2019\KLTN\financial-management-app\doc\requirement\QuanLyTaiChinhSV_ver3_detail.docx" TargetMode="External"/><Relationship Id="rId52" Type="http://schemas.openxmlformats.org/officeDocument/2006/relationships/diagramData" Target="diagrams/data1.xml"/><Relationship Id="rId60" Type="http://schemas.openxmlformats.org/officeDocument/2006/relationships/image" Target="media/image5.emf"/><Relationship Id="rId65" Type="http://schemas.openxmlformats.org/officeDocument/2006/relationships/image" Target="media/image10.emf"/><Relationship Id="rId73" Type="http://schemas.openxmlformats.org/officeDocument/2006/relationships/image" Target="media/image18.emf"/><Relationship Id="rId78" Type="http://schemas.openxmlformats.org/officeDocument/2006/relationships/image" Target="media/image23.emf"/><Relationship Id="rId81" Type="http://schemas.openxmlformats.org/officeDocument/2006/relationships/image" Target="media/image26.emf"/><Relationship Id="rId86" Type="http://schemas.openxmlformats.org/officeDocument/2006/relationships/image" Target="media/image31.emf"/><Relationship Id="rId94" Type="http://schemas.openxmlformats.org/officeDocument/2006/relationships/image" Target="media/image39.png"/><Relationship Id="rId99" Type="http://schemas.openxmlformats.org/officeDocument/2006/relationships/hyperlink" Target="https://firebase.google.com/docs/database/android/structure-data" TargetMode="External"/><Relationship Id="rId101" Type="http://schemas.openxmlformats.org/officeDocument/2006/relationships/hyperlink" Target="https://firebase.google.com/docs/database/" TargetMode="External"/><Relationship Id="rId4" Type="http://schemas.openxmlformats.org/officeDocument/2006/relationships/settings" Target="settings.xml"/><Relationship Id="rId9" Type="http://schemas.openxmlformats.org/officeDocument/2006/relationships/hyperlink" Target="file:///D:\HK8-2019\KLTN\financial-management-app\doc\requirement\QuanLyTaiChinhSV_ver3_detail.docx" TargetMode="External"/><Relationship Id="rId13" Type="http://schemas.openxmlformats.org/officeDocument/2006/relationships/hyperlink" Target="file:///D:\HK8-2019\KLTN\financial-management-app\doc\requirement\QuanLyTaiChinhSV_ver3_detail.docx" TargetMode="External"/><Relationship Id="rId18" Type="http://schemas.openxmlformats.org/officeDocument/2006/relationships/hyperlink" Target="file:///D:\HK8-2019\KLTN\financial-management-app\doc\requirement\QuanLyTaiChinhSV_ver3_detail.docx" TargetMode="External"/><Relationship Id="rId39" Type="http://schemas.openxmlformats.org/officeDocument/2006/relationships/hyperlink" Target="file:///D:\HK8-2019\KLTN\financial-management-app\doc\requirement\QuanLyTaiChinhSV_ver3_detail.docx" TargetMode="External"/><Relationship Id="rId109" Type="http://schemas.openxmlformats.org/officeDocument/2006/relationships/theme" Target="theme/theme1.xml"/><Relationship Id="rId34" Type="http://schemas.openxmlformats.org/officeDocument/2006/relationships/hyperlink" Target="file:///D:\HK8-2019\KLTN\financial-management-app\doc\requirement\QuanLyTaiChinhSV_ver3_detail.docx" TargetMode="External"/><Relationship Id="rId50" Type="http://schemas.openxmlformats.org/officeDocument/2006/relationships/footer" Target="footer1.xml"/><Relationship Id="rId55" Type="http://schemas.openxmlformats.org/officeDocument/2006/relationships/diagramColors" Target="diagrams/colors1.xml"/><Relationship Id="rId76" Type="http://schemas.openxmlformats.org/officeDocument/2006/relationships/image" Target="media/image21.emf"/><Relationship Id="rId97" Type="http://schemas.openxmlformats.org/officeDocument/2006/relationships/image" Target="media/image42.png"/><Relationship Id="rId104" Type="http://schemas.openxmlformats.org/officeDocument/2006/relationships/hyperlink" Target="https://developer.android.com/studio/intro?hl=vi" TargetMode="External"/><Relationship Id="rId7" Type="http://schemas.openxmlformats.org/officeDocument/2006/relationships/endnotes" Target="endnotes.xml"/><Relationship Id="rId71" Type="http://schemas.openxmlformats.org/officeDocument/2006/relationships/image" Target="media/image16.emf"/><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D:\HK8-2019\KLTN\financial-management-app\doc\requirement\QuanLyTaiChinhSV_ver3_detail.docx" TargetMode="External"/><Relationship Id="rId24" Type="http://schemas.openxmlformats.org/officeDocument/2006/relationships/hyperlink" Target="file:///D:\HK8-2019\KLTN\financial-management-app\doc\requirement\QuanLyTaiChinhSV_ver3_detail.docx" TargetMode="External"/><Relationship Id="rId40" Type="http://schemas.openxmlformats.org/officeDocument/2006/relationships/hyperlink" Target="file:///D:\HK8-2019\KLTN\financial-management-app\doc\requirement\QuanLyTaiChinhSV_ver3_detail.docx" TargetMode="External"/><Relationship Id="rId45" Type="http://schemas.openxmlformats.org/officeDocument/2006/relationships/hyperlink" Target="file:///D:\HK8-2019\KLTN\financial-management-app\doc\requirement\QuanLyTaiChinhSV_ver3_detail.docx" TargetMode="External"/><Relationship Id="rId66" Type="http://schemas.openxmlformats.org/officeDocument/2006/relationships/image" Target="media/image11.emf"/><Relationship Id="rId87" Type="http://schemas.openxmlformats.org/officeDocument/2006/relationships/image" Target="media/image32.emf"/><Relationship Id="rId61" Type="http://schemas.openxmlformats.org/officeDocument/2006/relationships/image" Target="media/image6.emf"/><Relationship Id="rId82" Type="http://schemas.openxmlformats.org/officeDocument/2006/relationships/image" Target="media/image27.emf"/><Relationship Id="rId19" Type="http://schemas.openxmlformats.org/officeDocument/2006/relationships/hyperlink" Target="file:///D:\HK8-2019\KLTN\financial-management-app\doc\requirement\QuanLyTaiChinhSV_ver3_detail.docx" TargetMode="External"/><Relationship Id="rId14" Type="http://schemas.openxmlformats.org/officeDocument/2006/relationships/hyperlink" Target="file:///D:\HK8-2019\KLTN\financial-management-app\doc\requirement\QuanLyTaiChinhSV_ver3_detail.docx" TargetMode="External"/><Relationship Id="rId30" Type="http://schemas.openxmlformats.org/officeDocument/2006/relationships/hyperlink" Target="file:///D:\HK8-2019\KLTN\financial-management-app\doc\requirement\QuanLyTaiChinhSV_ver3_detail.docx" TargetMode="External"/><Relationship Id="rId35" Type="http://schemas.openxmlformats.org/officeDocument/2006/relationships/hyperlink" Target="file:///D:\HK8-2019\KLTN\financial-management-app\doc\requirement\QuanLyTaiChinhSV_ver3_detail.docx" TargetMode="External"/><Relationship Id="rId56" Type="http://schemas.microsoft.com/office/2007/relationships/diagramDrawing" Target="diagrams/drawing1.xml"/><Relationship Id="rId77" Type="http://schemas.openxmlformats.org/officeDocument/2006/relationships/image" Target="media/image22.emf"/><Relationship Id="rId100" Type="http://schemas.openxmlformats.org/officeDocument/2006/relationships/hyperlink" Target="https://www.sbv.gov.vn/webcenter/portal/vi/menu/rm/apph/tcnh/tcnh_chitiet?centerWidth=80%25&amp;dDocName=SBV245043&amp;leftWidth=20%25&amp;rightWidth=0%25&amp;showFooter=false&amp;showHeader=false&amp;_adf.ctrl-state=15nualhmw0_9&amp;_afrLoop=12143205517403407" TargetMode="External"/><Relationship Id="rId105" Type="http://schemas.openxmlformats.org/officeDocument/2006/relationships/hyperlink" Target="https://about.gitlab.com/features/" TargetMode="External"/><Relationship Id="rId8" Type="http://schemas.openxmlformats.org/officeDocument/2006/relationships/image" Target="media/image1.png"/><Relationship Id="rId51" Type="http://schemas.openxmlformats.org/officeDocument/2006/relationships/footer" Target="footer2.xml"/><Relationship Id="rId72" Type="http://schemas.openxmlformats.org/officeDocument/2006/relationships/image" Target="media/image17.emf"/><Relationship Id="rId93" Type="http://schemas.openxmlformats.org/officeDocument/2006/relationships/image" Target="media/image38.png"/><Relationship Id="rId98" Type="http://schemas.openxmlformats.org/officeDocument/2006/relationships/hyperlink" Target="https://www.tutorialspoint.com/android/android_architecture.htm" TargetMode="External"/><Relationship Id="rId3" Type="http://schemas.openxmlformats.org/officeDocument/2006/relationships/styles" Target="styles.xml"/><Relationship Id="rId25" Type="http://schemas.openxmlformats.org/officeDocument/2006/relationships/hyperlink" Target="file:///D:\HK8-2019\KLTN\financial-management-app\doc\requirement\QuanLyTaiChinhSV_ver3_detail.docx" TargetMode="External"/><Relationship Id="rId46" Type="http://schemas.openxmlformats.org/officeDocument/2006/relationships/hyperlink" Target="file:///D:\HK8-2019\KLTN\financial-management-app\doc\requirement\QuanLyTaiChinhSV_ver3_detail.docx" TargetMode="External"/><Relationship Id="rId67" Type="http://schemas.openxmlformats.org/officeDocument/2006/relationships/image" Target="media/image12.emf"/><Relationship Id="rId20" Type="http://schemas.openxmlformats.org/officeDocument/2006/relationships/hyperlink" Target="file:///D:\HK8-2019\KLTN\financial-management-app\doc\requirement\QuanLyTaiChinhSV_ver3_detail.docx" TargetMode="External"/><Relationship Id="rId41" Type="http://schemas.openxmlformats.org/officeDocument/2006/relationships/hyperlink" Target="file:///D:\HK8-2019\KLTN\financial-management-app\doc\requirement\QuanLyTaiChinhSV_ver3_detail.docx" TargetMode="External"/><Relationship Id="rId62" Type="http://schemas.openxmlformats.org/officeDocument/2006/relationships/image" Target="media/image7.emf"/><Relationship Id="rId83" Type="http://schemas.openxmlformats.org/officeDocument/2006/relationships/image" Target="media/image28.emf"/><Relationship Id="rId88" Type="http://schemas.openxmlformats.org/officeDocument/2006/relationships/image" Target="media/image33.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544B79-3520-4A88-B4F1-FAA8AB2833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B4C672C-B706-4AFC-936B-FEB8E7180F48}">
      <dgm:prSet phldrT="[Text]" custT="1"/>
      <dgm:spPr/>
      <dgm:t>
        <a:bodyPr/>
        <a:lstStyle/>
        <a:p>
          <a:r>
            <a:rPr lang="en-US" sz="1000"/>
            <a:t>Phần mềm quản lý tài chính cho sinh viên</a:t>
          </a:r>
        </a:p>
      </dgm:t>
    </dgm:pt>
    <dgm:pt modelId="{DBF5AE04-4647-4AC4-9646-E162A1E5EFCF}" type="parTrans" cxnId="{E380FA05-44F8-4EF3-A00D-0C366E7D99F8}">
      <dgm:prSet/>
      <dgm:spPr/>
      <dgm:t>
        <a:bodyPr/>
        <a:lstStyle/>
        <a:p>
          <a:endParaRPr lang="en-US"/>
        </a:p>
      </dgm:t>
    </dgm:pt>
    <dgm:pt modelId="{C4E65954-FC74-43F1-81FF-BAC787DD7408}" type="sibTrans" cxnId="{E380FA05-44F8-4EF3-A00D-0C366E7D99F8}">
      <dgm:prSet/>
      <dgm:spPr/>
      <dgm:t>
        <a:bodyPr/>
        <a:lstStyle/>
        <a:p>
          <a:endParaRPr lang="en-US"/>
        </a:p>
      </dgm:t>
    </dgm:pt>
    <dgm:pt modelId="{ECCC2F44-BAB8-49A1-99A3-4E13BD13C55F}">
      <dgm:prSet phldrT="[Text]" custT="1"/>
      <dgm:spPr/>
      <dgm:t>
        <a:bodyPr/>
        <a:lstStyle/>
        <a:p>
          <a:r>
            <a:rPr lang="en-US" sz="1000"/>
            <a:t>Thiết lập các hủ tiền</a:t>
          </a:r>
        </a:p>
      </dgm:t>
    </dgm:pt>
    <dgm:pt modelId="{053E8799-741A-4D66-A2DC-E0D1C155CE50}" type="parTrans" cxnId="{8BF153E9-5B26-4920-892D-BEA91244B10C}">
      <dgm:prSet/>
      <dgm:spPr/>
      <dgm:t>
        <a:bodyPr/>
        <a:lstStyle/>
        <a:p>
          <a:endParaRPr lang="en-US" sz="1000"/>
        </a:p>
      </dgm:t>
    </dgm:pt>
    <dgm:pt modelId="{7BF21BBE-AD26-45B3-B44A-ECAAADE8D90D}" type="sibTrans" cxnId="{8BF153E9-5B26-4920-892D-BEA91244B10C}">
      <dgm:prSet/>
      <dgm:spPr/>
      <dgm:t>
        <a:bodyPr/>
        <a:lstStyle/>
        <a:p>
          <a:endParaRPr lang="en-US"/>
        </a:p>
      </dgm:t>
    </dgm:pt>
    <dgm:pt modelId="{76FD0958-05DA-4438-B315-EDC13B52A1F0}">
      <dgm:prSet phldrT="[Text]" custT="1"/>
      <dgm:spPr/>
      <dgm:t>
        <a:bodyPr/>
        <a:lstStyle/>
        <a:p>
          <a:r>
            <a:rPr lang="en-US" sz="1000"/>
            <a:t>Quản lý ghi nhận thu chi</a:t>
          </a:r>
        </a:p>
      </dgm:t>
    </dgm:pt>
    <dgm:pt modelId="{5D32CB48-E93B-464C-932D-DB018411FEA5}" type="parTrans" cxnId="{B4769B06-DFE3-497F-B4CD-2F81A3F29BC7}">
      <dgm:prSet/>
      <dgm:spPr/>
      <dgm:t>
        <a:bodyPr/>
        <a:lstStyle/>
        <a:p>
          <a:endParaRPr lang="en-US" sz="1000"/>
        </a:p>
      </dgm:t>
    </dgm:pt>
    <dgm:pt modelId="{39F9F5B4-5677-4245-A698-04E8FD58D2D6}" type="sibTrans" cxnId="{B4769B06-DFE3-497F-B4CD-2F81A3F29BC7}">
      <dgm:prSet/>
      <dgm:spPr/>
      <dgm:t>
        <a:bodyPr/>
        <a:lstStyle/>
        <a:p>
          <a:endParaRPr lang="en-US"/>
        </a:p>
      </dgm:t>
    </dgm:pt>
    <dgm:pt modelId="{167C45E2-5625-49AB-B29C-409C6FFCB48F}">
      <dgm:prSet phldrT="[Text]" custT="1"/>
      <dgm:spPr/>
      <dgm:t>
        <a:bodyPr/>
        <a:lstStyle/>
        <a:p>
          <a:r>
            <a:rPr lang="en-US" sz="1000"/>
            <a:t>Lập kế hoạch tiết kiệm</a:t>
          </a:r>
        </a:p>
      </dgm:t>
    </dgm:pt>
    <dgm:pt modelId="{2CBAE54A-747C-4682-A537-1B2A3F97476A}" type="parTrans" cxnId="{B9575BD9-728C-4B41-849F-7C618C487049}">
      <dgm:prSet/>
      <dgm:spPr/>
      <dgm:t>
        <a:bodyPr/>
        <a:lstStyle/>
        <a:p>
          <a:endParaRPr lang="en-US" sz="1000"/>
        </a:p>
      </dgm:t>
    </dgm:pt>
    <dgm:pt modelId="{EEDCDE23-89C4-4D74-9382-CAFBD9F80849}" type="sibTrans" cxnId="{B9575BD9-728C-4B41-849F-7C618C487049}">
      <dgm:prSet/>
      <dgm:spPr/>
      <dgm:t>
        <a:bodyPr/>
        <a:lstStyle/>
        <a:p>
          <a:endParaRPr lang="en-US"/>
        </a:p>
      </dgm:t>
    </dgm:pt>
    <dgm:pt modelId="{E36853AF-E1A2-4B20-887E-17ADF127C415}">
      <dgm:prSet phldrT="[Text]" custT="1"/>
      <dgm:spPr/>
      <dgm:t>
        <a:bodyPr/>
        <a:lstStyle/>
        <a:p>
          <a:r>
            <a:rPr lang="en-US" sz="1000"/>
            <a:t>Báo cáo thống kê</a:t>
          </a:r>
        </a:p>
      </dgm:t>
    </dgm:pt>
    <dgm:pt modelId="{86659921-5883-4584-A45E-EA18FB05FF32}" type="parTrans" cxnId="{056ADD07-DCA2-4F04-9375-21697741021E}">
      <dgm:prSet/>
      <dgm:spPr/>
      <dgm:t>
        <a:bodyPr/>
        <a:lstStyle/>
        <a:p>
          <a:endParaRPr lang="en-US" sz="1000"/>
        </a:p>
      </dgm:t>
    </dgm:pt>
    <dgm:pt modelId="{4E186ADF-208B-4A61-889E-2821744F2CD3}" type="sibTrans" cxnId="{056ADD07-DCA2-4F04-9375-21697741021E}">
      <dgm:prSet/>
      <dgm:spPr/>
      <dgm:t>
        <a:bodyPr/>
        <a:lstStyle/>
        <a:p>
          <a:endParaRPr lang="en-US"/>
        </a:p>
      </dgm:t>
    </dgm:pt>
    <dgm:pt modelId="{617D1EA5-A9C5-4B3F-B2D1-4E646AC9B1D5}">
      <dgm:prSet phldrT="[Text]" custT="1"/>
      <dgm:spPr/>
      <dgm:t>
        <a:bodyPr/>
        <a:lstStyle/>
        <a:p>
          <a:r>
            <a:rPr lang="en-US" sz="1000"/>
            <a:t>Thiết lập thu chi định kỳ</a:t>
          </a:r>
        </a:p>
      </dgm:t>
    </dgm:pt>
    <dgm:pt modelId="{B98F04AB-0C71-4AB4-9E08-6AC89FB7D212}" type="parTrans" cxnId="{1FF634E4-39DC-4438-9A04-B2EE9A678030}">
      <dgm:prSet/>
      <dgm:spPr/>
      <dgm:t>
        <a:bodyPr/>
        <a:lstStyle/>
        <a:p>
          <a:endParaRPr lang="en-US" sz="1000"/>
        </a:p>
      </dgm:t>
    </dgm:pt>
    <dgm:pt modelId="{5DC5B6FF-52CC-4198-A109-5599C6572D5D}" type="sibTrans" cxnId="{1FF634E4-39DC-4438-9A04-B2EE9A678030}">
      <dgm:prSet/>
      <dgm:spPr/>
      <dgm:t>
        <a:bodyPr/>
        <a:lstStyle/>
        <a:p>
          <a:endParaRPr lang="en-US"/>
        </a:p>
      </dgm:t>
    </dgm:pt>
    <dgm:pt modelId="{228707E1-844D-4C98-9CF0-0F57A05EA88E}">
      <dgm:prSet phldrT="[Text]" custT="1"/>
      <dgm:spPr/>
      <dgm:t>
        <a:bodyPr/>
        <a:lstStyle/>
        <a:p>
          <a:r>
            <a:rPr lang="en-US" sz="1000"/>
            <a:t>Ghi nhận</a:t>
          </a:r>
        </a:p>
        <a:p>
          <a:r>
            <a:rPr lang="en-US" sz="1000"/>
            <a:t>thu nhập</a:t>
          </a:r>
        </a:p>
      </dgm:t>
    </dgm:pt>
    <dgm:pt modelId="{C7306DFB-5F4F-40EF-B325-67B338256482}" type="parTrans" cxnId="{EA0883F8-6049-475A-9716-0BE7085E9186}">
      <dgm:prSet/>
      <dgm:spPr/>
      <dgm:t>
        <a:bodyPr/>
        <a:lstStyle/>
        <a:p>
          <a:endParaRPr lang="en-US" sz="1000"/>
        </a:p>
      </dgm:t>
    </dgm:pt>
    <dgm:pt modelId="{92D088CC-4A99-4E05-9BCB-3FE90091B2FA}" type="sibTrans" cxnId="{EA0883F8-6049-475A-9716-0BE7085E9186}">
      <dgm:prSet/>
      <dgm:spPr/>
      <dgm:t>
        <a:bodyPr/>
        <a:lstStyle/>
        <a:p>
          <a:endParaRPr lang="en-US"/>
        </a:p>
      </dgm:t>
    </dgm:pt>
    <dgm:pt modelId="{CEE44ED5-074E-4C37-9201-F8DC223A9EFD}">
      <dgm:prSet phldrT="[Text]" custT="1"/>
      <dgm:spPr/>
      <dgm:t>
        <a:bodyPr/>
        <a:lstStyle/>
        <a:p>
          <a:r>
            <a:rPr lang="en-US" sz="1000"/>
            <a:t>Ghi nhận </a:t>
          </a:r>
        </a:p>
        <a:p>
          <a:r>
            <a:rPr lang="en-US" sz="1000"/>
            <a:t>chi tiêu</a:t>
          </a:r>
        </a:p>
      </dgm:t>
    </dgm:pt>
    <dgm:pt modelId="{7985E31B-95E9-4ED6-8EF4-70A3E93994F7}" type="parTrans" cxnId="{83BD8EBC-AFDB-466D-8E89-FC4E852397B4}">
      <dgm:prSet/>
      <dgm:spPr/>
      <dgm:t>
        <a:bodyPr/>
        <a:lstStyle/>
        <a:p>
          <a:endParaRPr lang="en-US" sz="1000"/>
        </a:p>
      </dgm:t>
    </dgm:pt>
    <dgm:pt modelId="{E6858129-F55B-40B3-A47C-E0EB7E5E2496}" type="sibTrans" cxnId="{83BD8EBC-AFDB-466D-8E89-FC4E852397B4}">
      <dgm:prSet/>
      <dgm:spPr/>
      <dgm:t>
        <a:bodyPr/>
        <a:lstStyle/>
        <a:p>
          <a:endParaRPr lang="en-US"/>
        </a:p>
      </dgm:t>
    </dgm:pt>
    <dgm:pt modelId="{9907E509-EA49-4DF8-965F-5EA5428A2C5D}">
      <dgm:prSet phldrT="[Text]" custT="1"/>
      <dgm:spPr/>
      <dgm:t>
        <a:bodyPr/>
        <a:lstStyle/>
        <a:p>
          <a:r>
            <a:rPr lang="en-US" sz="1000"/>
            <a:t>Ghi nhận thu nhập cho tất cả hủ</a:t>
          </a:r>
        </a:p>
      </dgm:t>
    </dgm:pt>
    <dgm:pt modelId="{778DD7A7-FB9F-4882-B5C8-023AAB08AF51}" type="parTrans" cxnId="{E9836CFA-6D77-42E0-8FE9-5CC0716D8E2C}">
      <dgm:prSet/>
      <dgm:spPr/>
      <dgm:t>
        <a:bodyPr/>
        <a:lstStyle/>
        <a:p>
          <a:endParaRPr lang="en-US" sz="1000"/>
        </a:p>
      </dgm:t>
    </dgm:pt>
    <dgm:pt modelId="{4EA52122-594F-4D9E-89D7-F4B3FB18BCCE}" type="sibTrans" cxnId="{E9836CFA-6D77-42E0-8FE9-5CC0716D8E2C}">
      <dgm:prSet/>
      <dgm:spPr/>
      <dgm:t>
        <a:bodyPr/>
        <a:lstStyle/>
        <a:p>
          <a:endParaRPr lang="en-US"/>
        </a:p>
      </dgm:t>
    </dgm:pt>
    <dgm:pt modelId="{B2E07FED-F167-4863-8AC1-53E6E78C0AD5}">
      <dgm:prSet phldrT="[Text]" custT="1"/>
      <dgm:spPr/>
      <dgm:t>
        <a:bodyPr/>
        <a:lstStyle/>
        <a:p>
          <a:r>
            <a:rPr lang="en-US" sz="1000"/>
            <a:t>Ghi nhận thu nhập cho một hủ</a:t>
          </a:r>
        </a:p>
      </dgm:t>
    </dgm:pt>
    <dgm:pt modelId="{AAA74003-C0BB-4619-AC16-3231EC640A26}" type="parTrans" cxnId="{82130619-39FC-45C5-8739-75AA0B46A00F}">
      <dgm:prSet/>
      <dgm:spPr/>
      <dgm:t>
        <a:bodyPr/>
        <a:lstStyle/>
        <a:p>
          <a:endParaRPr lang="en-US" sz="1000"/>
        </a:p>
      </dgm:t>
    </dgm:pt>
    <dgm:pt modelId="{7D2525D1-967E-414C-A864-761A4BAC3CA6}" type="sibTrans" cxnId="{82130619-39FC-45C5-8739-75AA0B46A00F}">
      <dgm:prSet/>
      <dgm:spPr/>
      <dgm:t>
        <a:bodyPr/>
        <a:lstStyle/>
        <a:p>
          <a:endParaRPr lang="en-US"/>
        </a:p>
      </dgm:t>
    </dgm:pt>
    <dgm:pt modelId="{560F4154-63C4-4D82-88BF-A35BA67B6CA1}">
      <dgm:prSet phldrT="[Text]" custT="1"/>
      <dgm:spPr/>
      <dgm:t>
        <a:bodyPr/>
        <a:lstStyle/>
        <a:p>
          <a:r>
            <a:rPr lang="en-US" sz="1000"/>
            <a:t>Lập thu chi theo ngày</a:t>
          </a:r>
        </a:p>
      </dgm:t>
    </dgm:pt>
    <dgm:pt modelId="{20288BE3-AD0F-4770-B437-03A68B091622}" type="parTrans" cxnId="{E7A9699D-7560-4AF3-ACE8-77981D266A7E}">
      <dgm:prSet/>
      <dgm:spPr/>
      <dgm:t>
        <a:bodyPr/>
        <a:lstStyle/>
        <a:p>
          <a:endParaRPr lang="en-US" sz="1000"/>
        </a:p>
      </dgm:t>
    </dgm:pt>
    <dgm:pt modelId="{F7EF6412-F14B-43AE-999C-067BE53CEFC2}" type="sibTrans" cxnId="{E7A9699D-7560-4AF3-ACE8-77981D266A7E}">
      <dgm:prSet/>
      <dgm:spPr/>
      <dgm:t>
        <a:bodyPr/>
        <a:lstStyle/>
        <a:p>
          <a:endParaRPr lang="en-US"/>
        </a:p>
      </dgm:t>
    </dgm:pt>
    <dgm:pt modelId="{B7AA3FBC-2C84-46DF-8BC7-E03C1A7C4FC0}">
      <dgm:prSet phldrT="[Text]" custT="1"/>
      <dgm:spPr/>
      <dgm:t>
        <a:bodyPr/>
        <a:lstStyle/>
        <a:p>
          <a:r>
            <a:rPr lang="en-US" sz="1000"/>
            <a:t>Lập thu chi theo tháng</a:t>
          </a:r>
        </a:p>
      </dgm:t>
    </dgm:pt>
    <dgm:pt modelId="{A7F0D080-BF20-491F-ACBE-4603D30BD5D9}" type="parTrans" cxnId="{277B817F-41B0-4BC0-9D67-1FD2117436D2}">
      <dgm:prSet/>
      <dgm:spPr/>
      <dgm:t>
        <a:bodyPr/>
        <a:lstStyle/>
        <a:p>
          <a:endParaRPr lang="en-US" sz="1000"/>
        </a:p>
      </dgm:t>
    </dgm:pt>
    <dgm:pt modelId="{90A68F29-13B2-43A8-92B0-20279F0A00A8}" type="sibTrans" cxnId="{277B817F-41B0-4BC0-9D67-1FD2117436D2}">
      <dgm:prSet/>
      <dgm:spPr/>
      <dgm:t>
        <a:bodyPr/>
        <a:lstStyle/>
        <a:p>
          <a:endParaRPr lang="en-US"/>
        </a:p>
      </dgm:t>
    </dgm:pt>
    <dgm:pt modelId="{7C22FE43-5B1F-449F-8968-BB7F29646C7F}">
      <dgm:prSet phldrT="[Text]" custT="1"/>
      <dgm:spPr/>
      <dgm:t>
        <a:bodyPr/>
        <a:lstStyle/>
        <a:p>
          <a:r>
            <a:rPr lang="en-US" sz="1000"/>
            <a:t>Xem hạn mức chi tiêu trung bình</a:t>
          </a:r>
        </a:p>
      </dgm:t>
    </dgm:pt>
    <dgm:pt modelId="{DC3DC278-5213-4C76-808C-AD78E3C48610}" type="parTrans" cxnId="{CB3F6456-B6A6-4EE2-B1F1-97D6ED363381}">
      <dgm:prSet/>
      <dgm:spPr/>
      <dgm:t>
        <a:bodyPr/>
        <a:lstStyle/>
        <a:p>
          <a:endParaRPr lang="en-US" sz="1000"/>
        </a:p>
      </dgm:t>
    </dgm:pt>
    <dgm:pt modelId="{2B9A41A8-5878-44C4-96C0-F6C750E8D78A}" type="sibTrans" cxnId="{CB3F6456-B6A6-4EE2-B1F1-97D6ED363381}">
      <dgm:prSet/>
      <dgm:spPr/>
      <dgm:t>
        <a:bodyPr/>
        <a:lstStyle/>
        <a:p>
          <a:endParaRPr lang="en-US"/>
        </a:p>
      </dgm:t>
    </dgm:pt>
    <dgm:pt modelId="{94F6B207-3B74-4639-98D7-D43A0204E7A4}">
      <dgm:prSet phldrT="[Text]" custT="1"/>
      <dgm:spPr/>
      <dgm:t>
        <a:bodyPr/>
        <a:lstStyle/>
        <a:p>
          <a:r>
            <a:rPr lang="en-US" sz="1000"/>
            <a:t>Thêm kế hoạch</a:t>
          </a:r>
        </a:p>
      </dgm:t>
    </dgm:pt>
    <dgm:pt modelId="{6002A971-8D19-422B-8C39-21D8398F9132}" type="parTrans" cxnId="{26E9244D-DA7D-4806-A150-5DA0C0D75851}">
      <dgm:prSet/>
      <dgm:spPr/>
      <dgm:t>
        <a:bodyPr/>
        <a:lstStyle/>
        <a:p>
          <a:endParaRPr lang="en-US" sz="1000"/>
        </a:p>
      </dgm:t>
    </dgm:pt>
    <dgm:pt modelId="{1F7AC0FC-7CBA-4A0A-B286-9E3C04C33C22}" type="sibTrans" cxnId="{26E9244D-DA7D-4806-A150-5DA0C0D75851}">
      <dgm:prSet/>
      <dgm:spPr/>
      <dgm:t>
        <a:bodyPr/>
        <a:lstStyle/>
        <a:p>
          <a:endParaRPr lang="en-US"/>
        </a:p>
      </dgm:t>
    </dgm:pt>
    <dgm:pt modelId="{3CA0405F-4C78-4C73-A470-3152B2F5A6E3}">
      <dgm:prSet phldrT="[Text]" custT="1"/>
      <dgm:spPr/>
      <dgm:t>
        <a:bodyPr/>
        <a:lstStyle/>
        <a:p>
          <a:r>
            <a:rPr lang="en-US" sz="1000"/>
            <a:t>Sửa kế hoạch</a:t>
          </a:r>
        </a:p>
      </dgm:t>
    </dgm:pt>
    <dgm:pt modelId="{0357D72F-5B54-47B6-8362-13AC43361497}" type="parTrans" cxnId="{B4AD67C0-0FFC-4533-BDF8-59BB22043DD4}">
      <dgm:prSet/>
      <dgm:spPr/>
      <dgm:t>
        <a:bodyPr/>
        <a:lstStyle/>
        <a:p>
          <a:endParaRPr lang="en-US" sz="1000"/>
        </a:p>
      </dgm:t>
    </dgm:pt>
    <dgm:pt modelId="{A476A0B7-98C1-4538-991F-AA31F26877E8}" type="sibTrans" cxnId="{B4AD67C0-0FFC-4533-BDF8-59BB22043DD4}">
      <dgm:prSet/>
      <dgm:spPr/>
      <dgm:t>
        <a:bodyPr/>
        <a:lstStyle/>
        <a:p>
          <a:endParaRPr lang="en-US"/>
        </a:p>
      </dgm:t>
    </dgm:pt>
    <dgm:pt modelId="{82A3EFB2-26A8-49A0-9E31-72DBC75FE76C}">
      <dgm:prSet phldrT="[Text]" custT="1"/>
      <dgm:spPr/>
      <dgm:t>
        <a:bodyPr/>
        <a:lstStyle/>
        <a:p>
          <a:r>
            <a:rPr lang="en-US" sz="1000"/>
            <a:t>Xóa kế hoạch</a:t>
          </a:r>
        </a:p>
      </dgm:t>
    </dgm:pt>
    <dgm:pt modelId="{A581D57F-DA41-4E5D-89D3-FE108D934E1E}" type="parTrans" cxnId="{38BDF756-E71B-4F71-9515-563C6529C878}">
      <dgm:prSet/>
      <dgm:spPr/>
      <dgm:t>
        <a:bodyPr/>
        <a:lstStyle/>
        <a:p>
          <a:endParaRPr lang="en-US" sz="1000"/>
        </a:p>
      </dgm:t>
    </dgm:pt>
    <dgm:pt modelId="{8EF7EB10-7F17-4870-9A51-780F215E2AF5}" type="sibTrans" cxnId="{38BDF756-E71B-4F71-9515-563C6529C878}">
      <dgm:prSet/>
      <dgm:spPr/>
      <dgm:t>
        <a:bodyPr/>
        <a:lstStyle/>
        <a:p>
          <a:endParaRPr lang="en-US"/>
        </a:p>
      </dgm:t>
    </dgm:pt>
    <dgm:pt modelId="{F7960904-E03E-40E2-9656-21B14B7413AA}">
      <dgm:prSet phldrT="[Text]" custT="1"/>
      <dgm:spPr/>
      <dgm:t>
        <a:bodyPr/>
        <a:lstStyle/>
        <a:p>
          <a:r>
            <a:rPr lang="en-US" sz="1000"/>
            <a:t>Thông báo nhắc nhở chi tiêu</a:t>
          </a:r>
        </a:p>
      </dgm:t>
    </dgm:pt>
    <dgm:pt modelId="{889FDD93-0F76-4CDC-A421-5B774898D813}" type="parTrans" cxnId="{B987DC27-02AE-43EA-85F4-DE5F2F7C0238}">
      <dgm:prSet/>
      <dgm:spPr/>
      <dgm:t>
        <a:bodyPr/>
        <a:lstStyle/>
        <a:p>
          <a:endParaRPr lang="en-US" sz="1000"/>
        </a:p>
      </dgm:t>
    </dgm:pt>
    <dgm:pt modelId="{728715DA-EB62-4B9B-A688-B45A9D580F9C}" type="sibTrans" cxnId="{B987DC27-02AE-43EA-85F4-DE5F2F7C0238}">
      <dgm:prSet/>
      <dgm:spPr/>
      <dgm:t>
        <a:bodyPr/>
        <a:lstStyle/>
        <a:p>
          <a:endParaRPr lang="en-US"/>
        </a:p>
      </dgm:t>
    </dgm:pt>
    <dgm:pt modelId="{3DD776CC-1FCF-4AF4-B7DD-13835751FFD8}">
      <dgm:prSet phldrT="[Text]" custT="1"/>
      <dgm:spPr/>
      <dgm:t>
        <a:bodyPr/>
        <a:lstStyle/>
        <a:p>
          <a:r>
            <a:rPr lang="en-US" sz="1000"/>
            <a:t>Báo cao chi tiêu</a:t>
          </a:r>
        </a:p>
      </dgm:t>
    </dgm:pt>
    <dgm:pt modelId="{FCED1892-A041-4F8D-9E13-E3587A0A153A}" type="parTrans" cxnId="{CC7F4BAC-F5A9-4753-9ED5-EB97BD2767B5}">
      <dgm:prSet/>
      <dgm:spPr/>
      <dgm:t>
        <a:bodyPr/>
        <a:lstStyle/>
        <a:p>
          <a:endParaRPr lang="en-US" sz="1000"/>
        </a:p>
      </dgm:t>
    </dgm:pt>
    <dgm:pt modelId="{4198638C-907F-4F4B-AB5C-7AD5C2F85C4A}" type="sibTrans" cxnId="{CC7F4BAC-F5A9-4753-9ED5-EB97BD2767B5}">
      <dgm:prSet/>
      <dgm:spPr/>
      <dgm:t>
        <a:bodyPr/>
        <a:lstStyle/>
        <a:p>
          <a:endParaRPr lang="en-US"/>
        </a:p>
      </dgm:t>
    </dgm:pt>
    <dgm:pt modelId="{6DC7BD81-16DE-412E-BC55-8F598E187F44}">
      <dgm:prSet phldrT="[Text]" custT="1"/>
      <dgm:spPr/>
      <dgm:t>
        <a:bodyPr/>
        <a:lstStyle/>
        <a:p>
          <a:r>
            <a:rPr lang="en-US" sz="1000"/>
            <a:t>Báo cáo thu nhập</a:t>
          </a:r>
        </a:p>
      </dgm:t>
    </dgm:pt>
    <dgm:pt modelId="{E6252FDB-A520-414C-ADAF-C99B1D403A0D}" type="parTrans" cxnId="{BD615938-E445-469E-B14B-744735568823}">
      <dgm:prSet/>
      <dgm:spPr/>
      <dgm:t>
        <a:bodyPr/>
        <a:lstStyle/>
        <a:p>
          <a:endParaRPr lang="en-US" sz="1000"/>
        </a:p>
      </dgm:t>
    </dgm:pt>
    <dgm:pt modelId="{904890D3-7445-4182-91B2-212B8DE87022}" type="sibTrans" cxnId="{BD615938-E445-469E-B14B-744735568823}">
      <dgm:prSet/>
      <dgm:spPr/>
      <dgm:t>
        <a:bodyPr/>
        <a:lstStyle/>
        <a:p>
          <a:endParaRPr lang="en-US"/>
        </a:p>
      </dgm:t>
    </dgm:pt>
    <dgm:pt modelId="{6F6691E2-18A2-4077-ACDD-99F5907AFFEB}">
      <dgm:prSet phldrT="[Text]" custT="1"/>
      <dgm:spPr/>
      <dgm:t>
        <a:bodyPr/>
        <a:lstStyle/>
        <a:p>
          <a:r>
            <a:rPr lang="en-US" sz="1000"/>
            <a:t>Đăng ký</a:t>
          </a:r>
        </a:p>
      </dgm:t>
    </dgm:pt>
    <dgm:pt modelId="{B255B01A-6978-4C90-8082-E1628B87C198}" type="parTrans" cxnId="{FBABB792-5536-4F3A-A72B-EA050EB90475}">
      <dgm:prSet/>
      <dgm:spPr/>
      <dgm:t>
        <a:bodyPr/>
        <a:lstStyle/>
        <a:p>
          <a:endParaRPr lang="en-US"/>
        </a:p>
      </dgm:t>
    </dgm:pt>
    <dgm:pt modelId="{DF663B81-3D50-4CB0-AC3B-5ED8C7C8E9F9}" type="sibTrans" cxnId="{FBABB792-5536-4F3A-A72B-EA050EB90475}">
      <dgm:prSet/>
      <dgm:spPr/>
      <dgm:t>
        <a:bodyPr/>
        <a:lstStyle/>
        <a:p>
          <a:endParaRPr lang="en-US"/>
        </a:p>
      </dgm:t>
    </dgm:pt>
    <dgm:pt modelId="{4D27A670-4A0A-4955-8665-8FF9496853F5}">
      <dgm:prSet phldrT="[Text]" custT="1"/>
      <dgm:spPr/>
      <dgm:t>
        <a:bodyPr/>
        <a:lstStyle/>
        <a:p>
          <a:r>
            <a:rPr lang="en-US" sz="1000"/>
            <a:t>Đăng nhập</a:t>
          </a:r>
        </a:p>
      </dgm:t>
    </dgm:pt>
    <dgm:pt modelId="{0815665C-910D-440F-979D-5B7F8ACB1672}" type="parTrans" cxnId="{BEA9069F-985F-45A4-A6A1-C7FD18869AD8}">
      <dgm:prSet/>
      <dgm:spPr/>
      <dgm:t>
        <a:bodyPr/>
        <a:lstStyle/>
        <a:p>
          <a:endParaRPr lang="en-US"/>
        </a:p>
      </dgm:t>
    </dgm:pt>
    <dgm:pt modelId="{0E1F1036-81F9-4873-906F-7CA499B8D828}" type="sibTrans" cxnId="{BEA9069F-985F-45A4-A6A1-C7FD18869AD8}">
      <dgm:prSet/>
      <dgm:spPr/>
      <dgm:t>
        <a:bodyPr/>
        <a:lstStyle/>
        <a:p>
          <a:endParaRPr lang="en-US"/>
        </a:p>
      </dgm:t>
    </dgm:pt>
    <dgm:pt modelId="{A1416242-179C-4B18-AF02-E940DA18FDBE}">
      <dgm:prSet phldrT="[Text]" custT="1"/>
      <dgm:spPr/>
      <dgm:t>
        <a:bodyPr/>
        <a:lstStyle/>
        <a:p>
          <a:r>
            <a:rPr lang="en-US" sz="1000"/>
            <a:t>Thu chi theo năm</a:t>
          </a:r>
        </a:p>
      </dgm:t>
    </dgm:pt>
    <dgm:pt modelId="{DD767AB0-363B-4A26-AA23-E8EF248B0519}" type="parTrans" cxnId="{49C415C0-E2BB-4BF5-988F-8826584D7C66}">
      <dgm:prSet/>
      <dgm:spPr/>
      <dgm:t>
        <a:bodyPr/>
        <a:lstStyle/>
        <a:p>
          <a:endParaRPr lang="en-US"/>
        </a:p>
      </dgm:t>
    </dgm:pt>
    <dgm:pt modelId="{24EB8ED8-DFC9-40A3-943E-FCC9A1E50164}" type="sibTrans" cxnId="{49C415C0-E2BB-4BF5-988F-8826584D7C66}">
      <dgm:prSet/>
      <dgm:spPr/>
      <dgm:t>
        <a:bodyPr/>
        <a:lstStyle/>
        <a:p>
          <a:endParaRPr lang="en-US"/>
        </a:p>
      </dgm:t>
    </dgm:pt>
    <dgm:pt modelId="{40E277AA-D30B-4D0B-ADCF-E9A57A622BD3}">
      <dgm:prSet phldrT="[Text]" custT="1"/>
      <dgm:spPr/>
      <dgm:t>
        <a:bodyPr/>
        <a:lstStyle/>
        <a:p>
          <a:r>
            <a:rPr lang="en-US" sz="1000"/>
            <a:t>Xem giao dịch</a:t>
          </a:r>
        </a:p>
      </dgm:t>
    </dgm:pt>
    <dgm:pt modelId="{F68B31DC-BD7B-42F5-A608-CE1F82D476A8}" type="parTrans" cxnId="{BE71A599-1B48-4C4F-BE59-869890F5AA8B}">
      <dgm:prSet/>
      <dgm:spPr/>
      <dgm:t>
        <a:bodyPr/>
        <a:lstStyle/>
        <a:p>
          <a:endParaRPr lang="en-US"/>
        </a:p>
      </dgm:t>
    </dgm:pt>
    <dgm:pt modelId="{3679FC53-61CD-4ADC-A3F2-0C9BFF0A7762}" type="sibTrans" cxnId="{BE71A599-1B48-4C4F-BE59-869890F5AA8B}">
      <dgm:prSet/>
      <dgm:spPr/>
      <dgm:t>
        <a:bodyPr/>
        <a:lstStyle/>
        <a:p>
          <a:endParaRPr lang="en-US"/>
        </a:p>
      </dgm:t>
    </dgm:pt>
    <dgm:pt modelId="{531B6233-20DD-4995-8EDA-6F63337538DF}">
      <dgm:prSet phldrT="[Text]" custT="1"/>
      <dgm:spPr/>
      <dgm:t>
        <a:bodyPr/>
        <a:lstStyle/>
        <a:p>
          <a:r>
            <a:rPr lang="en-US" sz="1000"/>
            <a:t>Xem giao dịch theo ngày</a:t>
          </a:r>
        </a:p>
      </dgm:t>
    </dgm:pt>
    <dgm:pt modelId="{15D90FEC-AB6C-4335-B8A4-963302E7689C}" type="parTrans" cxnId="{B7A938C2-9583-48DE-B180-69D4846988EC}">
      <dgm:prSet/>
      <dgm:spPr/>
      <dgm:t>
        <a:bodyPr/>
        <a:lstStyle/>
        <a:p>
          <a:endParaRPr lang="en-US"/>
        </a:p>
      </dgm:t>
    </dgm:pt>
    <dgm:pt modelId="{2D62AB0E-1C93-4EB5-8FEE-B6767B624C4B}" type="sibTrans" cxnId="{B7A938C2-9583-48DE-B180-69D4846988EC}">
      <dgm:prSet/>
      <dgm:spPr/>
      <dgm:t>
        <a:bodyPr/>
        <a:lstStyle/>
        <a:p>
          <a:endParaRPr lang="en-US"/>
        </a:p>
      </dgm:t>
    </dgm:pt>
    <dgm:pt modelId="{E9040694-41D6-434C-A600-4AB63FB82C8C}">
      <dgm:prSet phldrT="[Text]" custT="1"/>
      <dgm:spPr/>
      <dgm:t>
        <a:bodyPr/>
        <a:lstStyle/>
        <a:p>
          <a:r>
            <a:rPr lang="en-US" sz="1000"/>
            <a:t>Xem giao dịch theo tháng</a:t>
          </a:r>
        </a:p>
      </dgm:t>
    </dgm:pt>
    <dgm:pt modelId="{FB67C525-9253-4EFA-8B69-96F1049EB6C0}" type="parTrans" cxnId="{C4178CEA-B2D3-4764-A44D-996AEA0FCD84}">
      <dgm:prSet/>
      <dgm:spPr/>
      <dgm:t>
        <a:bodyPr/>
        <a:lstStyle/>
        <a:p>
          <a:endParaRPr lang="en-US"/>
        </a:p>
      </dgm:t>
    </dgm:pt>
    <dgm:pt modelId="{5212E520-3DD2-40B7-8F1B-5655F7C85F2F}" type="sibTrans" cxnId="{C4178CEA-B2D3-4764-A44D-996AEA0FCD84}">
      <dgm:prSet/>
      <dgm:spPr/>
      <dgm:t>
        <a:bodyPr/>
        <a:lstStyle/>
        <a:p>
          <a:endParaRPr lang="en-US"/>
        </a:p>
      </dgm:t>
    </dgm:pt>
    <dgm:pt modelId="{BE671D26-3714-4C70-BA7D-37373B4DA753}">
      <dgm:prSet phldrT="[Text]" custT="1"/>
      <dgm:spPr/>
      <dgm:t>
        <a:bodyPr/>
        <a:lstStyle/>
        <a:p>
          <a:r>
            <a:rPr lang="en-US" sz="1000"/>
            <a:t>Sửa giao dịch</a:t>
          </a:r>
        </a:p>
      </dgm:t>
    </dgm:pt>
    <dgm:pt modelId="{FDDA1FFE-8C57-446E-B625-2FA9E6661AD8}" type="parTrans" cxnId="{54C88CF2-4B53-4867-AB0F-AE945787D824}">
      <dgm:prSet/>
      <dgm:spPr/>
      <dgm:t>
        <a:bodyPr/>
        <a:lstStyle/>
        <a:p>
          <a:endParaRPr lang="en-US"/>
        </a:p>
      </dgm:t>
    </dgm:pt>
    <dgm:pt modelId="{838B7C02-D787-4082-ADCF-6EA9C8D7483E}" type="sibTrans" cxnId="{54C88CF2-4B53-4867-AB0F-AE945787D824}">
      <dgm:prSet/>
      <dgm:spPr/>
      <dgm:t>
        <a:bodyPr/>
        <a:lstStyle/>
        <a:p>
          <a:endParaRPr lang="en-US"/>
        </a:p>
      </dgm:t>
    </dgm:pt>
    <dgm:pt modelId="{53F38578-5E0E-4F23-A9CC-C6AE34393D61}">
      <dgm:prSet phldrT="[Text]" custT="1"/>
      <dgm:spPr/>
      <dgm:t>
        <a:bodyPr/>
        <a:lstStyle/>
        <a:p>
          <a:r>
            <a:rPr lang="en-US" sz="1000"/>
            <a:t>Xóa giao dịch</a:t>
          </a:r>
        </a:p>
      </dgm:t>
    </dgm:pt>
    <dgm:pt modelId="{03A4B972-60E1-4959-9496-5306B2A92B6A}" type="parTrans" cxnId="{68E07A3A-F1E2-45AF-89F0-72C20964F61F}">
      <dgm:prSet/>
      <dgm:spPr/>
      <dgm:t>
        <a:bodyPr/>
        <a:lstStyle/>
        <a:p>
          <a:endParaRPr lang="en-US"/>
        </a:p>
      </dgm:t>
    </dgm:pt>
    <dgm:pt modelId="{265B8238-3FED-49B8-8B79-FAC2EBE2BD57}" type="sibTrans" cxnId="{68E07A3A-F1E2-45AF-89F0-72C20964F61F}">
      <dgm:prSet/>
      <dgm:spPr/>
      <dgm:t>
        <a:bodyPr/>
        <a:lstStyle/>
        <a:p>
          <a:endParaRPr lang="en-US"/>
        </a:p>
      </dgm:t>
    </dgm:pt>
    <dgm:pt modelId="{F2BDD2E7-05B5-4108-83AA-C6C7C41A7A7D}" type="pres">
      <dgm:prSet presAssocID="{07544B79-3520-4A88-B4F1-FAA8AB28333F}" presName="hierChild1" presStyleCnt="0">
        <dgm:presLayoutVars>
          <dgm:orgChart val="1"/>
          <dgm:chPref val="1"/>
          <dgm:dir/>
          <dgm:animOne val="branch"/>
          <dgm:animLvl val="lvl"/>
          <dgm:resizeHandles/>
        </dgm:presLayoutVars>
      </dgm:prSet>
      <dgm:spPr/>
      <dgm:t>
        <a:bodyPr/>
        <a:lstStyle/>
        <a:p>
          <a:endParaRPr lang="en-US"/>
        </a:p>
      </dgm:t>
    </dgm:pt>
    <dgm:pt modelId="{8B2A52DB-4CF2-462C-B5E6-1560387890A9}" type="pres">
      <dgm:prSet presAssocID="{9B4C672C-B706-4AFC-936B-FEB8E7180F48}" presName="hierRoot1" presStyleCnt="0">
        <dgm:presLayoutVars>
          <dgm:hierBranch val="init"/>
        </dgm:presLayoutVars>
      </dgm:prSet>
      <dgm:spPr/>
    </dgm:pt>
    <dgm:pt modelId="{D6BAAD8B-BB2A-48AB-9A3D-C52C3DDC822F}" type="pres">
      <dgm:prSet presAssocID="{9B4C672C-B706-4AFC-936B-FEB8E7180F48}" presName="rootComposite1" presStyleCnt="0"/>
      <dgm:spPr/>
    </dgm:pt>
    <dgm:pt modelId="{1A69F06A-8A04-400A-8B90-DBD5C4C8E992}" type="pres">
      <dgm:prSet presAssocID="{9B4C672C-B706-4AFC-936B-FEB8E7180F48}" presName="rootText1" presStyleLbl="node0" presStyleIdx="0" presStyleCnt="1" custScaleX="645761" custScaleY="479918" custLinFactY="-200000" custLinFactNeighborX="5157" custLinFactNeighborY="-257498">
        <dgm:presLayoutVars>
          <dgm:chPref val="3"/>
        </dgm:presLayoutVars>
      </dgm:prSet>
      <dgm:spPr/>
      <dgm:t>
        <a:bodyPr/>
        <a:lstStyle/>
        <a:p>
          <a:endParaRPr lang="en-US"/>
        </a:p>
      </dgm:t>
    </dgm:pt>
    <dgm:pt modelId="{8A262A5D-2676-4B5F-8335-C1DF11A14A0C}" type="pres">
      <dgm:prSet presAssocID="{9B4C672C-B706-4AFC-936B-FEB8E7180F48}" presName="rootConnector1" presStyleLbl="node1" presStyleIdx="0" presStyleCnt="0"/>
      <dgm:spPr/>
      <dgm:t>
        <a:bodyPr/>
        <a:lstStyle/>
        <a:p>
          <a:endParaRPr lang="en-US"/>
        </a:p>
      </dgm:t>
    </dgm:pt>
    <dgm:pt modelId="{F82728AF-A317-43CC-BEE0-1C5A655569EA}" type="pres">
      <dgm:prSet presAssocID="{9B4C672C-B706-4AFC-936B-FEB8E7180F48}" presName="hierChild2" presStyleCnt="0"/>
      <dgm:spPr/>
    </dgm:pt>
    <dgm:pt modelId="{FDDADA56-133A-4091-8483-C919198C5526}" type="pres">
      <dgm:prSet presAssocID="{B255B01A-6978-4C90-8082-E1628B87C198}" presName="Name37" presStyleLbl="parChTrans1D2" presStyleIdx="0" presStyleCnt="6"/>
      <dgm:spPr/>
      <dgm:t>
        <a:bodyPr/>
        <a:lstStyle/>
        <a:p>
          <a:endParaRPr lang="en-US"/>
        </a:p>
      </dgm:t>
    </dgm:pt>
    <dgm:pt modelId="{0CCC86CE-19F9-4680-91F1-43197E8D697C}" type="pres">
      <dgm:prSet presAssocID="{6F6691E2-18A2-4077-ACDD-99F5907AFFEB}" presName="hierRoot2" presStyleCnt="0">
        <dgm:presLayoutVars>
          <dgm:hierBranch val="init"/>
        </dgm:presLayoutVars>
      </dgm:prSet>
      <dgm:spPr/>
    </dgm:pt>
    <dgm:pt modelId="{1E63B7FC-6F33-4759-AFA3-B47CB72AD61D}" type="pres">
      <dgm:prSet presAssocID="{6F6691E2-18A2-4077-ACDD-99F5907AFFEB}" presName="rootComposite" presStyleCnt="0"/>
      <dgm:spPr/>
    </dgm:pt>
    <dgm:pt modelId="{CE975700-6998-4275-8E04-254DA5F3B3EE}" type="pres">
      <dgm:prSet presAssocID="{6F6691E2-18A2-4077-ACDD-99F5907AFFEB}" presName="rootText" presStyleLbl="node2" presStyleIdx="0" presStyleCnt="6" custScaleX="259362" custScaleY="389043" custLinFactX="200000" custLinFactY="-129688" custLinFactNeighborX="267226" custLinFactNeighborY="-200000">
        <dgm:presLayoutVars>
          <dgm:chPref val="3"/>
        </dgm:presLayoutVars>
      </dgm:prSet>
      <dgm:spPr/>
      <dgm:t>
        <a:bodyPr/>
        <a:lstStyle/>
        <a:p>
          <a:endParaRPr lang="en-US"/>
        </a:p>
      </dgm:t>
    </dgm:pt>
    <dgm:pt modelId="{36BEE634-AC3E-483A-9D8B-415CDDAE49EA}" type="pres">
      <dgm:prSet presAssocID="{6F6691E2-18A2-4077-ACDD-99F5907AFFEB}" presName="rootConnector" presStyleLbl="node2" presStyleIdx="0" presStyleCnt="6"/>
      <dgm:spPr/>
      <dgm:t>
        <a:bodyPr/>
        <a:lstStyle/>
        <a:p>
          <a:endParaRPr lang="en-US"/>
        </a:p>
      </dgm:t>
    </dgm:pt>
    <dgm:pt modelId="{3506BEE0-1758-4CD1-AD84-FD043C6519E5}" type="pres">
      <dgm:prSet presAssocID="{6F6691E2-18A2-4077-ACDD-99F5907AFFEB}" presName="hierChild4" presStyleCnt="0"/>
      <dgm:spPr/>
    </dgm:pt>
    <dgm:pt modelId="{209E90D4-8896-4F32-8D1F-0A1EF1A2855F}" type="pres">
      <dgm:prSet presAssocID="{6F6691E2-18A2-4077-ACDD-99F5907AFFEB}" presName="hierChild5" presStyleCnt="0"/>
      <dgm:spPr/>
    </dgm:pt>
    <dgm:pt modelId="{9A9778D7-95A1-4288-9F95-4EEF382EFB6C}" type="pres">
      <dgm:prSet presAssocID="{0815665C-910D-440F-979D-5B7F8ACB1672}" presName="Name37" presStyleLbl="parChTrans1D2" presStyleIdx="1" presStyleCnt="6"/>
      <dgm:spPr/>
      <dgm:t>
        <a:bodyPr/>
        <a:lstStyle/>
        <a:p>
          <a:endParaRPr lang="en-US"/>
        </a:p>
      </dgm:t>
    </dgm:pt>
    <dgm:pt modelId="{5B53FD89-8096-4B52-9F55-834935C98CAB}" type="pres">
      <dgm:prSet presAssocID="{4D27A670-4A0A-4955-8665-8FF9496853F5}" presName="hierRoot2" presStyleCnt="0">
        <dgm:presLayoutVars>
          <dgm:hierBranch val="init"/>
        </dgm:presLayoutVars>
      </dgm:prSet>
      <dgm:spPr/>
    </dgm:pt>
    <dgm:pt modelId="{D4A3C48D-A27F-4653-BEA0-350047916B20}" type="pres">
      <dgm:prSet presAssocID="{4D27A670-4A0A-4955-8665-8FF9496853F5}" presName="rootComposite" presStyleCnt="0"/>
      <dgm:spPr/>
    </dgm:pt>
    <dgm:pt modelId="{9C2AE2A6-1F44-4362-ABC4-EA4715A98247}" type="pres">
      <dgm:prSet presAssocID="{4D27A670-4A0A-4955-8665-8FF9496853F5}" presName="rootText" presStyleLbl="node2" presStyleIdx="1" presStyleCnt="6" custScaleX="259362" custScaleY="389043" custLinFactX="300000" custLinFactY="-135150" custLinFactNeighborX="334556" custLinFactNeighborY="-200000">
        <dgm:presLayoutVars>
          <dgm:chPref val="3"/>
        </dgm:presLayoutVars>
      </dgm:prSet>
      <dgm:spPr/>
      <dgm:t>
        <a:bodyPr/>
        <a:lstStyle/>
        <a:p>
          <a:endParaRPr lang="en-US"/>
        </a:p>
      </dgm:t>
    </dgm:pt>
    <dgm:pt modelId="{D8322A0D-425B-4DFA-9DB4-1155A09DC625}" type="pres">
      <dgm:prSet presAssocID="{4D27A670-4A0A-4955-8665-8FF9496853F5}" presName="rootConnector" presStyleLbl="node2" presStyleIdx="1" presStyleCnt="6"/>
      <dgm:spPr/>
      <dgm:t>
        <a:bodyPr/>
        <a:lstStyle/>
        <a:p>
          <a:endParaRPr lang="en-US"/>
        </a:p>
      </dgm:t>
    </dgm:pt>
    <dgm:pt modelId="{163E984B-CE0C-4A46-B6DE-C3B1DFDAAA65}" type="pres">
      <dgm:prSet presAssocID="{4D27A670-4A0A-4955-8665-8FF9496853F5}" presName="hierChild4" presStyleCnt="0"/>
      <dgm:spPr/>
    </dgm:pt>
    <dgm:pt modelId="{2D1B7FA0-D240-49A2-AD9F-A0A672B8B77A}" type="pres">
      <dgm:prSet presAssocID="{4D27A670-4A0A-4955-8665-8FF9496853F5}" presName="hierChild5" presStyleCnt="0"/>
      <dgm:spPr/>
    </dgm:pt>
    <dgm:pt modelId="{F88D9AAA-F158-4DB9-A515-E3D7525EC162}" type="pres">
      <dgm:prSet presAssocID="{053E8799-741A-4D66-A2DC-E0D1C155CE50}" presName="Name37" presStyleLbl="parChTrans1D2" presStyleIdx="2" presStyleCnt="6"/>
      <dgm:spPr/>
      <dgm:t>
        <a:bodyPr/>
        <a:lstStyle/>
        <a:p>
          <a:endParaRPr lang="en-US"/>
        </a:p>
      </dgm:t>
    </dgm:pt>
    <dgm:pt modelId="{C720A7CF-3B54-4C91-81A5-4BCC37435217}" type="pres">
      <dgm:prSet presAssocID="{ECCC2F44-BAB8-49A1-99A3-4E13BD13C55F}" presName="hierRoot2" presStyleCnt="0">
        <dgm:presLayoutVars>
          <dgm:hierBranch val="init"/>
        </dgm:presLayoutVars>
      </dgm:prSet>
      <dgm:spPr/>
    </dgm:pt>
    <dgm:pt modelId="{0CB22D72-FFAA-4267-91B4-D7DDBCC3BBE7}" type="pres">
      <dgm:prSet presAssocID="{ECCC2F44-BAB8-49A1-99A3-4E13BD13C55F}" presName="rootComposite" presStyleCnt="0"/>
      <dgm:spPr/>
    </dgm:pt>
    <dgm:pt modelId="{0722E43F-8B1E-431F-A994-7B9A6D1E6F38}" type="pres">
      <dgm:prSet presAssocID="{ECCC2F44-BAB8-49A1-99A3-4E13BD13C55F}" presName="rootText" presStyleLbl="node2" presStyleIdx="2" presStyleCnt="6" custScaleX="239959" custScaleY="359938" custLinFactX="700000" custLinFactY="-100000" custLinFactNeighborX="779638" custLinFactNeighborY="-153491">
        <dgm:presLayoutVars>
          <dgm:chPref val="3"/>
        </dgm:presLayoutVars>
      </dgm:prSet>
      <dgm:spPr/>
      <dgm:t>
        <a:bodyPr/>
        <a:lstStyle/>
        <a:p>
          <a:endParaRPr lang="en-US"/>
        </a:p>
      </dgm:t>
    </dgm:pt>
    <dgm:pt modelId="{F311E72E-D84B-42B2-9771-F07DBD342FD1}" type="pres">
      <dgm:prSet presAssocID="{ECCC2F44-BAB8-49A1-99A3-4E13BD13C55F}" presName="rootConnector" presStyleLbl="node2" presStyleIdx="2" presStyleCnt="6"/>
      <dgm:spPr/>
      <dgm:t>
        <a:bodyPr/>
        <a:lstStyle/>
        <a:p>
          <a:endParaRPr lang="en-US"/>
        </a:p>
      </dgm:t>
    </dgm:pt>
    <dgm:pt modelId="{082A7507-43B6-443F-A91E-41F8C0C301A0}" type="pres">
      <dgm:prSet presAssocID="{ECCC2F44-BAB8-49A1-99A3-4E13BD13C55F}" presName="hierChild4" presStyleCnt="0"/>
      <dgm:spPr/>
    </dgm:pt>
    <dgm:pt modelId="{4F129EBE-E0C5-4832-A204-54F0708C5DF0}" type="pres">
      <dgm:prSet presAssocID="{ECCC2F44-BAB8-49A1-99A3-4E13BD13C55F}" presName="hierChild5" presStyleCnt="0"/>
      <dgm:spPr/>
    </dgm:pt>
    <dgm:pt modelId="{FF8C1175-908C-44C6-A16F-4271A2A7131B}" type="pres">
      <dgm:prSet presAssocID="{5D32CB48-E93B-464C-932D-DB018411FEA5}" presName="Name37" presStyleLbl="parChTrans1D2" presStyleIdx="3" presStyleCnt="6"/>
      <dgm:spPr/>
      <dgm:t>
        <a:bodyPr/>
        <a:lstStyle/>
        <a:p>
          <a:endParaRPr lang="en-US"/>
        </a:p>
      </dgm:t>
    </dgm:pt>
    <dgm:pt modelId="{F1AA58BA-64C8-4253-B5D5-BA011EF84D4D}" type="pres">
      <dgm:prSet presAssocID="{76FD0958-05DA-4438-B315-EDC13B52A1F0}" presName="hierRoot2" presStyleCnt="0">
        <dgm:presLayoutVars>
          <dgm:hierBranch val="init"/>
        </dgm:presLayoutVars>
      </dgm:prSet>
      <dgm:spPr/>
    </dgm:pt>
    <dgm:pt modelId="{FBB54F0A-1B1D-4ADD-A41B-FE59B555BC6F}" type="pres">
      <dgm:prSet presAssocID="{76FD0958-05DA-4438-B315-EDC13B52A1F0}" presName="rootComposite" presStyleCnt="0"/>
      <dgm:spPr/>
    </dgm:pt>
    <dgm:pt modelId="{24A327A2-F837-4F39-B2B3-78A2D2F72470}" type="pres">
      <dgm:prSet presAssocID="{76FD0958-05DA-4438-B315-EDC13B52A1F0}" presName="rootText" presStyleLbl="node2" presStyleIdx="3" presStyleCnt="6" custScaleX="322881" custScaleY="377078" custLinFactX="-100000" custLinFactY="100000" custLinFactNeighborX="-138733" custLinFactNeighborY="186543">
        <dgm:presLayoutVars>
          <dgm:chPref val="3"/>
        </dgm:presLayoutVars>
      </dgm:prSet>
      <dgm:spPr/>
      <dgm:t>
        <a:bodyPr/>
        <a:lstStyle/>
        <a:p>
          <a:endParaRPr lang="en-US"/>
        </a:p>
      </dgm:t>
    </dgm:pt>
    <dgm:pt modelId="{CDAA2263-C2C3-46BD-B129-EA5E3A997609}" type="pres">
      <dgm:prSet presAssocID="{76FD0958-05DA-4438-B315-EDC13B52A1F0}" presName="rootConnector" presStyleLbl="node2" presStyleIdx="3" presStyleCnt="6"/>
      <dgm:spPr/>
      <dgm:t>
        <a:bodyPr/>
        <a:lstStyle/>
        <a:p>
          <a:endParaRPr lang="en-US"/>
        </a:p>
      </dgm:t>
    </dgm:pt>
    <dgm:pt modelId="{CC8B1E47-4C54-4A8A-B197-4984B8037E92}" type="pres">
      <dgm:prSet presAssocID="{76FD0958-05DA-4438-B315-EDC13B52A1F0}" presName="hierChild4" presStyleCnt="0"/>
      <dgm:spPr/>
    </dgm:pt>
    <dgm:pt modelId="{5F893048-3FA8-4D7F-9DF8-C522F82DA4D1}" type="pres">
      <dgm:prSet presAssocID="{F68B31DC-BD7B-42F5-A608-CE1F82D476A8}" presName="Name37" presStyleLbl="parChTrans1D3" presStyleIdx="0" presStyleCnt="13"/>
      <dgm:spPr/>
      <dgm:t>
        <a:bodyPr/>
        <a:lstStyle/>
        <a:p>
          <a:endParaRPr lang="en-US"/>
        </a:p>
      </dgm:t>
    </dgm:pt>
    <dgm:pt modelId="{3460BE63-EAE2-4475-BA06-267E4D77FC49}" type="pres">
      <dgm:prSet presAssocID="{40E277AA-D30B-4D0B-ADCF-E9A57A622BD3}" presName="hierRoot2" presStyleCnt="0">
        <dgm:presLayoutVars>
          <dgm:hierBranch val="init"/>
        </dgm:presLayoutVars>
      </dgm:prSet>
      <dgm:spPr/>
    </dgm:pt>
    <dgm:pt modelId="{C1772057-47A6-4318-9570-0A7F5D9D6D5B}" type="pres">
      <dgm:prSet presAssocID="{40E277AA-D30B-4D0B-ADCF-E9A57A622BD3}" presName="rootComposite" presStyleCnt="0"/>
      <dgm:spPr/>
    </dgm:pt>
    <dgm:pt modelId="{86BA5671-0AA4-4E64-9667-9FBF35A1C3CB}" type="pres">
      <dgm:prSet presAssocID="{40E277AA-D30B-4D0B-ADCF-E9A57A622BD3}" presName="rootText" presStyleLbl="node3" presStyleIdx="0" presStyleCnt="13" custScaleX="250744" custScaleY="376116" custLinFactY="182822" custLinFactNeighborX="1708" custLinFactNeighborY="200000">
        <dgm:presLayoutVars>
          <dgm:chPref val="3"/>
        </dgm:presLayoutVars>
      </dgm:prSet>
      <dgm:spPr/>
      <dgm:t>
        <a:bodyPr/>
        <a:lstStyle/>
        <a:p>
          <a:endParaRPr lang="en-US"/>
        </a:p>
      </dgm:t>
    </dgm:pt>
    <dgm:pt modelId="{92C872C1-2D69-41CC-9C11-FF2EEDA85010}" type="pres">
      <dgm:prSet presAssocID="{40E277AA-D30B-4D0B-ADCF-E9A57A622BD3}" presName="rootConnector" presStyleLbl="node3" presStyleIdx="0" presStyleCnt="13"/>
      <dgm:spPr/>
      <dgm:t>
        <a:bodyPr/>
        <a:lstStyle/>
        <a:p>
          <a:endParaRPr lang="en-US"/>
        </a:p>
      </dgm:t>
    </dgm:pt>
    <dgm:pt modelId="{308E4423-3D92-484B-8552-98BE70E6DEC7}" type="pres">
      <dgm:prSet presAssocID="{40E277AA-D30B-4D0B-ADCF-E9A57A622BD3}" presName="hierChild4" presStyleCnt="0"/>
      <dgm:spPr/>
    </dgm:pt>
    <dgm:pt modelId="{91CFAD45-2FA0-456D-94B7-E96738CF55CF}" type="pres">
      <dgm:prSet presAssocID="{15D90FEC-AB6C-4335-B8A4-963302E7689C}" presName="Name37" presStyleLbl="parChTrans1D4" presStyleIdx="0" presStyleCnt="7"/>
      <dgm:spPr/>
      <dgm:t>
        <a:bodyPr/>
        <a:lstStyle/>
        <a:p>
          <a:endParaRPr lang="en-US"/>
        </a:p>
      </dgm:t>
    </dgm:pt>
    <dgm:pt modelId="{C3707222-6DDD-4A32-BD8B-2F51EB5C5562}" type="pres">
      <dgm:prSet presAssocID="{531B6233-20DD-4995-8EDA-6F63337538DF}" presName="hierRoot2" presStyleCnt="0">
        <dgm:presLayoutVars>
          <dgm:hierBranch val="init"/>
        </dgm:presLayoutVars>
      </dgm:prSet>
      <dgm:spPr/>
    </dgm:pt>
    <dgm:pt modelId="{C6050184-FB20-4A98-97FB-D2A77F75B173}" type="pres">
      <dgm:prSet presAssocID="{531B6233-20DD-4995-8EDA-6F63337538DF}" presName="rootComposite" presStyleCnt="0"/>
      <dgm:spPr/>
    </dgm:pt>
    <dgm:pt modelId="{131F9854-ECEA-45B6-BA9F-AB5BDC8CEECF}" type="pres">
      <dgm:prSet presAssocID="{531B6233-20DD-4995-8EDA-6F63337538DF}" presName="rootText" presStyleLbl="node4" presStyleIdx="0" presStyleCnt="7" custScaleX="255878" custScaleY="363881" custLinFactY="279070" custLinFactNeighborX="-521" custLinFactNeighborY="300000">
        <dgm:presLayoutVars>
          <dgm:chPref val="3"/>
        </dgm:presLayoutVars>
      </dgm:prSet>
      <dgm:spPr/>
      <dgm:t>
        <a:bodyPr/>
        <a:lstStyle/>
        <a:p>
          <a:endParaRPr lang="en-US"/>
        </a:p>
      </dgm:t>
    </dgm:pt>
    <dgm:pt modelId="{C2683376-14D1-44C5-AA59-5F956A9DFB39}" type="pres">
      <dgm:prSet presAssocID="{531B6233-20DD-4995-8EDA-6F63337538DF}" presName="rootConnector" presStyleLbl="node4" presStyleIdx="0" presStyleCnt="7"/>
      <dgm:spPr/>
      <dgm:t>
        <a:bodyPr/>
        <a:lstStyle/>
        <a:p>
          <a:endParaRPr lang="en-US"/>
        </a:p>
      </dgm:t>
    </dgm:pt>
    <dgm:pt modelId="{43242AD6-42E5-480C-A2F4-6A9DEECD965B}" type="pres">
      <dgm:prSet presAssocID="{531B6233-20DD-4995-8EDA-6F63337538DF}" presName="hierChild4" presStyleCnt="0"/>
      <dgm:spPr/>
    </dgm:pt>
    <dgm:pt modelId="{918A151D-381E-4D49-B82C-D657AF3C1C08}" type="pres">
      <dgm:prSet presAssocID="{531B6233-20DD-4995-8EDA-6F63337538DF}" presName="hierChild5" presStyleCnt="0"/>
      <dgm:spPr/>
    </dgm:pt>
    <dgm:pt modelId="{DDA07FE4-3576-414A-92E4-529D1894CA58}" type="pres">
      <dgm:prSet presAssocID="{FB67C525-9253-4EFA-8B69-96F1049EB6C0}" presName="Name37" presStyleLbl="parChTrans1D4" presStyleIdx="1" presStyleCnt="7"/>
      <dgm:spPr/>
      <dgm:t>
        <a:bodyPr/>
        <a:lstStyle/>
        <a:p>
          <a:endParaRPr lang="en-US"/>
        </a:p>
      </dgm:t>
    </dgm:pt>
    <dgm:pt modelId="{654DC88F-6876-4E5D-B64B-CC41DBA85153}" type="pres">
      <dgm:prSet presAssocID="{E9040694-41D6-434C-A600-4AB63FB82C8C}" presName="hierRoot2" presStyleCnt="0">
        <dgm:presLayoutVars>
          <dgm:hierBranch val="init"/>
        </dgm:presLayoutVars>
      </dgm:prSet>
      <dgm:spPr/>
    </dgm:pt>
    <dgm:pt modelId="{BDE29094-42E7-4120-A4C9-A95382DFED6A}" type="pres">
      <dgm:prSet presAssocID="{E9040694-41D6-434C-A600-4AB63FB82C8C}" presName="rootComposite" presStyleCnt="0"/>
      <dgm:spPr/>
    </dgm:pt>
    <dgm:pt modelId="{250E6589-C440-40B9-9AE0-6F18AE2C2F83}" type="pres">
      <dgm:prSet presAssocID="{E9040694-41D6-434C-A600-4AB63FB82C8C}" presName="rootText" presStyleLbl="node4" presStyleIdx="1" presStyleCnt="7" custScaleX="255878" custScaleY="363881" custLinFactY="279070" custLinFactNeighborX="-521" custLinFactNeighborY="300000">
        <dgm:presLayoutVars>
          <dgm:chPref val="3"/>
        </dgm:presLayoutVars>
      </dgm:prSet>
      <dgm:spPr/>
      <dgm:t>
        <a:bodyPr/>
        <a:lstStyle/>
        <a:p>
          <a:endParaRPr lang="en-US"/>
        </a:p>
      </dgm:t>
    </dgm:pt>
    <dgm:pt modelId="{19E76C29-F9B4-454C-BE51-B1BD37165BB1}" type="pres">
      <dgm:prSet presAssocID="{E9040694-41D6-434C-A600-4AB63FB82C8C}" presName="rootConnector" presStyleLbl="node4" presStyleIdx="1" presStyleCnt="7"/>
      <dgm:spPr/>
      <dgm:t>
        <a:bodyPr/>
        <a:lstStyle/>
        <a:p>
          <a:endParaRPr lang="en-US"/>
        </a:p>
      </dgm:t>
    </dgm:pt>
    <dgm:pt modelId="{B38E5FDE-58A2-4061-A68D-8A217BDD1AA5}" type="pres">
      <dgm:prSet presAssocID="{E9040694-41D6-434C-A600-4AB63FB82C8C}" presName="hierChild4" presStyleCnt="0"/>
      <dgm:spPr/>
    </dgm:pt>
    <dgm:pt modelId="{AC417A52-D506-4404-924B-4BD93DE11011}" type="pres">
      <dgm:prSet presAssocID="{E9040694-41D6-434C-A600-4AB63FB82C8C}" presName="hierChild5" presStyleCnt="0"/>
      <dgm:spPr/>
    </dgm:pt>
    <dgm:pt modelId="{95B17FDA-F9FC-4F1E-8E4C-5600ED857B92}" type="pres">
      <dgm:prSet presAssocID="{40E277AA-D30B-4D0B-ADCF-E9A57A622BD3}" presName="hierChild5" presStyleCnt="0"/>
      <dgm:spPr/>
    </dgm:pt>
    <dgm:pt modelId="{44F6C3E7-E762-4771-BA1F-65F3FB1D6FFD}" type="pres">
      <dgm:prSet presAssocID="{FDDA1FFE-8C57-446E-B625-2FA9E6661AD8}" presName="Name37" presStyleLbl="parChTrans1D3" presStyleIdx="1" presStyleCnt="13"/>
      <dgm:spPr/>
      <dgm:t>
        <a:bodyPr/>
        <a:lstStyle/>
        <a:p>
          <a:endParaRPr lang="en-US"/>
        </a:p>
      </dgm:t>
    </dgm:pt>
    <dgm:pt modelId="{91DDAE80-1A2D-4459-A10F-FC5A4463B759}" type="pres">
      <dgm:prSet presAssocID="{BE671D26-3714-4C70-BA7D-37373B4DA753}" presName="hierRoot2" presStyleCnt="0">
        <dgm:presLayoutVars>
          <dgm:hierBranch val="init"/>
        </dgm:presLayoutVars>
      </dgm:prSet>
      <dgm:spPr/>
    </dgm:pt>
    <dgm:pt modelId="{73C1F8D2-B3B4-480F-8D01-41943A890FD7}" type="pres">
      <dgm:prSet presAssocID="{BE671D26-3714-4C70-BA7D-37373B4DA753}" presName="rootComposite" presStyleCnt="0"/>
      <dgm:spPr/>
    </dgm:pt>
    <dgm:pt modelId="{A7D9045D-B71E-48B3-A865-E809D51531FA}" type="pres">
      <dgm:prSet presAssocID="{BE671D26-3714-4C70-BA7D-37373B4DA753}" presName="rootText" presStyleLbl="node3" presStyleIdx="1" presStyleCnt="13" custScaleX="250744" custScaleY="363881" custLinFactY="182822" custLinFactNeighborX="2102" custLinFactNeighborY="200000">
        <dgm:presLayoutVars>
          <dgm:chPref val="3"/>
        </dgm:presLayoutVars>
      </dgm:prSet>
      <dgm:spPr/>
      <dgm:t>
        <a:bodyPr/>
        <a:lstStyle/>
        <a:p>
          <a:endParaRPr lang="en-US"/>
        </a:p>
      </dgm:t>
    </dgm:pt>
    <dgm:pt modelId="{A025B194-C1D8-425A-90DC-3B20E7688599}" type="pres">
      <dgm:prSet presAssocID="{BE671D26-3714-4C70-BA7D-37373B4DA753}" presName="rootConnector" presStyleLbl="node3" presStyleIdx="1" presStyleCnt="13"/>
      <dgm:spPr/>
      <dgm:t>
        <a:bodyPr/>
        <a:lstStyle/>
        <a:p>
          <a:endParaRPr lang="en-US"/>
        </a:p>
      </dgm:t>
    </dgm:pt>
    <dgm:pt modelId="{5734E45A-4E88-422F-8580-082937D8F601}" type="pres">
      <dgm:prSet presAssocID="{BE671D26-3714-4C70-BA7D-37373B4DA753}" presName="hierChild4" presStyleCnt="0"/>
      <dgm:spPr/>
    </dgm:pt>
    <dgm:pt modelId="{6E8EA03B-E08E-4FB1-8C42-BF8DC5EA6870}" type="pres">
      <dgm:prSet presAssocID="{BE671D26-3714-4C70-BA7D-37373B4DA753}" presName="hierChild5" presStyleCnt="0"/>
      <dgm:spPr/>
    </dgm:pt>
    <dgm:pt modelId="{39E1D18C-4259-4852-8F10-B21120747140}" type="pres">
      <dgm:prSet presAssocID="{03A4B972-60E1-4959-9496-5306B2A92B6A}" presName="Name37" presStyleLbl="parChTrans1D3" presStyleIdx="2" presStyleCnt="13"/>
      <dgm:spPr/>
      <dgm:t>
        <a:bodyPr/>
        <a:lstStyle/>
        <a:p>
          <a:endParaRPr lang="en-US"/>
        </a:p>
      </dgm:t>
    </dgm:pt>
    <dgm:pt modelId="{4FEE134A-2C3B-4A59-BD7C-82ED8E8AEFB1}" type="pres">
      <dgm:prSet presAssocID="{53F38578-5E0E-4F23-A9CC-C6AE34393D61}" presName="hierRoot2" presStyleCnt="0">
        <dgm:presLayoutVars>
          <dgm:hierBranch val="init"/>
        </dgm:presLayoutVars>
      </dgm:prSet>
      <dgm:spPr/>
    </dgm:pt>
    <dgm:pt modelId="{33581733-CB1F-48CB-9538-F12BEC364723}" type="pres">
      <dgm:prSet presAssocID="{53F38578-5E0E-4F23-A9CC-C6AE34393D61}" presName="rootComposite" presStyleCnt="0"/>
      <dgm:spPr/>
    </dgm:pt>
    <dgm:pt modelId="{CEC80A28-156D-40CB-BE19-471BF179A7FB}" type="pres">
      <dgm:prSet presAssocID="{53F38578-5E0E-4F23-A9CC-C6AE34393D61}" presName="rootText" presStyleLbl="node3" presStyleIdx="2" presStyleCnt="13" custScaleX="250744" custScaleY="363881" custLinFactY="182822" custLinFactNeighborX="-9265" custLinFactNeighborY="200000">
        <dgm:presLayoutVars>
          <dgm:chPref val="3"/>
        </dgm:presLayoutVars>
      </dgm:prSet>
      <dgm:spPr/>
      <dgm:t>
        <a:bodyPr/>
        <a:lstStyle/>
        <a:p>
          <a:endParaRPr lang="en-US"/>
        </a:p>
      </dgm:t>
    </dgm:pt>
    <dgm:pt modelId="{FCF61CEE-12FD-4A55-ACFE-06740EA9E35E}" type="pres">
      <dgm:prSet presAssocID="{53F38578-5E0E-4F23-A9CC-C6AE34393D61}" presName="rootConnector" presStyleLbl="node3" presStyleIdx="2" presStyleCnt="13"/>
      <dgm:spPr/>
      <dgm:t>
        <a:bodyPr/>
        <a:lstStyle/>
        <a:p>
          <a:endParaRPr lang="en-US"/>
        </a:p>
      </dgm:t>
    </dgm:pt>
    <dgm:pt modelId="{D2D21051-185C-4E62-A617-827E5301D78B}" type="pres">
      <dgm:prSet presAssocID="{53F38578-5E0E-4F23-A9CC-C6AE34393D61}" presName="hierChild4" presStyleCnt="0"/>
      <dgm:spPr/>
    </dgm:pt>
    <dgm:pt modelId="{6E701819-B727-4A5F-8A58-16E0346BB0A8}" type="pres">
      <dgm:prSet presAssocID="{53F38578-5E0E-4F23-A9CC-C6AE34393D61}" presName="hierChild5" presStyleCnt="0"/>
      <dgm:spPr/>
    </dgm:pt>
    <dgm:pt modelId="{E61D17A4-EA07-4383-A5BB-FF0E610586B6}" type="pres">
      <dgm:prSet presAssocID="{B98F04AB-0C71-4AB4-9E08-6AC89FB7D212}" presName="Name37" presStyleLbl="parChTrans1D3" presStyleIdx="3" presStyleCnt="13"/>
      <dgm:spPr/>
      <dgm:t>
        <a:bodyPr/>
        <a:lstStyle/>
        <a:p>
          <a:endParaRPr lang="en-US"/>
        </a:p>
      </dgm:t>
    </dgm:pt>
    <dgm:pt modelId="{CF366E3B-0DD1-422E-96CB-DA8233AEEBF9}" type="pres">
      <dgm:prSet presAssocID="{617D1EA5-A9C5-4B3F-B2D1-4E646AC9B1D5}" presName="hierRoot2" presStyleCnt="0">
        <dgm:presLayoutVars>
          <dgm:hierBranch val="init"/>
        </dgm:presLayoutVars>
      </dgm:prSet>
      <dgm:spPr/>
    </dgm:pt>
    <dgm:pt modelId="{938F26FB-7FA0-4CC9-8E2F-91AD26E805DC}" type="pres">
      <dgm:prSet presAssocID="{617D1EA5-A9C5-4B3F-B2D1-4E646AC9B1D5}" presName="rootComposite" presStyleCnt="0"/>
      <dgm:spPr/>
    </dgm:pt>
    <dgm:pt modelId="{B67635C8-6314-45FF-9FC7-BB9CE4B0C6EC}" type="pres">
      <dgm:prSet presAssocID="{617D1EA5-A9C5-4B3F-B2D1-4E646AC9B1D5}" presName="rootText" presStyleLbl="node3" presStyleIdx="3" presStyleCnt="13" custScaleX="250744" custScaleY="376116" custLinFactY="182822" custLinFactNeighborX="-17384" custLinFactNeighborY="200000">
        <dgm:presLayoutVars>
          <dgm:chPref val="3"/>
        </dgm:presLayoutVars>
      </dgm:prSet>
      <dgm:spPr/>
      <dgm:t>
        <a:bodyPr/>
        <a:lstStyle/>
        <a:p>
          <a:endParaRPr lang="en-US"/>
        </a:p>
      </dgm:t>
    </dgm:pt>
    <dgm:pt modelId="{5BA6F93A-F273-4AC1-9AF5-81F5BDC818E4}" type="pres">
      <dgm:prSet presAssocID="{617D1EA5-A9C5-4B3F-B2D1-4E646AC9B1D5}" presName="rootConnector" presStyleLbl="node3" presStyleIdx="3" presStyleCnt="13"/>
      <dgm:spPr/>
      <dgm:t>
        <a:bodyPr/>
        <a:lstStyle/>
        <a:p>
          <a:endParaRPr lang="en-US"/>
        </a:p>
      </dgm:t>
    </dgm:pt>
    <dgm:pt modelId="{C24CB2BA-FC35-4D9A-B78E-8351C0F48F33}" type="pres">
      <dgm:prSet presAssocID="{617D1EA5-A9C5-4B3F-B2D1-4E646AC9B1D5}" presName="hierChild4" presStyleCnt="0"/>
      <dgm:spPr/>
    </dgm:pt>
    <dgm:pt modelId="{54F3CDF6-B7F8-4590-B07A-AF7E2B44270E}" type="pres">
      <dgm:prSet presAssocID="{20288BE3-AD0F-4770-B437-03A68B091622}" presName="Name37" presStyleLbl="parChTrans1D4" presStyleIdx="2" presStyleCnt="7"/>
      <dgm:spPr/>
      <dgm:t>
        <a:bodyPr/>
        <a:lstStyle/>
        <a:p>
          <a:endParaRPr lang="en-US"/>
        </a:p>
      </dgm:t>
    </dgm:pt>
    <dgm:pt modelId="{5D79CD7A-8AF0-47C1-B9AE-ED6A84FD6A46}" type="pres">
      <dgm:prSet presAssocID="{560F4154-63C4-4D82-88BF-A35BA67B6CA1}" presName="hierRoot2" presStyleCnt="0">
        <dgm:presLayoutVars>
          <dgm:hierBranch val="init"/>
        </dgm:presLayoutVars>
      </dgm:prSet>
      <dgm:spPr/>
    </dgm:pt>
    <dgm:pt modelId="{27453C3E-7B21-4E84-AF89-59528EC6188F}" type="pres">
      <dgm:prSet presAssocID="{560F4154-63C4-4D82-88BF-A35BA67B6CA1}" presName="rootComposite" presStyleCnt="0"/>
      <dgm:spPr/>
    </dgm:pt>
    <dgm:pt modelId="{EA487784-4A80-4005-84F0-9713C58F8DB6}" type="pres">
      <dgm:prSet presAssocID="{560F4154-63C4-4D82-88BF-A35BA67B6CA1}" presName="rootText" presStyleLbl="node4" presStyleIdx="2" presStyleCnt="7" custScaleX="215239" custScaleY="426463" custLinFactY="279070" custLinFactNeighborX="-31386" custLinFactNeighborY="300000">
        <dgm:presLayoutVars>
          <dgm:chPref val="3"/>
        </dgm:presLayoutVars>
      </dgm:prSet>
      <dgm:spPr/>
      <dgm:t>
        <a:bodyPr/>
        <a:lstStyle/>
        <a:p>
          <a:endParaRPr lang="en-US"/>
        </a:p>
      </dgm:t>
    </dgm:pt>
    <dgm:pt modelId="{11EC2043-2988-4A51-941F-1C6DF040D036}" type="pres">
      <dgm:prSet presAssocID="{560F4154-63C4-4D82-88BF-A35BA67B6CA1}" presName="rootConnector" presStyleLbl="node4" presStyleIdx="2" presStyleCnt="7"/>
      <dgm:spPr/>
      <dgm:t>
        <a:bodyPr/>
        <a:lstStyle/>
        <a:p>
          <a:endParaRPr lang="en-US"/>
        </a:p>
      </dgm:t>
    </dgm:pt>
    <dgm:pt modelId="{F1D2D515-0174-48A7-A321-143613983F25}" type="pres">
      <dgm:prSet presAssocID="{560F4154-63C4-4D82-88BF-A35BA67B6CA1}" presName="hierChild4" presStyleCnt="0"/>
      <dgm:spPr/>
    </dgm:pt>
    <dgm:pt modelId="{DC3C28A2-4401-40E2-81C6-93C1F3BB7F91}" type="pres">
      <dgm:prSet presAssocID="{560F4154-63C4-4D82-88BF-A35BA67B6CA1}" presName="hierChild5" presStyleCnt="0"/>
      <dgm:spPr/>
    </dgm:pt>
    <dgm:pt modelId="{BB614DF4-EE61-44BF-AA45-05D215CCB7C7}" type="pres">
      <dgm:prSet presAssocID="{A7F0D080-BF20-491F-ACBE-4603D30BD5D9}" presName="Name37" presStyleLbl="parChTrans1D4" presStyleIdx="3" presStyleCnt="7"/>
      <dgm:spPr/>
      <dgm:t>
        <a:bodyPr/>
        <a:lstStyle/>
        <a:p>
          <a:endParaRPr lang="en-US"/>
        </a:p>
      </dgm:t>
    </dgm:pt>
    <dgm:pt modelId="{1A349E9F-05FF-44B2-9557-A8C53FCDE463}" type="pres">
      <dgm:prSet presAssocID="{B7AA3FBC-2C84-46DF-8BC7-E03C1A7C4FC0}" presName="hierRoot2" presStyleCnt="0">
        <dgm:presLayoutVars>
          <dgm:hierBranch val="init"/>
        </dgm:presLayoutVars>
      </dgm:prSet>
      <dgm:spPr/>
    </dgm:pt>
    <dgm:pt modelId="{18EEE4EC-0F09-4CE7-85A8-45CB2EA7A016}" type="pres">
      <dgm:prSet presAssocID="{B7AA3FBC-2C84-46DF-8BC7-E03C1A7C4FC0}" presName="rootComposite" presStyleCnt="0"/>
      <dgm:spPr/>
    </dgm:pt>
    <dgm:pt modelId="{771DF64B-B97C-48BD-806B-9D267ECD5093}" type="pres">
      <dgm:prSet presAssocID="{B7AA3FBC-2C84-46DF-8BC7-E03C1A7C4FC0}" presName="rootText" presStyleLbl="node4" presStyleIdx="3" presStyleCnt="7" custScaleX="215239" custScaleY="426463" custLinFactY="279070" custLinFactNeighborX="-31386" custLinFactNeighborY="300000">
        <dgm:presLayoutVars>
          <dgm:chPref val="3"/>
        </dgm:presLayoutVars>
      </dgm:prSet>
      <dgm:spPr/>
      <dgm:t>
        <a:bodyPr/>
        <a:lstStyle/>
        <a:p>
          <a:endParaRPr lang="en-US"/>
        </a:p>
      </dgm:t>
    </dgm:pt>
    <dgm:pt modelId="{B6DCED10-E6B2-4154-8718-5358F6D2407D}" type="pres">
      <dgm:prSet presAssocID="{B7AA3FBC-2C84-46DF-8BC7-E03C1A7C4FC0}" presName="rootConnector" presStyleLbl="node4" presStyleIdx="3" presStyleCnt="7"/>
      <dgm:spPr/>
      <dgm:t>
        <a:bodyPr/>
        <a:lstStyle/>
        <a:p>
          <a:endParaRPr lang="en-US"/>
        </a:p>
      </dgm:t>
    </dgm:pt>
    <dgm:pt modelId="{ABA0681E-54A1-4077-B032-B762C54AFC7C}" type="pres">
      <dgm:prSet presAssocID="{B7AA3FBC-2C84-46DF-8BC7-E03C1A7C4FC0}" presName="hierChild4" presStyleCnt="0"/>
      <dgm:spPr/>
    </dgm:pt>
    <dgm:pt modelId="{789452F4-D3A5-4C05-96B8-030391B211AD}" type="pres">
      <dgm:prSet presAssocID="{B7AA3FBC-2C84-46DF-8BC7-E03C1A7C4FC0}" presName="hierChild5" presStyleCnt="0"/>
      <dgm:spPr/>
    </dgm:pt>
    <dgm:pt modelId="{350454EE-A010-4FEA-8C99-96FBF79C3094}" type="pres">
      <dgm:prSet presAssocID="{DD767AB0-363B-4A26-AA23-E8EF248B0519}" presName="Name37" presStyleLbl="parChTrans1D4" presStyleIdx="4" presStyleCnt="7"/>
      <dgm:spPr/>
      <dgm:t>
        <a:bodyPr/>
        <a:lstStyle/>
        <a:p>
          <a:endParaRPr lang="en-US"/>
        </a:p>
      </dgm:t>
    </dgm:pt>
    <dgm:pt modelId="{7BFDBDA0-D90D-4CF3-AFBD-08D2C8362AA4}" type="pres">
      <dgm:prSet presAssocID="{A1416242-179C-4B18-AF02-E940DA18FDBE}" presName="hierRoot2" presStyleCnt="0">
        <dgm:presLayoutVars>
          <dgm:hierBranch val="init"/>
        </dgm:presLayoutVars>
      </dgm:prSet>
      <dgm:spPr/>
    </dgm:pt>
    <dgm:pt modelId="{C779CDF7-78F8-455F-89FD-70DB0A81E722}" type="pres">
      <dgm:prSet presAssocID="{A1416242-179C-4B18-AF02-E940DA18FDBE}" presName="rootComposite" presStyleCnt="0"/>
      <dgm:spPr/>
    </dgm:pt>
    <dgm:pt modelId="{81D6CDBF-3C8F-41B6-8E4C-8CCC69C9A9D0}" type="pres">
      <dgm:prSet presAssocID="{A1416242-179C-4B18-AF02-E940DA18FDBE}" presName="rootText" presStyleLbl="node4" presStyleIdx="4" presStyleCnt="7" custScaleX="215239" custScaleY="427909" custLinFactY="295512" custLinFactNeighborX="-32786" custLinFactNeighborY="300000">
        <dgm:presLayoutVars>
          <dgm:chPref val="3"/>
        </dgm:presLayoutVars>
      </dgm:prSet>
      <dgm:spPr/>
      <dgm:t>
        <a:bodyPr/>
        <a:lstStyle/>
        <a:p>
          <a:endParaRPr lang="en-US"/>
        </a:p>
      </dgm:t>
    </dgm:pt>
    <dgm:pt modelId="{5405E608-BB3A-4BD7-A78C-E0BD38ED9697}" type="pres">
      <dgm:prSet presAssocID="{A1416242-179C-4B18-AF02-E940DA18FDBE}" presName="rootConnector" presStyleLbl="node4" presStyleIdx="4" presStyleCnt="7"/>
      <dgm:spPr/>
      <dgm:t>
        <a:bodyPr/>
        <a:lstStyle/>
        <a:p>
          <a:endParaRPr lang="en-US"/>
        </a:p>
      </dgm:t>
    </dgm:pt>
    <dgm:pt modelId="{E7CDF8FB-5D98-48F0-AF9A-AFB5E6ABD900}" type="pres">
      <dgm:prSet presAssocID="{A1416242-179C-4B18-AF02-E940DA18FDBE}" presName="hierChild4" presStyleCnt="0"/>
      <dgm:spPr/>
    </dgm:pt>
    <dgm:pt modelId="{3E73E89D-87E1-48C6-9B1C-A7EDA91C1D1E}" type="pres">
      <dgm:prSet presAssocID="{A1416242-179C-4B18-AF02-E940DA18FDBE}" presName="hierChild5" presStyleCnt="0"/>
      <dgm:spPr/>
    </dgm:pt>
    <dgm:pt modelId="{B6497046-1E10-4486-B7D8-E8C3CE0AE2BF}" type="pres">
      <dgm:prSet presAssocID="{617D1EA5-A9C5-4B3F-B2D1-4E646AC9B1D5}" presName="hierChild5" presStyleCnt="0"/>
      <dgm:spPr/>
    </dgm:pt>
    <dgm:pt modelId="{E3EB0257-90D6-4E89-87BE-C770626BDEC4}" type="pres">
      <dgm:prSet presAssocID="{C7306DFB-5F4F-40EF-B325-67B338256482}" presName="Name37" presStyleLbl="parChTrans1D3" presStyleIdx="4" presStyleCnt="13"/>
      <dgm:spPr/>
      <dgm:t>
        <a:bodyPr/>
        <a:lstStyle/>
        <a:p>
          <a:endParaRPr lang="en-US"/>
        </a:p>
      </dgm:t>
    </dgm:pt>
    <dgm:pt modelId="{43C63612-45B9-4537-A379-233A882995F7}" type="pres">
      <dgm:prSet presAssocID="{228707E1-844D-4C98-9CF0-0F57A05EA88E}" presName="hierRoot2" presStyleCnt="0">
        <dgm:presLayoutVars>
          <dgm:hierBranch val="init"/>
        </dgm:presLayoutVars>
      </dgm:prSet>
      <dgm:spPr/>
    </dgm:pt>
    <dgm:pt modelId="{A94E06FE-4DF7-48FA-9A38-16391FB33EEA}" type="pres">
      <dgm:prSet presAssocID="{228707E1-844D-4C98-9CF0-0F57A05EA88E}" presName="rootComposite" presStyleCnt="0"/>
      <dgm:spPr/>
    </dgm:pt>
    <dgm:pt modelId="{A5A4C983-8D9F-4EF4-8B1F-774F4B8B7922}" type="pres">
      <dgm:prSet presAssocID="{228707E1-844D-4C98-9CF0-0F57A05EA88E}" presName="rootText" presStyleLbl="node3" presStyleIdx="4" presStyleCnt="13" custScaleX="250744" custScaleY="376116" custLinFactY="182822" custLinFactNeighborX="-27662" custLinFactNeighborY="200000">
        <dgm:presLayoutVars>
          <dgm:chPref val="3"/>
        </dgm:presLayoutVars>
      </dgm:prSet>
      <dgm:spPr/>
      <dgm:t>
        <a:bodyPr/>
        <a:lstStyle/>
        <a:p>
          <a:endParaRPr lang="en-US"/>
        </a:p>
      </dgm:t>
    </dgm:pt>
    <dgm:pt modelId="{03B908BC-7766-4B51-ADD4-AA81A82F0C4E}" type="pres">
      <dgm:prSet presAssocID="{228707E1-844D-4C98-9CF0-0F57A05EA88E}" presName="rootConnector" presStyleLbl="node3" presStyleIdx="4" presStyleCnt="13"/>
      <dgm:spPr/>
      <dgm:t>
        <a:bodyPr/>
        <a:lstStyle/>
        <a:p>
          <a:endParaRPr lang="en-US"/>
        </a:p>
      </dgm:t>
    </dgm:pt>
    <dgm:pt modelId="{C08AA867-0405-4591-B5AD-22CA8D3BAAFB}" type="pres">
      <dgm:prSet presAssocID="{228707E1-844D-4C98-9CF0-0F57A05EA88E}" presName="hierChild4" presStyleCnt="0"/>
      <dgm:spPr/>
    </dgm:pt>
    <dgm:pt modelId="{2D2FDB5C-6C62-44E2-B0ED-ADC0D8BE6D82}" type="pres">
      <dgm:prSet presAssocID="{778DD7A7-FB9F-4882-B5C8-023AAB08AF51}" presName="Name37" presStyleLbl="parChTrans1D4" presStyleIdx="5" presStyleCnt="7"/>
      <dgm:spPr/>
      <dgm:t>
        <a:bodyPr/>
        <a:lstStyle/>
        <a:p>
          <a:endParaRPr lang="en-US"/>
        </a:p>
      </dgm:t>
    </dgm:pt>
    <dgm:pt modelId="{4154EC15-90D6-41C1-9573-354B248B5519}" type="pres">
      <dgm:prSet presAssocID="{9907E509-EA49-4DF8-965F-5EA5428A2C5D}" presName="hierRoot2" presStyleCnt="0">
        <dgm:presLayoutVars>
          <dgm:hierBranch val="init"/>
        </dgm:presLayoutVars>
      </dgm:prSet>
      <dgm:spPr/>
    </dgm:pt>
    <dgm:pt modelId="{3B108C4C-0E12-4C99-B53D-8D82559CADBD}" type="pres">
      <dgm:prSet presAssocID="{9907E509-EA49-4DF8-965F-5EA5428A2C5D}" presName="rootComposite" presStyleCnt="0"/>
      <dgm:spPr/>
    </dgm:pt>
    <dgm:pt modelId="{0BA95CA7-E982-4BB2-97B3-F8B758889A00}" type="pres">
      <dgm:prSet presAssocID="{9907E509-EA49-4DF8-965F-5EA5428A2C5D}" presName="rootText" presStyleLbl="node4" presStyleIdx="5" presStyleCnt="7" custScaleX="255878" custScaleY="426463" custLinFactY="279070" custLinFactNeighborX="-35325" custLinFactNeighborY="300000">
        <dgm:presLayoutVars>
          <dgm:chPref val="3"/>
        </dgm:presLayoutVars>
      </dgm:prSet>
      <dgm:spPr/>
      <dgm:t>
        <a:bodyPr/>
        <a:lstStyle/>
        <a:p>
          <a:endParaRPr lang="en-US"/>
        </a:p>
      </dgm:t>
    </dgm:pt>
    <dgm:pt modelId="{7B0E4EF7-ED5D-43F5-865B-A8F050756236}" type="pres">
      <dgm:prSet presAssocID="{9907E509-EA49-4DF8-965F-5EA5428A2C5D}" presName="rootConnector" presStyleLbl="node4" presStyleIdx="5" presStyleCnt="7"/>
      <dgm:spPr/>
      <dgm:t>
        <a:bodyPr/>
        <a:lstStyle/>
        <a:p>
          <a:endParaRPr lang="en-US"/>
        </a:p>
      </dgm:t>
    </dgm:pt>
    <dgm:pt modelId="{4120BA7F-F9E8-4318-BC14-8D20DDD7D8B9}" type="pres">
      <dgm:prSet presAssocID="{9907E509-EA49-4DF8-965F-5EA5428A2C5D}" presName="hierChild4" presStyleCnt="0"/>
      <dgm:spPr/>
    </dgm:pt>
    <dgm:pt modelId="{59C65857-CC18-4415-B6A6-75629616B6F9}" type="pres">
      <dgm:prSet presAssocID="{9907E509-EA49-4DF8-965F-5EA5428A2C5D}" presName="hierChild5" presStyleCnt="0"/>
      <dgm:spPr/>
    </dgm:pt>
    <dgm:pt modelId="{848E2FE5-674A-4145-AC06-F810C41A0893}" type="pres">
      <dgm:prSet presAssocID="{AAA74003-C0BB-4619-AC16-3231EC640A26}" presName="Name37" presStyleLbl="parChTrans1D4" presStyleIdx="6" presStyleCnt="7"/>
      <dgm:spPr/>
      <dgm:t>
        <a:bodyPr/>
        <a:lstStyle/>
        <a:p>
          <a:endParaRPr lang="en-US"/>
        </a:p>
      </dgm:t>
    </dgm:pt>
    <dgm:pt modelId="{A17F39A8-BEB0-4CD4-99A9-EFEAD41ECE3C}" type="pres">
      <dgm:prSet presAssocID="{B2E07FED-F167-4863-8AC1-53E6E78C0AD5}" presName="hierRoot2" presStyleCnt="0">
        <dgm:presLayoutVars>
          <dgm:hierBranch val="init"/>
        </dgm:presLayoutVars>
      </dgm:prSet>
      <dgm:spPr/>
    </dgm:pt>
    <dgm:pt modelId="{16383A2C-A124-4E2C-8C5B-31193E53217B}" type="pres">
      <dgm:prSet presAssocID="{B2E07FED-F167-4863-8AC1-53E6E78C0AD5}" presName="rootComposite" presStyleCnt="0"/>
      <dgm:spPr/>
    </dgm:pt>
    <dgm:pt modelId="{63B062B2-E08F-47BD-9033-27E9CCF2C035}" type="pres">
      <dgm:prSet presAssocID="{B2E07FED-F167-4863-8AC1-53E6E78C0AD5}" presName="rootText" presStyleLbl="node4" presStyleIdx="6" presStyleCnt="7" custScaleX="255878" custScaleY="426463" custLinFactY="279070" custLinFactNeighborX="-35325" custLinFactNeighborY="300000">
        <dgm:presLayoutVars>
          <dgm:chPref val="3"/>
        </dgm:presLayoutVars>
      </dgm:prSet>
      <dgm:spPr/>
      <dgm:t>
        <a:bodyPr/>
        <a:lstStyle/>
        <a:p>
          <a:endParaRPr lang="en-US"/>
        </a:p>
      </dgm:t>
    </dgm:pt>
    <dgm:pt modelId="{D06CA95D-13C9-46E8-87ED-58C3A4DC5FCD}" type="pres">
      <dgm:prSet presAssocID="{B2E07FED-F167-4863-8AC1-53E6E78C0AD5}" presName="rootConnector" presStyleLbl="node4" presStyleIdx="6" presStyleCnt="7"/>
      <dgm:spPr/>
      <dgm:t>
        <a:bodyPr/>
        <a:lstStyle/>
        <a:p>
          <a:endParaRPr lang="en-US"/>
        </a:p>
      </dgm:t>
    </dgm:pt>
    <dgm:pt modelId="{59AA2F68-3B0A-4D76-B624-A563B6A37E46}" type="pres">
      <dgm:prSet presAssocID="{B2E07FED-F167-4863-8AC1-53E6E78C0AD5}" presName="hierChild4" presStyleCnt="0"/>
      <dgm:spPr/>
    </dgm:pt>
    <dgm:pt modelId="{61BBA088-A5CB-4F18-89EA-00F825C950CB}" type="pres">
      <dgm:prSet presAssocID="{B2E07FED-F167-4863-8AC1-53E6E78C0AD5}" presName="hierChild5" presStyleCnt="0"/>
      <dgm:spPr/>
    </dgm:pt>
    <dgm:pt modelId="{66E592A7-2663-4E3C-8CDB-C823E180ADCD}" type="pres">
      <dgm:prSet presAssocID="{228707E1-844D-4C98-9CF0-0F57A05EA88E}" presName="hierChild5" presStyleCnt="0"/>
      <dgm:spPr/>
    </dgm:pt>
    <dgm:pt modelId="{819DF8B9-1756-4F0F-8019-443E3F5E3134}" type="pres">
      <dgm:prSet presAssocID="{7985E31B-95E9-4ED6-8EF4-70A3E93994F7}" presName="Name37" presStyleLbl="parChTrans1D3" presStyleIdx="5" presStyleCnt="13"/>
      <dgm:spPr/>
      <dgm:t>
        <a:bodyPr/>
        <a:lstStyle/>
        <a:p>
          <a:endParaRPr lang="en-US"/>
        </a:p>
      </dgm:t>
    </dgm:pt>
    <dgm:pt modelId="{8C77A7B9-4CD0-4943-92A1-9710BE677BCE}" type="pres">
      <dgm:prSet presAssocID="{CEE44ED5-074E-4C37-9201-F8DC223A9EFD}" presName="hierRoot2" presStyleCnt="0">
        <dgm:presLayoutVars>
          <dgm:hierBranch val="init"/>
        </dgm:presLayoutVars>
      </dgm:prSet>
      <dgm:spPr/>
    </dgm:pt>
    <dgm:pt modelId="{75FE50FC-B053-4D50-95E2-2219B32EAAEA}" type="pres">
      <dgm:prSet presAssocID="{CEE44ED5-074E-4C37-9201-F8DC223A9EFD}" presName="rootComposite" presStyleCnt="0"/>
      <dgm:spPr/>
    </dgm:pt>
    <dgm:pt modelId="{E6815EC2-517E-4813-B2A0-126438211441}" type="pres">
      <dgm:prSet presAssocID="{CEE44ED5-074E-4C37-9201-F8DC223A9EFD}" presName="rootText" presStyleLbl="node3" presStyleIdx="5" presStyleCnt="13" custScaleX="250744" custScaleY="376116" custLinFactY="182822" custLinFactNeighborX="-27662" custLinFactNeighborY="200000">
        <dgm:presLayoutVars>
          <dgm:chPref val="3"/>
        </dgm:presLayoutVars>
      </dgm:prSet>
      <dgm:spPr/>
      <dgm:t>
        <a:bodyPr/>
        <a:lstStyle/>
        <a:p>
          <a:endParaRPr lang="en-US"/>
        </a:p>
      </dgm:t>
    </dgm:pt>
    <dgm:pt modelId="{F8AD1095-D757-4EC2-9529-0FE34CD8BCF2}" type="pres">
      <dgm:prSet presAssocID="{CEE44ED5-074E-4C37-9201-F8DC223A9EFD}" presName="rootConnector" presStyleLbl="node3" presStyleIdx="5" presStyleCnt="13"/>
      <dgm:spPr/>
      <dgm:t>
        <a:bodyPr/>
        <a:lstStyle/>
        <a:p>
          <a:endParaRPr lang="en-US"/>
        </a:p>
      </dgm:t>
    </dgm:pt>
    <dgm:pt modelId="{E4555C64-E585-4B75-98C5-9A2531F19964}" type="pres">
      <dgm:prSet presAssocID="{CEE44ED5-074E-4C37-9201-F8DC223A9EFD}" presName="hierChild4" presStyleCnt="0"/>
      <dgm:spPr/>
    </dgm:pt>
    <dgm:pt modelId="{3605115B-403E-40BE-8CC1-C16FC229692D}" type="pres">
      <dgm:prSet presAssocID="{CEE44ED5-074E-4C37-9201-F8DC223A9EFD}" presName="hierChild5" presStyleCnt="0"/>
      <dgm:spPr/>
    </dgm:pt>
    <dgm:pt modelId="{12A85EFC-CF10-4963-83AC-6F71EA187943}" type="pres">
      <dgm:prSet presAssocID="{DC3DC278-5213-4C76-808C-AD78E3C48610}" presName="Name37" presStyleLbl="parChTrans1D3" presStyleIdx="6" presStyleCnt="13"/>
      <dgm:spPr/>
      <dgm:t>
        <a:bodyPr/>
        <a:lstStyle/>
        <a:p>
          <a:endParaRPr lang="en-US"/>
        </a:p>
      </dgm:t>
    </dgm:pt>
    <dgm:pt modelId="{E1318AC2-097B-4B4F-9308-64471632ABBA}" type="pres">
      <dgm:prSet presAssocID="{7C22FE43-5B1F-449F-8968-BB7F29646C7F}" presName="hierRoot2" presStyleCnt="0">
        <dgm:presLayoutVars>
          <dgm:hierBranch val="init"/>
        </dgm:presLayoutVars>
      </dgm:prSet>
      <dgm:spPr/>
    </dgm:pt>
    <dgm:pt modelId="{9F27ABAE-30C5-44DF-962D-7146A4206A78}" type="pres">
      <dgm:prSet presAssocID="{7C22FE43-5B1F-449F-8968-BB7F29646C7F}" presName="rootComposite" presStyleCnt="0"/>
      <dgm:spPr/>
    </dgm:pt>
    <dgm:pt modelId="{2B1A53CE-DE7D-4D8F-A1AA-02097F5D17A6}" type="pres">
      <dgm:prSet presAssocID="{7C22FE43-5B1F-449F-8968-BB7F29646C7F}" presName="rootText" presStyleLbl="node3" presStyleIdx="6" presStyleCnt="13" custScaleX="255878" custScaleY="426463" custLinFactY="182822" custLinFactNeighborX="-40318" custLinFactNeighborY="200000">
        <dgm:presLayoutVars>
          <dgm:chPref val="3"/>
        </dgm:presLayoutVars>
      </dgm:prSet>
      <dgm:spPr/>
      <dgm:t>
        <a:bodyPr/>
        <a:lstStyle/>
        <a:p>
          <a:endParaRPr lang="en-US"/>
        </a:p>
      </dgm:t>
    </dgm:pt>
    <dgm:pt modelId="{01E40F6E-2070-4224-8AD7-6277A0F9B449}" type="pres">
      <dgm:prSet presAssocID="{7C22FE43-5B1F-449F-8968-BB7F29646C7F}" presName="rootConnector" presStyleLbl="node3" presStyleIdx="6" presStyleCnt="13"/>
      <dgm:spPr/>
      <dgm:t>
        <a:bodyPr/>
        <a:lstStyle/>
        <a:p>
          <a:endParaRPr lang="en-US"/>
        </a:p>
      </dgm:t>
    </dgm:pt>
    <dgm:pt modelId="{DE427674-6783-4B14-9750-75F3DDAEBC16}" type="pres">
      <dgm:prSet presAssocID="{7C22FE43-5B1F-449F-8968-BB7F29646C7F}" presName="hierChild4" presStyleCnt="0"/>
      <dgm:spPr/>
    </dgm:pt>
    <dgm:pt modelId="{3A405112-EE26-472E-8586-20E015EC3866}" type="pres">
      <dgm:prSet presAssocID="{7C22FE43-5B1F-449F-8968-BB7F29646C7F}" presName="hierChild5" presStyleCnt="0"/>
      <dgm:spPr/>
    </dgm:pt>
    <dgm:pt modelId="{41FBE4B9-A4BF-43FB-900C-1C58B7030EB3}" type="pres">
      <dgm:prSet presAssocID="{76FD0958-05DA-4438-B315-EDC13B52A1F0}" presName="hierChild5" presStyleCnt="0"/>
      <dgm:spPr/>
    </dgm:pt>
    <dgm:pt modelId="{93527016-C41A-49C6-8FD5-70D23D321538}" type="pres">
      <dgm:prSet presAssocID="{2CBAE54A-747C-4682-A537-1B2A3F97476A}" presName="Name37" presStyleLbl="parChTrans1D2" presStyleIdx="4" presStyleCnt="6"/>
      <dgm:spPr/>
      <dgm:t>
        <a:bodyPr/>
        <a:lstStyle/>
        <a:p>
          <a:endParaRPr lang="en-US"/>
        </a:p>
      </dgm:t>
    </dgm:pt>
    <dgm:pt modelId="{B2D985E6-7743-4838-BB17-B0A0D44B007A}" type="pres">
      <dgm:prSet presAssocID="{167C45E2-5625-49AB-B29C-409C6FFCB48F}" presName="hierRoot2" presStyleCnt="0">
        <dgm:presLayoutVars>
          <dgm:hierBranch val="init"/>
        </dgm:presLayoutVars>
      </dgm:prSet>
      <dgm:spPr/>
    </dgm:pt>
    <dgm:pt modelId="{EB0AFA81-5E2D-4391-90B2-E63140C02657}" type="pres">
      <dgm:prSet presAssocID="{167C45E2-5625-49AB-B29C-409C6FFCB48F}" presName="rootComposite" presStyleCnt="0"/>
      <dgm:spPr/>
    </dgm:pt>
    <dgm:pt modelId="{96CEC549-B94F-46BA-98C8-D73FEBC91A16}" type="pres">
      <dgm:prSet presAssocID="{167C45E2-5625-49AB-B29C-409C6FFCB48F}" presName="rootText" presStyleLbl="node2" presStyleIdx="4" presStyleCnt="6" custScaleX="322881" custScaleY="377078" custLinFactY="100000" custLinFactNeighborX="3012" custLinFactNeighborY="186542">
        <dgm:presLayoutVars>
          <dgm:chPref val="3"/>
        </dgm:presLayoutVars>
      </dgm:prSet>
      <dgm:spPr/>
      <dgm:t>
        <a:bodyPr/>
        <a:lstStyle/>
        <a:p>
          <a:endParaRPr lang="en-US"/>
        </a:p>
      </dgm:t>
    </dgm:pt>
    <dgm:pt modelId="{B7321A86-5FCB-4C00-97DE-1EF31B0ACEF9}" type="pres">
      <dgm:prSet presAssocID="{167C45E2-5625-49AB-B29C-409C6FFCB48F}" presName="rootConnector" presStyleLbl="node2" presStyleIdx="4" presStyleCnt="6"/>
      <dgm:spPr/>
      <dgm:t>
        <a:bodyPr/>
        <a:lstStyle/>
        <a:p>
          <a:endParaRPr lang="en-US"/>
        </a:p>
      </dgm:t>
    </dgm:pt>
    <dgm:pt modelId="{9985C03C-BF5F-4B0C-A1E7-1563C138D12F}" type="pres">
      <dgm:prSet presAssocID="{167C45E2-5625-49AB-B29C-409C6FFCB48F}" presName="hierChild4" presStyleCnt="0"/>
      <dgm:spPr/>
    </dgm:pt>
    <dgm:pt modelId="{CDE12021-3655-4FB4-9C81-838523AF9E4A}" type="pres">
      <dgm:prSet presAssocID="{6002A971-8D19-422B-8C39-21D8398F9132}" presName="Name37" presStyleLbl="parChTrans1D3" presStyleIdx="7" presStyleCnt="13"/>
      <dgm:spPr/>
      <dgm:t>
        <a:bodyPr/>
        <a:lstStyle/>
        <a:p>
          <a:endParaRPr lang="en-US"/>
        </a:p>
      </dgm:t>
    </dgm:pt>
    <dgm:pt modelId="{B13E5C6E-85E9-4F69-98F0-697037C8ACE1}" type="pres">
      <dgm:prSet presAssocID="{94F6B207-3B74-4639-98D7-D43A0204E7A4}" presName="hierRoot2" presStyleCnt="0">
        <dgm:presLayoutVars>
          <dgm:hierBranch val="init"/>
        </dgm:presLayoutVars>
      </dgm:prSet>
      <dgm:spPr/>
    </dgm:pt>
    <dgm:pt modelId="{9453499F-9AC1-46FE-AFCF-9B2DD79C58A1}" type="pres">
      <dgm:prSet presAssocID="{94F6B207-3B74-4639-98D7-D43A0204E7A4}" presName="rootComposite" presStyleCnt="0"/>
      <dgm:spPr/>
    </dgm:pt>
    <dgm:pt modelId="{1EFD960D-65EC-4743-A218-E101AFA3912E}" type="pres">
      <dgm:prSet presAssocID="{94F6B207-3B74-4639-98D7-D43A0204E7A4}" presName="rootText" presStyleLbl="node3" presStyleIdx="7" presStyleCnt="13" custScaleX="250744" custScaleY="376116" custLinFactY="182822" custLinFactNeighborX="-4536" custLinFactNeighborY="200000">
        <dgm:presLayoutVars>
          <dgm:chPref val="3"/>
        </dgm:presLayoutVars>
      </dgm:prSet>
      <dgm:spPr/>
      <dgm:t>
        <a:bodyPr/>
        <a:lstStyle/>
        <a:p>
          <a:endParaRPr lang="en-US"/>
        </a:p>
      </dgm:t>
    </dgm:pt>
    <dgm:pt modelId="{B0F26930-1E6D-4851-AB7B-6849B8D652E5}" type="pres">
      <dgm:prSet presAssocID="{94F6B207-3B74-4639-98D7-D43A0204E7A4}" presName="rootConnector" presStyleLbl="node3" presStyleIdx="7" presStyleCnt="13"/>
      <dgm:spPr/>
      <dgm:t>
        <a:bodyPr/>
        <a:lstStyle/>
        <a:p>
          <a:endParaRPr lang="en-US"/>
        </a:p>
      </dgm:t>
    </dgm:pt>
    <dgm:pt modelId="{04CAEAB3-10D6-42A1-821D-E6840B3EF96D}" type="pres">
      <dgm:prSet presAssocID="{94F6B207-3B74-4639-98D7-D43A0204E7A4}" presName="hierChild4" presStyleCnt="0"/>
      <dgm:spPr/>
    </dgm:pt>
    <dgm:pt modelId="{6C71C3BA-BE9D-4803-A3F6-51D315B9009C}" type="pres">
      <dgm:prSet presAssocID="{94F6B207-3B74-4639-98D7-D43A0204E7A4}" presName="hierChild5" presStyleCnt="0"/>
      <dgm:spPr/>
    </dgm:pt>
    <dgm:pt modelId="{8F3734E1-B2FA-4C65-8F6D-0C20FD25947B}" type="pres">
      <dgm:prSet presAssocID="{0357D72F-5B54-47B6-8362-13AC43361497}" presName="Name37" presStyleLbl="parChTrans1D3" presStyleIdx="8" presStyleCnt="13"/>
      <dgm:spPr/>
      <dgm:t>
        <a:bodyPr/>
        <a:lstStyle/>
        <a:p>
          <a:endParaRPr lang="en-US"/>
        </a:p>
      </dgm:t>
    </dgm:pt>
    <dgm:pt modelId="{FE2F621B-92CD-4102-ABAD-82384C5109D6}" type="pres">
      <dgm:prSet presAssocID="{3CA0405F-4C78-4C73-A470-3152B2F5A6E3}" presName="hierRoot2" presStyleCnt="0">
        <dgm:presLayoutVars>
          <dgm:hierBranch val="init"/>
        </dgm:presLayoutVars>
      </dgm:prSet>
      <dgm:spPr/>
    </dgm:pt>
    <dgm:pt modelId="{C1D3FBD1-CF46-4231-8659-B91DA0A18767}" type="pres">
      <dgm:prSet presAssocID="{3CA0405F-4C78-4C73-A470-3152B2F5A6E3}" presName="rootComposite" presStyleCnt="0"/>
      <dgm:spPr/>
    </dgm:pt>
    <dgm:pt modelId="{6211B2ED-EBB4-42B2-9005-C5630A5166EC}" type="pres">
      <dgm:prSet presAssocID="{3CA0405F-4C78-4C73-A470-3152B2F5A6E3}" presName="rootText" presStyleLbl="node3" presStyleIdx="8" presStyleCnt="13" custScaleX="255878" custScaleY="426463" custLinFactY="279070" custLinFactNeighborX="-4536" custLinFactNeighborY="300000">
        <dgm:presLayoutVars>
          <dgm:chPref val="3"/>
        </dgm:presLayoutVars>
      </dgm:prSet>
      <dgm:spPr/>
      <dgm:t>
        <a:bodyPr/>
        <a:lstStyle/>
        <a:p>
          <a:endParaRPr lang="en-US"/>
        </a:p>
      </dgm:t>
    </dgm:pt>
    <dgm:pt modelId="{3769076E-D107-453A-BE7A-EE5DC829BCF6}" type="pres">
      <dgm:prSet presAssocID="{3CA0405F-4C78-4C73-A470-3152B2F5A6E3}" presName="rootConnector" presStyleLbl="node3" presStyleIdx="8" presStyleCnt="13"/>
      <dgm:spPr/>
      <dgm:t>
        <a:bodyPr/>
        <a:lstStyle/>
        <a:p>
          <a:endParaRPr lang="en-US"/>
        </a:p>
      </dgm:t>
    </dgm:pt>
    <dgm:pt modelId="{3C1761A8-2404-41C2-BB06-4FB889F4D7C6}" type="pres">
      <dgm:prSet presAssocID="{3CA0405F-4C78-4C73-A470-3152B2F5A6E3}" presName="hierChild4" presStyleCnt="0"/>
      <dgm:spPr/>
    </dgm:pt>
    <dgm:pt modelId="{6A5788F2-DED6-44AC-880E-1EEFD91AA668}" type="pres">
      <dgm:prSet presAssocID="{3CA0405F-4C78-4C73-A470-3152B2F5A6E3}" presName="hierChild5" presStyleCnt="0"/>
      <dgm:spPr/>
    </dgm:pt>
    <dgm:pt modelId="{B0ED53CC-E55F-49E0-BA5F-F7D2233C74D9}" type="pres">
      <dgm:prSet presAssocID="{A581D57F-DA41-4E5D-89D3-FE108D934E1E}" presName="Name37" presStyleLbl="parChTrans1D3" presStyleIdx="9" presStyleCnt="13"/>
      <dgm:spPr/>
      <dgm:t>
        <a:bodyPr/>
        <a:lstStyle/>
        <a:p>
          <a:endParaRPr lang="en-US"/>
        </a:p>
      </dgm:t>
    </dgm:pt>
    <dgm:pt modelId="{B4B1F4FF-8733-4D22-A47D-97C58D2B0A63}" type="pres">
      <dgm:prSet presAssocID="{82A3EFB2-26A8-49A0-9E31-72DBC75FE76C}" presName="hierRoot2" presStyleCnt="0">
        <dgm:presLayoutVars>
          <dgm:hierBranch val="init"/>
        </dgm:presLayoutVars>
      </dgm:prSet>
      <dgm:spPr/>
    </dgm:pt>
    <dgm:pt modelId="{37AE219A-EA00-420E-809C-FB02848AEB55}" type="pres">
      <dgm:prSet presAssocID="{82A3EFB2-26A8-49A0-9E31-72DBC75FE76C}" presName="rootComposite" presStyleCnt="0"/>
      <dgm:spPr/>
    </dgm:pt>
    <dgm:pt modelId="{EE88E0C9-0430-4671-8EE1-2610BED7F46D}" type="pres">
      <dgm:prSet presAssocID="{82A3EFB2-26A8-49A0-9E31-72DBC75FE76C}" presName="rootText" presStyleLbl="node3" presStyleIdx="9" presStyleCnt="13" custScaleX="255878" custScaleY="426463" custLinFactY="279070" custLinFactNeighborX="-4536" custLinFactNeighborY="300000">
        <dgm:presLayoutVars>
          <dgm:chPref val="3"/>
        </dgm:presLayoutVars>
      </dgm:prSet>
      <dgm:spPr/>
      <dgm:t>
        <a:bodyPr/>
        <a:lstStyle/>
        <a:p>
          <a:endParaRPr lang="en-US"/>
        </a:p>
      </dgm:t>
    </dgm:pt>
    <dgm:pt modelId="{C8919219-E461-4C60-B50B-CA1389D79576}" type="pres">
      <dgm:prSet presAssocID="{82A3EFB2-26A8-49A0-9E31-72DBC75FE76C}" presName="rootConnector" presStyleLbl="node3" presStyleIdx="9" presStyleCnt="13"/>
      <dgm:spPr/>
      <dgm:t>
        <a:bodyPr/>
        <a:lstStyle/>
        <a:p>
          <a:endParaRPr lang="en-US"/>
        </a:p>
      </dgm:t>
    </dgm:pt>
    <dgm:pt modelId="{7FF5AE66-5483-483B-9D62-908017ABCCDF}" type="pres">
      <dgm:prSet presAssocID="{82A3EFB2-26A8-49A0-9E31-72DBC75FE76C}" presName="hierChild4" presStyleCnt="0"/>
      <dgm:spPr/>
    </dgm:pt>
    <dgm:pt modelId="{6F1B26B6-A097-4A6A-B86F-45A17AB35CC3}" type="pres">
      <dgm:prSet presAssocID="{82A3EFB2-26A8-49A0-9E31-72DBC75FE76C}" presName="hierChild5" presStyleCnt="0"/>
      <dgm:spPr/>
    </dgm:pt>
    <dgm:pt modelId="{11D63A0C-8752-4EAE-93AF-54CA21747084}" type="pres">
      <dgm:prSet presAssocID="{889FDD93-0F76-4CDC-A421-5B774898D813}" presName="Name37" presStyleLbl="parChTrans1D3" presStyleIdx="10" presStyleCnt="13"/>
      <dgm:spPr/>
      <dgm:t>
        <a:bodyPr/>
        <a:lstStyle/>
        <a:p>
          <a:endParaRPr lang="en-US"/>
        </a:p>
      </dgm:t>
    </dgm:pt>
    <dgm:pt modelId="{DCB60DE1-9B2C-4B10-BBB9-48955523BC47}" type="pres">
      <dgm:prSet presAssocID="{F7960904-E03E-40E2-9656-21B14B7413AA}" presName="hierRoot2" presStyleCnt="0">
        <dgm:presLayoutVars>
          <dgm:hierBranch val="init"/>
        </dgm:presLayoutVars>
      </dgm:prSet>
      <dgm:spPr/>
    </dgm:pt>
    <dgm:pt modelId="{9CA04E32-6C97-4A5F-ABCC-DAD1B29248F8}" type="pres">
      <dgm:prSet presAssocID="{F7960904-E03E-40E2-9656-21B14B7413AA}" presName="rootComposite" presStyleCnt="0"/>
      <dgm:spPr/>
    </dgm:pt>
    <dgm:pt modelId="{90612331-4B69-4A21-9AEA-C00C31C30110}" type="pres">
      <dgm:prSet presAssocID="{F7960904-E03E-40E2-9656-21B14B7413AA}" presName="rootText" presStyleLbl="node3" presStyleIdx="10" presStyleCnt="13" custScaleX="255878" custScaleY="426463" custLinFactY="279070" custLinFactNeighborX="-4536" custLinFactNeighborY="300000">
        <dgm:presLayoutVars>
          <dgm:chPref val="3"/>
        </dgm:presLayoutVars>
      </dgm:prSet>
      <dgm:spPr/>
      <dgm:t>
        <a:bodyPr/>
        <a:lstStyle/>
        <a:p>
          <a:endParaRPr lang="en-US"/>
        </a:p>
      </dgm:t>
    </dgm:pt>
    <dgm:pt modelId="{2A85A980-4176-4A52-9980-9C048D81E0F9}" type="pres">
      <dgm:prSet presAssocID="{F7960904-E03E-40E2-9656-21B14B7413AA}" presName="rootConnector" presStyleLbl="node3" presStyleIdx="10" presStyleCnt="13"/>
      <dgm:spPr/>
      <dgm:t>
        <a:bodyPr/>
        <a:lstStyle/>
        <a:p>
          <a:endParaRPr lang="en-US"/>
        </a:p>
      </dgm:t>
    </dgm:pt>
    <dgm:pt modelId="{B90C308A-94A9-4C84-A622-8772B06970A3}" type="pres">
      <dgm:prSet presAssocID="{F7960904-E03E-40E2-9656-21B14B7413AA}" presName="hierChild4" presStyleCnt="0"/>
      <dgm:spPr/>
    </dgm:pt>
    <dgm:pt modelId="{D9C542CA-99C2-4096-8EC7-22A95CDE8107}" type="pres">
      <dgm:prSet presAssocID="{F7960904-E03E-40E2-9656-21B14B7413AA}" presName="hierChild5" presStyleCnt="0"/>
      <dgm:spPr/>
    </dgm:pt>
    <dgm:pt modelId="{0211655C-4C6D-4F7D-BB5B-A86258C4CA5C}" type="pres">
      <dgm:prSet presAssocID="{167C45E2-5625-49AB-B29C-409C6FFCB48F}" presName="hierChild5" presStyleCnt="0"/>
      <dgm:spPr/>
    </dgm:pt>
    <dgm:pt modelId="{91AFB1C1-1E81-4746-80FC-E79CF781C4DF}" type="pres">
      <dgm:prSet presAssocID="{86659921-5883-4584-A45E-EA18FB05FF32}" presName="Name37" presStyleLbl="parChTrans1D2" presStyleIdx="5" presStyleCnt="6"/>
      <dgm:spPr/>
      <dgm:t>
        <a:bodyPr/>
        <a:lstStyle/>
        <a:p>
          <a:endParaRPr lang="en-US"/>
        </a:p>
      </dgm:t>
    </dgm:pt>
    <dgm:pt modelId="{30935626-A326-475E-BC8D-4B48E4E266C8}" type="pres">
      <dgm:prSet presAssocID="{E36853AF-E1A2-4B20-887E-17ADF127C415}" presName="hierRoot2" presStyleCnt="0">
        <dgm:presLayoutVars>
          <dgm:hierBranch val="init"/>
        </dgm:presLayoutVars>
      </dgm:prSet>
      <dgm:spPr/>
    </dgm:pt>
    <dgm:pt modelId="{FF6F4770-AFDF-4269-9FFD-BA9F1ABFB8C3}" type="pres">
      <dgm:prSet presAssocID="{E36853AF-E1A2-4B20-887E-17ADF127C415}" presName="rootComposite" presStyleCnt="0"/>
      <dgm:spPr/>
    </dgm:pt>
    <dgm:pt modelId="{E86A6FE0-8408-4451-B96F-602A1678FE45}" type="pres">
      <dgm:prSet presAssocID="{E36853AF-E1A2-4B20-887E-17ADF127C415}" presName="rootText" presStyleLbl="node2" presStyleIdx="5" presStyleCnt="6" custScaleX="261544" custScaleY="353262" custLinFactY="100000" custLinFactNeighborX="915" custLinFactNeighborY="186542">
        <dgm:presLayoutVars>
          <dgm:chPref val="3"/>
        </dgm:presLayoutVars>
      </dgm:prSet>
      <dgm:spPr/>
      <dgm:t>
        <a:bodyPr/>
        <a:lstStyle/>
        <a:p>
          <a:endParaRPr lang="en-US"/>
        </a:p>
      </dgm:t>
    </dgm:pt>
    <dgm:pt modelId="{18E52BC0-DFF5-46BB-BF5F-90B1E0995F51}" type="pres">
      <dgm:prSet presAssocID="{E36853AF-E1A2-4B20-887E-17ADF127C415}" presName="rootConnector" presStyleLbl="node2" presStyleIdx="5" presStyleCnt="6"/>
      <dgm:spPr/>
      <dgm:t>
        <a:bodyPr/>
        <a:lstStyle/>
        <a:p>
          <a:endParaRPr lang="en-US"/>
        </a:p>
      </dgm:t>
    </dgm:pt>
    <dgm:pt modelId="{C58FF216-4621-434F-9AF7-3E1214C769E8}" type="pres">
      <dgm:prSet presAssocID="{E36853AF-E1A2-4B20-887E-17ADF127C415}" presName="hierChild4" presStyleCnt="0"/>
      <dgm:spPr/>
    </dgm:pt>
    <dgm:pt modelId="{68D15140-5583-4B9A-9B3F-ABA910792C51}" type="pres">
      <dgm:prSet presAssocID="{FCED1892-A041-4F8D-9E13-E3587A0A153A}" presName="Name37" presStyleLbl="parChTrans1D3" presStyleIdx="11" presStyleCnt="13"/>
      <dgm:spPr/>
      <dgm:t>
        <a:bodyPr/>
        <a:lstStyle/>
        <a:p>
          <a:endParaRPr lang="en-US"/>
        </a:p>
      </dgm:t>
    </dgm:pt>
    <dgm:pt modelId="{06737636-96BF-48C9-B68E-08964789DE40}" type="pres">
      <dgm:prSet presAssocID="{3DD776CC-1FCF-4AF4-B7DD-13835751FFD8}" presName="hierRoot2" presStyleCnt="0">
        <dgm:presLayoutVars>
          <dgm:hierBranch val="init"/>
        </dgm:presLayoutVars>
      </dgm:prSet>
      <dgm:spPr/>
    </dgm:pt>
    <dgm:pt modelId="{B881BBFB-17AA-4EB1-A834-E5CE8A218601}" type="pres">
      <dgm:prSet presAssocID="{3DD776CC-1FCF-4AF4-B7DD-13835751FFD8}" presName="rootComposite" presStyleCnt="0"/>
      <dgm:spPr/>
    </dgm:pt>
    <dgm:pt modelId="{38058048-8EA9-4344-B12C-EDBBD6BE996F}" type="pres">
      <dgm:prSet presAssocID="{3DD776CC-1FCF-4AF4-B7DD-13835751FFD8}" presName="rootText" presStyleLbl="node3" presStyleIdx="11" presStyleCnt="13" custScaleX="250744" custScaleY="376116" custLinFactY="182822" custLinFactNeighborX="-7668" custLinFactNeighborY="200000">
        <dgm:presLayoutVars>
          <dgm:chPref val="3"/>
        </dgm:presLayoutVars>
      </dgm:prSet>
      <dgm:spPr/>
      <dgm:t>
        <a:bodyPr/>
        <a:lstStyle/>
        <a:p>
          <a:endParaRPr lang="en-US"/>
        </a:p>
      </dgm:t>
    </dgm:pt>
    <dgm:pt modelId="{1B55349F-F038-4756-A691-1A461B577656}" type="pres">
      <dgm:prSet presAssocID="{3DD776CC-1FCF-4AF4-B7DD-13835751FFD8}" presName="rootConnector" presStyleLbl="node3" presStyleIdx="11" presStyleCnt="13"/>
      <dgm:spPr/>
      <dgm:t>
        <a:bodyPr/>
        <a:lstStyle/>
        <a:p>
          <a:endParaRPr lang="en-US"/>
        </a:p>
      </dgm:t>
    </dgm:pt>
    <dgm:pt modelId="{0DDFC85A-C809-46FF-912D-B460A5CDB8AA}" type="pres">
      <dgm:prSet presAssocID="{3DD776CC-1FCF-4AF4-B7DD-13835751FFD8}" presName="hierChild4" presStyleCnt="0"/>
      <dgm:spPr/>
    </dgm:pt>
    <dgm:pt modelId="{F91C09D0-91DA-4E6A-9EF2-84E9FA03BDF3}" type="pres">
      <dgm:prSet presAssocID="{3DD776CC-1FCF-4AF4-B7DD-13835751FFD8}" presName="hierChild5" presStyleCnt="0"/>
      <dgm:spPr/>
    </dgm:pt>
    <dgm:pt modelId="{83C762B8-67FE-455F-8C14-EFD29125426D}" type="pres">
      <dgm:prSet presAssocID="{E6252FDB-A520-414C-ADAF-C99B1D403A0D}" presName="Name37" presStyleLbl="parChTrans1D3" presStyleIdx="12" presStyleCnt="13"/>
      <dgm:spPr/>
      <dgm:t>
        <a:bodyPr/>
        <a:lstStyle/>
        <a:p>
          <a:endParaRPr lang="en-US"/>
        </a:p>
      </dgm:t>
    </dgm:pt>
    <dgm:pt modelId="{72D713F5-C4CD-42C4-A6BD-50C7572C3C0E}" type="pres">
      <dgm:prSet presAssocID="{6DC7BD81-16DE-412E-BC55-8F598E187F44}" presName="hierRoot2" presStyleCnt="0">
        <dgm:presLayoutVars>
          <dgm:hierBranch val="init"/>
        </dgm:presLayoutVars>
      </dgm:prSet>
      <dgm:spPr/>
    </dgm:pt>
    <dgm:pt modelId="{1BB21A9D-34CE-4DFD-9632-8AF3633678B0}" type="pres">
      <dgm:prSet presAssocID="{6DC7BD81-16DE-412E-BC55-8F598E187F44}" presName="rootComposite" presStyleCnt="0"/>
      <dgm:spPr/>
    </dgm:pt>
    <dgm:pt modelId="{5E7BD8A8-0872-4819-AB63-9287E1779804}" type="pres">
      <dgm:prSet presAssocID="{6DC7BD81-16DE-412E-BC55-8F598E187F44}" presName="rootText" presStyleLbl="node3" presStyleIdx="12" presStyleCnt="13" custScaleX="255878" custScaleY="426463" custLinFactY="279070" custLinFactNeighborX="-12802" custLinFactNeighborY="300000">
        <dgm:presLayoutVars>
          <dgm:chPref val="3"/>
        </dgm:presLayoutVars>
      </dgm:prSet>
      <dgm:spPr/>
      <dgm:t>
        <a:bodyPr/>
        <a:lstStyle/>
        <a:p>
          <a:endParaRPr lang="en-US"/>
        </a:p>
      </dgm:t>
    </dgm:pt>
    <dgm:pt modelId="{4CEADD4D-53AC-4468-9262-662EA7331B60}" type="pres">
      <dgm:prSet presAssocID="{6DC7BD81-16DE-412E-BC55-8F598E187F44}" presName="rootConnector" presStyleLbl="node3" presStyleIdx="12" presStyleCnt="13"/>
      <dgm:spPr/>
      <dgm:t>
        <a:bodyPr/>
        <a:lstStyle/>
        <a:p>
          <a:endParaRPr lang="en-US"/>
        </a:p>
      </dgm:t>
    </dgm:pt>
    <dgm:pt modelId="{53A814B9-C851-43B6-84BA-316DDE14C109}" type="pres">
      <dgm:prSet presAssocID="{6DC7BD81-16DE-412E-BC55-8F598E187F44}" presName="hierChild4" presStyleCnt="0"/>
      <dgm:spPr/>
    </dgm:pt>
    <dgm:pt modelId="{BD4A3F76-4984-437F-A045-1436BAC08231}" type="pres">
      <dgm:prSet presAssocID="{6DC7BD81-16DE-412E-BC55-8F598E187F44}" presName="hierChild5" presStyleCnt="0"/>
      <dgm:spPr/>
    </dgm:pt>
    <dgm:pt modelId="{60913231-928D-4754-8FA3-1BB58BD826C1}" type="pres">
      <dgm:prSet presAssocID="{E36853AF-E1A2-4B20-887E-17ADF127C415}" presName="hierChild5" presStyleCnt="0"/>
      <dgm:spPr/>
    </dgm:pt>
    <dgm:pt modelId="{5F6BAD55-3544-4026-B961-0ADEB84328B0}" type="pres">
      <dgm:prSet presAssocID="{9B4C672C-B706-4AFC-936B-FEB8E7180F48}" presName="hierChild3" presStyleCnt="0"/>
      <dgm:spPr/>
    </dgm:pt>
  </dgm:ptLst>
  <dgm:cxnLst>
    <dgm:cxn modelId="{2C0356F6-C6D0-4A61-A83D-5CFF1ABBDDC4}" type="presOf" srcId="{0357D72F-5B54-47B6-8362-13AC43361497}" destId="{8F3734E1-B2FA-4C65-8F6D-0C20FD25947B}" srcOrd="0" destOrd="0" presId="urn:microsoft.com/office/officeart/2005/8/layout/orgChart1"/>
    <dgm:cxn modelId="{DC8C8C40-BF96-4F58-B924-BF092DF8C94D}" type="presOf" srcId="{889FDD93-0F76-4CDC-A421-5B774898D813}" destId="{11D63A0C-8752-4EAE-93AF-54CA21747084}" srcOrd="0" destOrd="0" presId="urn:microsoft.com/office/officeart/2005/8/layout/orgChart1"/>
    <dgm:cxn modelId="{0EADE193-5049-4F94-840D-C318C2E34AC3}" type="presOf" srcId="{CEE44ED5-074E-4C37-9201-F8DC223A9EFD}" destId="{E6815EC2-517E-4813-B2A0-126438211441}" srcOrd="0" destOrd="0" presId="urn:microsoft.com/office/officeart/2005/8/layout/orgChart1"/>
    <dgm:cxn modelId="{38447E71-37CD-4251-B640-73F7D69F30A8}" type="presOf" srcId="{9907E509-EA49-4DF8-965F-5EA5428A2C5D}" destId="{7B0E4EF7-ED5D-43F5-865B-A8F050756236}" srcOrd="1" destOrd="0" presId="urn:microsoft.com/office/officeart/2005/8/layout/orgChart1"/>
    <dgm:cxn modelId="{43664E9A-9782-4D09-97E3-EBD826BE0CBE}" type="presOf" srcId="{E6252FDB-A520-414C-ADAF-C99B1D403A0D}" destId="{83C762B8-67FE-455F-8C14-EFD29125426D}" srcOrd="0" destOrd="0" presId="urn:microsoft.com/office/officeart/2005/8/layout/orgChart1"/>
    <dgm:cxn modelId="{9713983C-0A3E-443D-A322-EA18D1CBC55E}" type="presOf" srcId="{94F6B207-3B74-4639-98D7-D43A0204E7A4}" destId="{B0F26930-1E6D-4851-AB7B-6849B8D652E5}" srcOrd="1" destOrd="0" presId="urn:microsoft.com/office/officeart/2005/8/layout/orgChart1"/>
    <dgm:cxn modelId="{49C415C0-E2BB-4BF5-988F-8826584D7C66}" srcId="{617D1EA5-A9C5-4B3F-B2D1-4E646AC9B1D5}" destId="{A1416242-179C-4B18-AF02-E940DA18FDBE}" srcOrd="2" destOrd="0" parTransId="{DD767AB0-363B-4A26-AA23-E8EF248B0519}" sibTransId="{24EB8ED8-DFC9-40A3-943E-FCC9A1E50164}"/>
    <dgm:cxn modelId="{798E21AA-52D2-4A13-B29B-4271B53A70B6}" type="presOf" srcId="{B7AA3FBC-2C84-46DF-8BC7-E03C1A7C4FC0}" destId="{771DF64B-B97C-48BD-806B-9D267ECD5093}" srcOrd="0" destOrd="0" presId="urn:microsoft.com/office/officeart/2005/8/layout/orgChart1"/>
    <dgm:cxn modelId="{D8AC6424-C3E9-48CD-8DAC-250921CD05F6}" type="presOf" srcId="{07544B79-3520-4A88-B4F1-FAA8AB28333F}" destId="{F2BDD2E7-05B5-4108-83AA-C6C7C41A7A7D}" srcOrd="0" destOrd="0" presId="urn:microsoft.com/office/officeart/2005/8/layout/orgChart1"/>
    <dgm:cxn modelId="{44BCC93D-2CF4-46EA-BE27-2E65DB010EA9}" type="presOf" srcId="{B98F04AB-0C71-4AB4-9E08-6AC89FB7D212}" destId="{E61D17A4-EA07-4383-A5BB-FF0E610586B6}" srcOrd="0" destOrd="0" presId="urn:microsoft.com/office/officeart/2005/8/layout/orgChart1"/>
    <dgm:cxn modelId="{4CEADECE-BCB9-427D-8E33-A2EF3A11196A}" type="presOf" srcId="{617D1EA5-A9C5-4B3F-B2D1-4E646AC9B1D5}" destId="{5BA6F93A-F273-4AC1-9AF5-81F5BDC818E4}" srcOrd="1" destOrd="0" presId="urn:microsoft.com/office/officeart/2005/8/layout/orgChart1"/>
    <dgm:cxn modelId="{EA0883F8-6049-475A-9716-0BE7085E9186}" srcId="{76FD0958-05DA-4438-B315-EDC13B52A1F0}" destId="{228707E1-844D-4C98-9CF0-0F57A05EA88E}" srcOrd="4" destOrd="0" parTransId="{C7306DFB-5F4F-40EF-B325-67B338256482}" sibTransId="{92D088CC-4A99-4E05-9BCB-3FE90091B2FA}"/>
    <dgm:cxn modelId="{4B87DDC0-82AA-47B6-9328-0C7E3A8FC1F1}" type="presOf" srcId="{76FD0958-05DA-4438-B315-EDC13B52A1F0}" destId="{CDAA2263-C2C3-46BD-B129-EA5E3A997609}" srcOrd="1" destOrd="0" presId="urn:microsoft.com/office/officeart/2005/8/layout/orgChart1"/>
    <dgm:cxn modelId="{38BDF756-E71B-4F71-9515-563C6529C878}" srcId="{167C45E2-5625-49AB-B29C-409C6FFCB48F}" destId="{82A3EFB2-26A8-49A0-9E31-72DBC75FE76C}" srcOrd="2" destOrd="0" parTransId="{A581D57F-DA41-4E5D-89D3-FE108D934E1E}" sibTransId="{8EF7EB10-7F17-4870-9A51-780F215E2AF5}"/>
    <dgm:cxn modelId="{E7A9699D-7560-4AF3-ACE8-77981D266A7E}" srcId="{617D1EA5-A9C5-4B3F-B2D1-4E646AC9B1D5}" destId="{560F4154-63C4-4D82-88BF-A35BA67B6CA1}" srcOrd="0" destOrd="0" parTransId="{20288BE3-AD0F-4770-B437-03A68B091622}" sibTransId="{F7EF6412-F14B-43AE-999C-067BE53CEFC2}"/>
    <dgm:cxn modelId="{CC7F4BAC-F5A9-4753-9ED5-EB97BD2767B5}" srcId="{E36853AF-E1A2-4B20-887E-17ADF127C415}" destId="{3DD776CC-1FCF-4AF4-B7DD-13835751FFD8}" srcOrd="0" destOrd="0" parTransId="{FCED1892-A041-4F8D-9E13-E3587A0A153A}" sibTransId="{4198638C-907F-4F4B-AB5C-7AD5C2F85C4A}"/>
    <dgm:cxn modelId="{FBABB792-5536-4F3A-A72B-EA050EB90475}" srcId="{9B4C672C-B706-4AFC-936B-FEB8E7180F48}" destId="{6F6691E2-18A2-4077-ACDD-99F5907AFFEB}" srcOrd="0" destOrd="0" parTransId="{B255B01A-6978-4C90-8082-E1628B87C198}" sibTransId="{DF663B81-3D50-4CB0-AC3B-5ED8C7C8E9F9}"/>
    <dgm:cxn modelId="{754E3266-497C-4C5B-883D-CDBAD8FF3F8D}" type="presOf" srcId="{5D32CB48-E93B-464C-932D-DB018411FEA5}" destId="{FF8C1175-908C-44C6-A16F-4271A2A7131B}" srcOrd="0" destOrd="0" presId="urn:microsoft.com/office/officeart/2005/8/layout/orgChart1"/>
    <dgm:cxn modelId="{C299D65D-A69A-41CC-9FD4-42DBB0F3F779}" type="presOf" srcId="{F7960904-E03E-40E2-9656-21B14B7413AA}" destId="{2A85A980-4176-4A52-9980-9C048D81E0F9}" srcOrd="1" destOrd="0" presId="urn:microsoft.com/office/officeart/2005/8/layout/orgChart1"/>
    <dgm:cxn modelId="{F7D4DA5C-A607-46D6-A8D3-946DF11DD6AE}" type="presOf" srcId="{A7F0D080-BF20-491F-ACBE-4603D30BD5D9}" destId="{BB614DF4-EE61-44BF-AA45-05D215CCB7C7}" srcOrd="0" destOrd="0" presId="urn:microsoft.com/office/officeart/2005/8/layout/orgChart1"/>
    <dgm:cxn modelId="{5FF179D6-B043-4731-8201-AE9CDEC995ED}" type="presOf" srcId="{15D90FEC-AB6C-4335-B8A4-963302E7689C}" destId="{91CFAD45-2FA0-456D-94B7-E96738CF55CF}" srcOrd="0" destOrd="0" presId="urn:microsoft.com/office/officeart/2005/8/layout/orgChart1"/>
    <dgm:cxn modelId="{E51A595C-EA65-466D-930B-4C807CF62778}" type="presOf" srcId="{9B4C672C-B706-4AFC-936B-FEB8E7180F48}" destId="{8A262A5D-2676-4B5F-8335-C1DF11A14A0C}" srcOrd="1" destOrd="0" presId="urn:microsoft.com/office/officeart/2005/8/layout/orgChart1"/>
    <dgm:cxn modelId="{B9575BD9-728C-4B41-849F-7C618C487049}" srcId="{9B4C672C-B706-4AFC-936B-FEB8E7180F48}" destId="{167C45E2-5625-49AB-B29C-409C6FFCB48F}" srcOrd="4" destOrd="0" parTransId="{2CBAE54A-747C-4682-A537-1B2A3F97476A}" sibTransId="{EEDCDE23-89C4-4D74-9382-CAFBD9F80849}"/>
    <dgm:cxn modelId="{4CD9AF0E-972A-471C-8804-63D72BBF1B8B}" type="presOf" srcId="{053E8799-741A-4D66-A2DC-E0D1C155CE50}" destId="{F88D9AAA-F158-4DB9-A515-E3D7525EC162}" srcOrd="0" destOrd="0" presId="urn:microsoft.com/office/officeart/2005/8/layout/orgChart1"/>
    <dgm:cxn modelId="{783A7B1B-4305-4096-ACB4-32772F474A9B}" type="presOf" srcId="{53F38578-5E0E-4F23-A9CC-C6AE34393D61}" destId="{FCF61CEE-12FD-4A55-ACFE-06740EA9E35E}" srcOrd="1" destOrd="0" presId="urn:microsoft.com/office/officeart/2005/8/layout/orgChart1"/>
    <dgm:cxn modelId="{83BD8EBC-AFDB-466D-8E89-FC4E852397B4}" srcId="{76FD0958-05DA-4438-B315-EDC13B52A1F0}" destId="{CEE44ED5-074E-4C37-9201-F8DC223A9EFD}" srcOrd="5" destOrd="0" parTransId="{7985E31B-95E9-4ED6-8EF4-70A3E93994F7}" sibTransId="{E6858129-F55B-40B3-A47C-E0EB7E5E2496}"/>
    <dgm:cxn modelId="{68E07A3A-F1E2-45AF-89F0-72C20964F61F}" srcId="{76FD0958-05DA-4438-B315-EDC13B52A1F0}" destId="{53F38578-5E0E-4F23-A9CC-C6AE34393D61}" srcOrd="2" destOrd="0" parTransId="{03A4B972-60E1-4959-9496-5306B2A92B6A}" sibTransId="{265B8238-3FED-49B8-8B79-FAC2EBE2BD57}"/>
    <dgm:cxn modelId="{FF185355-37CF-4A76-8DC4-381B0880EEE7}" type="presOf" srcId="{B2E07FED-F167-4863-8AC1-53E6E78C0AD5}" destId="{63B062B2-E08F-47BD-9033-27E9CCF2C035}" srcOrd="0" destOrd="0" presId="urn:microsoft.com/office/officeart/2005/8/layout/orgChart1"/>
    <dgm:cxn modelId="{5BAA154B-8907-4E02-87A0-47FF2D41F60B}" type="presOf" srcId="{6F6691E2-18A2-4077-ACDD-99F5907AFFEB}" destId="{36BEE634-AC3E-483A-9D8B-415CDDAE49EA}" srcOrd="1" destOrd="0" presId="urn:microsoft.com/office/officeart/2005/8/layout/orgChart1"/>
    <dgm:cxn modelId="{BD615938-E445-469E-B14B-744735568823}" srcId="{E36853AF-E1A2-4B20-887E-17ADF127C415}" destId="{6DC7BD81-16DE-412E-BC55-8F598E187F44}" srcOrd="1" destOrd="0" parTransId="{E6252FDB-A520-414C-ADAF-C99B1D403A0D}" sibTransId="{904890D3-7445-4182-91B2-212B8DE87022}"/>
    <dgm:cxn modelId="{82E37711-192C-4BB3-A9C4-39AD6EEE0C3B}" type="presOf" srcId="{3DD776CC-1FCF-4AF4-B7DD-13835751FFD8}" destId="{1B55349F-F038-4756-A691-1A461B577656}" srcOrd="1" destOrd="0" presId="urn:microsoft.com/office/officeart/2005/8/layout/orgChart1"/>
    <dgm:cxn modelId="{BE7EA7AE-E28E-4B1B-A30F-08B3D51E6A6D}" type="presOf" srcId="{DD767AB0-363B-4A26-AA23-E8EF248B0519}" destId="{350454EE-A010-4FEA-8C99-96FBF79C3094}" srcOrd="0" destOrd="0" presId="urn:microsoft.com/office/officeart/2005/8/layout/orgChart1"/>
    <dgm:cxn modelId="{A3F97BC7-9121-4387-8D8E-42B69E96F30B}" type="presOf" srcId="{3DD776CC-1FCF-4AF4-B7DD-13835751FFD8}" destId="{38058048-8EA9-4344-B12C-EDBBD6BE996F}" srcOrd="0" destOrd="0" presId="urn:microsoft.com/office/officeart/2005/8/layout/orgChart1"/>
    <dgm:cxn modelId="{6BFA037A-EBD6-437C-AD4A-ED8569178C4C}" type="presOf" srcId="{E36853AF-E1A2-4B20-887E-17ADF127C415}" destId="{18E52BC0-DFF5-46BB-BF5F-90B1E0995F51}" srcOrd="1" destOrd="0" presId="urn:microsoft.com/office/officeart/2005/8/layout/orgChart1"/>
    <dgm:cxn modelId="{E170967A-E17D-4B02-99BA-95C50EE7B559}" type="presOf" srcId="{82A3EFB2-26A8-49A0-9E31-72DBC75FE76C}" destId="{C8919219-E461-4C60-B50B-CA1389D79576}" srcOrd="1" destOrd="0" presId="urn:microsoft.com/office/officeart/2005/8/layout/orgChart1"/>
    <dgm:cxn modelId="{DF2E314E-9765-483C-BF7E-F08898DA0E5E}" type="presOf" srcId="{20288BE3-AD0F-4770-B437-03A68B091622}" destId="{54F3CDF6-B7F8-4590-B07A-AF7E2B44270E}" srcOrd="0" destOrd="0" presId="urn:microsoft.com/office/officeart/2005/8/layout/orgChart1"/>
    <dgm:cxn modelId="{B7A938C2-9583-48DE-B180-69D4846988EC}" srcId="{40E277AA-D30B-4D0B-ADCF-E9A57A622BD3}" destId="{531B6233-20DD-4995-8EDA-6F63337538DF}" srcOrd="0" destOrd="0" parTransId="{15D90FEC-AB6C-4335-B8A4-963302E7689C}" sibTransId="{2D62AB0E-1C93-4EB5-8FEE-B6767B624C4B}"/>
    <dgm:cxn modelId="{AEE36434-D9AA-4C1F-A5D8-3F5C1A45337D}" type="presOf" srcId="{CEE44ED5-074E-4C37-9201-F8DC223A9EFD}" destId="{F8AD1095-D757-4EC2-9529-0FE34CD8BCF2}" srcOrd="1" destOrd="0" presId="urn:microsoft.com/office/officeart/2005/8/layout/orgChart1"/>
    <dgm:cxn modelId="{239EC659-56A8-4A65-830D-9CC5AA6130AB}" type="presOf" srcId="{0815665C-910D-440F-979D-5B7F8ACB1672}" destId="{9A9778D7-95A1-4288-9F95-4EEF382EFB6C}" srcOrd="0" destOrd="0" presId="urn:microsoft.com/office/officeart/2005/8/layout/orgChart1"/>
    <dgm:cxn modelId="{8BF153E9-5B26-4920-892D-BEA91244B10C}" srcId="{9B4C672C-B706-4AFC-936B-FEB8E7180F48}" destId="{ECCC2F44-BAB8-49A1-99A3-4E13BD13C55F}" srcOrd="2" destOrd="0" parTransId="{053E8799-741A-4D66-A2DC-E0D1C155CE50}" sibTransId="{7BF21BBE-AD26-45B3-B44A-ECAAADE8D90D}"/>
    <dgm:cxn modelId="{4AD23F25-18AF-4398-83F9-CFAF77EEC5C2}" type="presOf" srcId="{82A3EFB2-26A8-49A0-9E31-72DBC75FE76C}" destId="{EE88E0C9-0430-4671-8EE1-2610BED7F46D}" srcOrd="0" destOrd="0" presId="urn:microsoft.com/office/officeart/2005/8/layout/orgChart1"/>
    <dgm:cxn modelId="{6F3406F9-712C-460E-864F-C5E38B28EFFC}" type="presOf" srcId="{B255B01A-6978-4C90-8082-E1628B87C198}" destId="{FDDADA56-133A-4091-8483-C919198C5526}" srcOrd="0" destOrd="0" presId="urn:microsoft.com/office/officeart/2005/8/layout/orgChart1"/>
    <dgm:cxn modelId="{AF0CDE46-4973-45BA-BA44-E327E9D246F6}" type="presOf" srcId="{76FD0958-05DA-4438-B315-EDC13B52A1F0}" destId="{24A327A2-F837-4F39-B2B3-78A2D2F72470}" srcOrd="0" destOrd="0" presId="urn:microsoft.com/office/officeart/2005/8/layout/orgChart1"/>
    <dgm:cxn modelId="{DC7B6E6A-1490-451E-AC09-1FDE01B89005}" type="presOf" srcId="{ECCC2F44-BAB8-49A1-99A3-4E13BD13C55F}" destId="{0722E43F-8B1E-431F-A994-7B9A6D1E6F38}" srcOrd="0" destOrd="0" presId="urn:microsoft.com/office/officeart/2005/8/layout/orgChart1"/>
    <dgm:cxn modelId="{5EF0FD9D-D8CF-462E-8100-C51FF15332ED}" type="presOf" srcId="{FCED1892-A041-4F8D-9E13-E3587A0A153A}" destId="{68D15140-5583-4B9A-9B3F-ABA910792C51}" srcOrd="0" destOrd="0" presId="urn:microsoft.com/office/officeart/2005/8/layout/orgChart1"/>
    <dgm:cxn modelId="{D5914BFF-DCC8-49E6-90D5-E0C09C32544F}" type="presOf" srcId="{B2E07FED-F167-4863-8AC1-53E6E78C0AD5}" destId="{D06CA95D-13C9-46E8-87ED-58C3A4DC5FCD}" srcOrd="1" destOrd="0" presId="urn:microsoft.com/office/officeart/2005/8/layout/orgChart1"/>
    <dgm:cxn modelId="{277B817F-41B0-4BC0-9D67-1FD2117436D2}" srcId="{617D1EA5-A9C5-4B3F-B2D1-4E646AC9B1D5}" destId="{B7AA3FBC-2C84-46DF-8BC7-E03C1A7C4FC0}" srcOrd="1" destOrd="0" parTransId="{A7F0D080-BF20-491F-ACBE-4603D30BD5D9}" sibTransId="{90A68F29-13B2-43A8-92B0-20279F0A00A8}"/>
    <dgm:cxn modelId="{9E75331B-1496-43F8-BF3C-D5C37CD6A09C}" type="presOf" srcId="{2CBAE54A-747C-4682-A537-1B2A3F97476A}" destId="{93527016-C41A-49C6-8FD5-70D23D321538}" srcOrd="0" destOrd="0" presId="urn:microsoft.com/office/officeart/2005/8/layout/orgChart1"/>
    <dgm:cxn modelId="{89EB8677-6E88-4D97-B6AE-90D05B6D444F}" type="presOf" srcId="{7985E31B-95E9-4ED6-8EF4-70A3E93994F7}" destId="{819DF8B9-1756-4F0F-8019-443E3F5E3134}" srcOrd="0" destOrd="0" presId="urn:microsoft.com/office/officeart/2005/8/layout/orgChart1"/>
    <dgm:cxn modelId="{B4AD67C0-0FFC-4533-BDF8-59BB22043DD4}" srcId="{167C45E2-5625-49AB-B29C-409C6FFCB48F}" destId="{3CA0405F-4C78-4C73-A470-3152B2F5A6E3}" srcOrd="1" destOrd="0" parTransId="{0357D72F-5B54-47B6-8362-13AC43361497}" sibTransId="{A476A0B7-98C1-4538-991F-AA31F26877E8}"/>
    <dgm:cxn modelId="{0CC15B1F-5DC0-474B-B187-490A5621C367}" type="presOf" srcId="{A1416242-179C-4B18-AF02-E940DA18FDBE}" destId="{81D6CDBF-3C8F-41B6-8E4C-8CCC69C9A9D0}" srcOrd="0" destOrd="0" presId="urn:microsoft.com/office/officeart/2005/8/layout/orgChart1"/>
    <dgm:cxn modelId="{03D368DE-CDF8-44C8-B68A-DA8938B23D1A}" type="presOf" srcId="{778DD7A7-FB9F-4882-B5C8-023AAB08AF51}" destId="{2D2FDB5C-6C62-44E2-B0ED-ADC0D8BE6D82}" srcOrd="0" destOrd="0" presId="urn:microsoft.com/office/officeart/2005/8/layout/orgChart1"/>
    <dgm:cxn modelId="{8E5D09C4-1D3E-4BAC-8787-612EC9BD9F43}" type="presOf" srcId="{167C45E2-5625-49AB-B29C-409C6FFCB48F}" destId="{B7321A86-5FCB-4C00-97DE-1EF31B0ACEF9}" srcOrd="1" destOrd="0" presId="urn:microsoft.com/office/officeart/2005/8/layout/orgChart1"/>
    <dgm:cxn modelId="{C5154E94-6A11-4906-B035-CE7B2D1662CE}" type="presOf" srcId="{7C22FE43-5B1F-449F-8968-BB7F29646C7F}" destId="{01E40F6E-2070-4224-8AD7-6277A0F9B449}" srcOrd="1" destOrd="0" presId="urn:microsoft.com/office/officeart/2005/8/layout/orgChart1"/>
    <dgm:cxn modelId="{CB3F6456-B6A6-4EE2-B1F1-97D6ED363381}" srcId="{76FD0958-05DA-4438-B315-EDC13B52A1F0}" destId="{7C22FE43-5B1F-449F-8968-BB7F29646C7F}" srcOrd="6" destOrd="0" parTransId="{DC3DC278-5213-4C76-808C-AD78E3C48610}" sibTransId="{2B9A41A8-5878-44C4-96C0-F6C750E8D78A}"/>
    <dgm:cxn modelId="{E9836CFA-6D77-42E0-8FE9-5CC0716D8E2C}" srcId="{228707E1-844D-4C98-9CF0-0F57A05EA88E}" destId="{9907E509-EA49-4DF8-965F-5EA5428A2C5D}" srcOrd="0" destOrd="0" parTransId="{778DD7A7-FB9F-4882-B5C8-023AAB08AF51}" sibTransId="{4EA52122-594F-4D9E-89D7-F4B3FB18BCCE}"/>
    <dgm:cxn modelId="{5FC4A985-084A-4FDB-B907-CB7AA2854764}" type="presOf" srcId="{A1416242-179C-4B18-AF02-E940DA18FDBE}" destId="{5405E608-BB3A-4BD7-A78C-E0BD38ED9697}" srcOrd="1" destOrd="0" presId="urn:microsoft.com/office/officeart/2005/8/layout/orgChart1"/>
    <dgm:cxn modelId="{F80AF1B9-4CAE-49EE-AD10-46D5049FCEDF}" type="presOf" srcId="{6002A971-8D19-422B-8C39-21D8398F9132}" destId="{CDE12021-3655-4FB4-9C81-838523AF9E4A}" srcOrd="0" destOrd="0" presId="urn:microsoft.com/office/officeart/2005/8/layout/orgChart1"/>
    <dgm:cxn modelId="{1859F068-B3B6-4EEF-9F07-B6BBA402706E}" type="presOf" srcId="{ECCC2F44-BAB8-49A1-99A3-4E13BD13C55F}" destId="{F311E72E-D84B-42B2-9771-F07DBD342FD1}" srcOrd="1" destOrd="0" presId="urn:microsoft.com/office/officeart/2005/8/layout/orgChart1"/>
    <dgm:cxn modelId="{FA40DB9A-4BAD-4847-AA29-F50CFA191C42}" type="presOf" srcId="{A581D57F-DA41-4E5D-89D3-FE108D934E1E}" destId="{B0ED53CC-E55F-49E0-BA5F-F7D2233C74D9}" srcOrd="0" destOrd="0" presId="urn:microsoft.com/office/officeart/2005/8/layout/orgChart1"/>
    <dgm:cxn modelId="{9F4C1DD4-FE12-4B62-8BE5-793B810246CF}" type="presOf" srcId="{FDDA1FFE-8C57-446E-B625-2FA9E6661AD8}" destId="{44F6C3E7-E762-4771-BA1F-65F3FB1D6FFD}" srcOrd="0" destOrd="0" presId="urn:microsoft.com/office/officeart/2005/8/layout/orgChart1"/>
    <dgm:cxn modelId="{D94541D9-BE51-447D-82D0-76E9ACFB95AB}" type="presOf" srcId="{AAA74003-C0BB-4619-AC16-3231EC640A26}" destId="{848E2FE5-674A-4145-AC06-F810C41A0893}" srcOrd="0" destOrd="0" presId="urn:microsoft.com/office/officeart/2005/8/layout/orgChart1"/>
    <dgm:cxn modelId="{E380FA05-44F8-4EF3-A00D-0C366E7D99F8}" srcId="{07544B79-3520-4A88-B4F1-FAA8AB28333F}" destId="{9B4C672C-B706-4AFC-936B-FEB8E7180F48}" srcOrd="0" destOrd="0" parTransId="{DBF5AE04-4647-4AC4-9646-E162A1E5EFCF}" sibTransId="{C4E65954-FC74-43F1-81FF-BAC787DD7408}"/>
    <dgm:cxn modelId="{E3EF96E4-5A65-4BF5-8FE2-72DDBB64034D}" type="presOf" srcId="{6DC7BD81-16DE-412E-BC55-8F598E187F44}" destId="{5E7BD8A8-0872-4819-AB63-9287E1779804}" srcOrd="0" destOrd="0" presId="urn:microsoft.com/office/officeart/2005/8/layout/orgChart1"/>
    <dgm:cxn modelId="{BEA9069F-985F-45A4-A6A1-C7FD18869AD8}" srcId="{9B4C672C-B706-4AFC-936B-FEB8E7180F48}" destId="{4D27A670-4A0A-4955-8665-8FF9496853F5}" srcOrd="1" destOrd="0" parTransId="{0815665C-910D-440F-979D-5B7F8ACB1672}" sibTransId="{0E1F1036-81F9-4873-906F-7CA499B8D828}"/>
    <dgm:cxn modelId="{54C88CF2-4B53-4867-AB0F-AE945787D824}" srcId="{76FD0958-05DA-4438-B315-EDC13B52A1F0}" destId="{BE671D26-3714-4C70-BA7D-37373B4DA753}" srcOrd="1" destOrd="0" parTransId="{FDDA1FFE-8C57-446E-B625-2FA9E6661AD8}" sibTransId="{838B7C02-D787-4082-ADCF-6EA9C8D7483E}"/>
    <dgm:cxn modelId="{C28DCB86-32FD-4871-A9C5-4F1BA896029A}" type="presOf" srcId="{3CA0405F-4C78-4C73-A470-3152B2F5A6E3}" destId="{3769076E-D107-453A-BE7A-EE5DC829BCF6}" srcOrd="1" destOrd="0" presId="urn:microsoft.com/office/officeart/2005/8/layout/orgChart1"/>
    <dgm:cxn modelId="{3495FC73-F1D6-411C-B02B-41E858083F21}" type="presOf" srcId="{BE671D26-3714-4C70-BA7D-37373B4DA753}" destId="{A7D9045D-B71E-48B3-A865-E809D51531FA}" srcOrd="0" destOrd="0" presId="urn:microsoft.com/office/officeart/2005/8/layout/orgChart1"/>
    <dgm:cxn modelId="{B4769B06-DFE3-497F-B4CD-2F81A3F29BC7}" srcId="{9B4C672C-B706-4AFC-936B-FEB8E7180F48}" destId="{76FD0958-05DA-4438-B315-EDC13B52A1F0}" srcOrd="3" destOrd="0" parTransId="{5D32CB48-E93B-464C-932D-DB018411FEA5}" sibTransId="{39F9F5B4-5677-4245-A698-04E8FD58D2D6}"/>
    <dgm:cxn modelId="{1FF634E4-39DC-4438-9A04-B2EE9A678030}" srcId="{76FD0958-05DA-4438-B315-EDC13B52A1F0}" destId="{617D1EA5-A9C5-4B3F-B2D1-4E646AC9B1D5}" srcOrd="3" destOrd="0" parTransId="{B98F04AB-0C71-4AB4-9E08-6AC89FB7D212}" sibTransId="{5DC5B6FF-52CC-4198-A109-5599C6572D5D}"/>
    <dgm:cxn modelId="{C145B9FB-0A9F-47C7-9FD6-46F4C894D710}" type="presOf" srcId="{86659921-5883-4584-A45E-EA18FB05FF32}" destId="{91AFB1C1-1E81-4746-80FC-E79CF781C4DF}" srcOrd="0" destOrd="0" presId="urn:microsoft.com/office/officeart/2005/8/layout/orgChart1"/>
    <dgm:cxn modelId="{314A131D-5B60-4C95-8B93-19C5B7DF457A}" type="presOf" srcId="{03A4B972-60E1-4959-9496-5306B2A92B6A}" destId="{39E1D18C-4259-4852-8F10-B21120747140}" srcOrd="0" destOrd="0" presId="urn:microsoft.com/office/officeart/2005/8/layout/orgChart1"/>
    <dgm:cxn modelId="{D998D118-8B75-4756-BF19-8D1652EB5E8B}" type="presOf" srcId="{560F4154-63C4-4D82-88BF-A35BA67B6CA1}" destId="{EA487784-4A80-4005-84F0-9713C58F8DB6}" srcOrd="0" destOrd="0" presId="urn:microsoft.com/office/officeart/2005/8/layout/orgChart1"/>
    <dgm:cxn modelId="{37757534-EDE9-45B9-B8A1-B63810A6CC17}" type="presOf" srcId="{E9040694-41D6-434C-A600-4AB63FB82C8C}" destId="{250E6589-C440-40B9-9AE0-6F18AE2C2F83}" srcOrd="0" destOrd="0" presId="urn:microsoft.com/office/officeart/2005/8/layout/orgChart1"/>
    <dgm:cxn modelId="{056ADD07-DCA2-4F04-9375-21697741021E}" srcId="{9B4C672C-B706-4AFC-936B-FEB8E7180F48}" destId="{E36853AF-E1A2-4B20-887E-17ADF127C415}" srcOrd="5" destOrd="0" parTransId="{86659921-5883-4584-A45E-EA18FB05FF32}" sibTransId="{4E186ADF-208B-4A61-889E-2821744F2CD3}"/>
    <dgm:cxn modelId="{5A823382-2750-45A2-8BCF-6FAEE1178043}" type="presOf" srcId="{4D27A670-4A0A-4955-8665-8FF9496853F5}" destId="{9C2AE2A6-1F44-4362-ABC4-EA4715A98247}" srcOrd="0" destOrd="0" presId="urn:microsoft.com/office/officeart/2005/8/layout/orgChart1"/>
    <dgm:cxn modelId="{4C58B04F-0D68-4E14-BF24-E081D8187AAC}" type="presOf" srcId="{FB67C525-9253-4EFA-8B69-96F1049EB6C0}" destId="{DDA07FE4-3576-414A-92E4-529D1894CA58}" srcOrd="0" destOrd="0" presId="urn:microsoft.com/office/officeart/2005/8/layout/orgChart1"/>
    <dgm:cxn modelId="{82130619-39FC-45C5-8739-75AA0B46A00F}" srcId="{228707E1-844D-4C98-9CF0-0F57A05EA88E}" destId="{B2E07FED-F167-4863-8AC1-53E6E78C0AD5}" srcOrd="1" destOrd="0" parTransId="{AAA74003-C0BB-4619-AC16-3231EC640A26}" sibTransId="{7D2525D1-967E-414C-A864-761A4BAC3CA6}"/>
    <dgm:cxn modelId="{73635542-505C-4EEF-B3E1-C47EF811A5CE}" type="presOf" srcId="{B7AA3FBC-2C84-46DF-8BC7-E03C1A7C4FC0}" destId="{B6DCED10-E6B2-4154-8718-5358F6D2407D}" srcOrd="1" destOrd="0" presId="urn:microsoft.com/office/officeart/2005/8/layout/orgChart1"/>
    <dgm:cxn modelId="{44C9F6F2-3283-4ACF-A004-0EADA2321D8D}" type="presOf" srcId="{560F4154-63C4-4D82-88BF-A35BA67B6CA1}" destId="{11EC2043-2988-4A51-941F-1C6DF040D036}" srcOrd="1" destOrd="0" presId="urn:microsoft.com/office/officeart/2005/8/layout/orgChart1"/>
    <dgm:cxn modelId="{1DA9FD45-3674-43B7-B4EF-2E058E24C76A}" type="presOf" srcId="{6F6691E2-18A2-4077-ACDD-99F5907AFFEB}" destId="{CE975700-6998-4275-8E04-254DA5F3B3EE}" srcOrd="0" destOrd="0" presId="urn:microsoft.com/office/officeart/2005/8/layout/orgChart1"/>
    <dgm:cxn modelId="{65B219B1-C734-4689-8742-F299962CD8E0}" type="presOf" srcId="{BE671D26-3714-4C70-BA7D-37373B4DA753}" destId="{A025B194-C1D8-425A-90DC-3B20E7688599}" srcOrd="1" destOrd="0" presId="urn:microsoft.com/office/officeart/2005/8/layout/orgChart1"/>
    <dgm:cxn modelId="{26E9244D-DA7D-4806-A150-5DA0C0D75851}" srcId="{167C45E2-5625-49AB-B29C-409C6FFCB48F}" destId="{94F6B207-3B74-4639-98D7-D43A0204E7A4}" srcOrd="0" destOrd="0" parTransId="{6002A971-8D19-422B-8C39-21D8398F9132}" sibTransId="{1F7AC0FC-7CBA-4A0A-B286-9E3C04C33C22}"/>
    <dgm:cxn modelId="{1A829152-0697-4536-9F88-5E6E4368F334}" type="presOf" srcId="{531B6233-20DD-4995-8EDA-6F63337538DF}" destId="{C2683376-14D1-44C5-AA59-5F956A9DFB39}" srcOrd="1" destOrd="0" presId="urn:microsoft.com/office/officeart/2005/8/layout/orgChart1"/>
    <dgm:cxn modelId="{9AE07A6D-2188-4547-BE4E-C8954E997EA8}" type="presOf" srcId="{94F6B207-3B74-4639-98D7-D43A0204E7A4}" destId="{1EFD960D-65EC-4743-A218-E101AFA3912E}" srcOrd="0" destOrd="0" presId="urn:microsoft.com/office/officeart/2005/8/layout/orgChart1"/>
    <dgm:cxn modelId="{13CF5BE0-BB03-4496-95A0-BDDE84B598FA}" type="presOf" srcId="{531B6233-20DD-4995-8EDA-6F63337538DF}" destId="{131F9854-ECEA-45B6-BA9F-AB5BDC8CEECF}" srcOrd="0" destOrd="0" presId="urn:microsoft.com/office/officeart/2005/8/layout/orgChart1"/>
    <dgm:cxn modelId="{B987DC27-02AE-43EA-85F4-DE5F2F7C0238}" srcId="{167C45E2-5625-49AB-B29C-409C6FFCB48F}" destId="{F7960904-E03E-40E2-9656-21B14B7413AA}" srcOrd="3" destOrd="0" parTransId="{889FDD93-0F76-4CDC-A421-5B774898D813}" sibTransId="{728715DA-EB62-4B9B-A688-B45A9D580F9C}"/>
    <dgm:cxn modelId="{1A90A0DB-44A9-48D1-A25F-1620A27CB431}" type="presOf" srcId="{9B4C672C-B706-4AFC-936B-FEB8E7180F48}" destId="{1A69F06A-8A04-400A-8B90-DBD5C4C8E992}" srcOrd="0" destOrd="0" presId="urn:microsoft.com/office/officeart/2005/8/layout/orgChart1"/>
    <dgm:cxn modelId="{F08DD099-B67D-4B04-AD1A-EBB59A53E67F}" type="presOf" srcId="{40E277AA-D30B-4D0B-ADCF-E9A57A622BD3}" destId="{92C872C1-2D69-41CC-9C11-FF2EEDA85010}" srcOrd="1" destOrd="0" presId="urn:microsoft.com/office/officeart/2005/8/layout/orgChart1"/>
    <dgm:cxn modelId="{7C1FE0A0-D56A-48EC-B734-D1FD4903C999}" type="presOf" srcId="{40E277AA-D30B-4D0B-ADCF-E9A57A622BD3}" destId="{86BA5671-0AA4-4E64-9667-9FBF35A1C3CB}" srcOrd="0" destOrd="0" presId="urn:microsoft.com/office/officeart/2005/8/layout/orgChart1"/>
    <dgm:cxn modelId="{AFE9D0DD-B610-4DDE-AB73-C7A4293128B0}" type="presOf" srcId="{7C22FE43-5B1F-449F-8968-BB7F29646C7F}" destId="{2B1A53CE-DE7D-4D8F-A1AA-02097F5D17A6}" srcOrd="0" destOrd="0" presId="urn:microsoft.com/office/officeart/2005/8/layout/orgChart1"/>
    <dgm:cxn modelId="{CC39A08E-76AF-4413-B11A-6EF0830BA136}" type="presOf" srcId="{9907E509-EA49-4DF8-965F-5EA5428A2C5D}" destId="{0BA95CA7-E982-4BB2-97B3-F8B758889A00}" srcOrd="0" destOrd="0" presId="urn:microsoft.com/office/officeart/2005/8/layout/orgChart1"/>
    <dgm:cxn modelId="{6548CE31-2056-40D4-A8A6-3D6AFA123D34}" type="presOf" srcId="{3CA0405F-4C78-4C73-A470-3152B2F5A6E3}" destId="{6211B2ED-EBB4-42B2-9005-C5630A5166EC}" srcOrd="0" destOrd="0" presId="urn:microsoft.com/office/officeart/2005/8/layout/orgChart1"/>
    <dgm:cxn modelId="{C4178CEA-B2D3-4764-A44D-996AEA0FCD84}" srcId="{40E277AA-D30B-4D0B-ADCF-E9A57A622BD3}" destId="{E9040694-41D6-434C-A600-4AB63FB82C8C}" srcOrd="1" destOrd="0" parTransId="{FB67C525-9253-4EFA-8B69-96F1049EB6C0}" sibTransId="{5212E520-3DD2-40B7-8F1B-5655F7C85F2F}"/>
    <dgm:cxn modelId="{F5221BA8-E975-4A33-9CD9-60263E58A96C}" type="presOf" srcId="{228707E1-844D-4C98-9CF0-0F57A05EA88E}" destId="{03B908BC-7766-4B51-ADD4-AA81A82F0C4E}" srcOrd="1" destOrd="0" presId="urn:microsoft.com/office/officeart/2005/8/layout/orgChart1"/>
    <dgm:cxn modelId="{7B69CEB9-25E7-4540-A488-A2D82FA347CF}" type="presOf" srcId="{C7306DFB-5F4F-40EF-B325-67B338256482}" destId="{E3EB0257-90D6-4E89-87BE-C770626BDEC4}" srcOrd="0" destOrd="0" presId="urn:microsoft.com/office/officeart/2005/8/layout/orgChart1"/>
    <dgm:cxn modelId="{2CE2EDF6-7B5C-4C50-8EBA-50AEC7EA1895}" type="presOf" srcId="{F68B31DC-BD7B-42F5-A608-CE1F82D476A8}" destId="{5F893048-3FA8-4D7F-9DF8-C522F82DA4D1}" srcOrd="0" destOrd="0" presId="urn:microsoft.com/office/officeart/2005/8/layout/orgChart1"/>
    <dgm:cxn modelId="{D87E76AD-40F9-4803-A609-D5F6F8235104}" type="presOf" srcId="{617D1EA5-A9C5-4B3F-B2D1-4E646AC9B1D5}" destId="{B67635C8-6314-45FF-9FC7-BB9CE4B0C6EC}" srcOrd="0" destOrd="0" presId="urn:microsoft.com/office/officeart/2005/8/layout/orgChart1"/>
    <dgm:cxn modelId="{1DAFC686-9C80-424A-AA3C-E28A89D1730B}" type="presOf" srcId="{E9040694-41D6-434C-A600-4AB63FB82C8C}" destId="{19E76C29-F9B4-454C-BE51-B1BD37165BB1}" srcOrd="1" destOrd="0" presId="urn:microsoft.com/office/officeart/2005/8/layout/orgChart1"/>
    <dgm:cxn modelId="{BE71A599-1B48-4C4F-BE59-869890F5AA8B}" srcId="{76FD0958-05DA-4438-B315-EDC13B52A1F0}" destId="{40E277AA-D30B-4D0B-ADCF-E9A57A622BD3}" srcOrd="0" destOrd="0" parTransId="{F68B31DC-BD7B-42F5-A608-CE1F82D476A8}" sibTransId="{3679FC53-61CD-4ADC-A3F2-0C9BFF0A7762}"/>
    <dgm:cxn modelId="{108F27D5-FB26-4DCF-8B39-5AB8613C99F3}" type="presOf" srcId="{167C45E2-5625-49AB-B29C-409C6FFCB48F}" destId="{96CEC549-B94F-46BA-98C8-D73FEBC91A16}" srcOrd="0" destOrd="0" presId="urn:microsoft.com/office/officeart/2005/8/layout/orgChart1"/>
    <dgm:cxn modelId="{95FD03E1-B72D-426D-B74A-457EC089C7C9}" type="presOf" srcId="{6DC7BD81-16DE-412E-BC55-8F598E187F44}" destId="{4CEADD4D-53AC-4468-9262-662EA7331B60}" srcOrd="1" destOrd="0" presId="urn:microsoft.com/office/officeart/2005/8/layout/orgChart1"/>
    <dgm:cxn modelId="{1FA7AE28-83F9-4235-8D85-17763FEAAF7D}" type="presOf" srcId="{DC3DC278-5213-4C76-808C-AD78E3C48610}" destId="{12A85EFC-CF10-4963-83AC-6F71EA187943}" srcOrd="0" destOrd="0" presId="urn:microsoft.com/office/officeart/2005/8/layout/orgChart1"/>
    <dgm:cxn modelId="{54758328-8446-495C-BD0E-E06299460A20}" type="presOf" srcId="{53F38578-5E0E-4F23-A9CC-C6AE34393D61}" destId="{CEC80A28-156D-40CB-BE19-471BF179A7FB}" srcOrd="0" destOrd="0" presId="urn:microsoft.com/office/officeart/2005/8/layout/orgChart1"/>
    <dgm:cxn modelId="{C5BDC81D-BC1E-4244-821F-68D433044F10}" type="presOf" srcId="{F7960904-E03E-40E2-9656-21B14B7413AA}" destId="{90612331-4B69-4A21-9AEA-C00C31C30110}" srcOrd="0" destOrd="0" presId="urn:microsoft.com/office/officeart/2005/8/layout/orgChart1"/>
    <dgm:cxn modelId="{DE04CD48-5DC7-4338-951F-BDAC8F47B39F}" type="presOf" srcId="{228707E1-844D-4C98-9CF0-0F57A05EA88E}" destId="{A5A4C983-8D9F-4EF4-8B1F-774F4B8B7922}" srcOrd="0" destOrd="0" presId="urn:microsoft.com/office/officeart/2005/8/layout/orgChart1"/>
    <dgm:cxn modelId="{FA009E1C-F8C2-4B08-93F6-E69CEC963FC2}" type="presOf" srcId="{E36853AF-E1A2-4B20-887E-17ADF127C415}" destId="{E86A6FE0-8408-4451-B96F-602A1678FE45}" srcOrd="0" destOrd="0" presId="urn:microsoft.com/office/officeart/2005/8/layout/orgChart1"/>
    <dgm:cxn modelId="{78A0D444-0A08-4A2D-B254-89D8202CC077}" type="presOf" srcId="{4D27A670-4A0A-4955-8665-8FF9496853F5}" destId="{D8322A0D-425B-4DFA-9DB4-1155A09DC625}" srcOrd="1" destOrd="0" presId="urn:microsoft.com/office/officeart/2005/8/layout/orgChart1"/>
    <dgm:cxn modelId="{D877F13A-C89A-4DEB-AE9F-3D6A8783E98F}" type="presParOf" srcId="{F2BDD2E7-05B5-4108-83AA-C6C7C41A7A7D}" destId="{8B2A52DB-4CF2-462C-B5E6-1560387890A9}" srcOrd="0" destOrd="0" presId="urn:microsoft.com/office/officeart/2005/8/layout/orgChart1"/>
    <dgm:cxn modelId="{EE569AB3-8058-48A6-83B5-DA1CC0288A72}" type="presParOf" srcId="{8B2A52DB-4CF2-462C-B5E6-1560387890A9}" destId="{D6BAAD8B-BB2A-48AB-9A3D-C52C3DDC822F}" srcOrd="0" destOrd="0" presId="urn:microsoft.com/office/officeart/2005/8/layout/orgChart1"/>
    <dgm:cxn modelId="{C36F4A50-6B56-4487-B9E1-909D6716DD63}" type="presParOf" srcId="{D6BAAD8B-BB2A-48AB-9A3D-C52C3DDC822F}" destId="{1A69F06A-8A04-400A-8B90-DBD5C4C8E992}" srcOrd="0" destOrd="0" presId="urn:microsoft.com/office/officeart/2005/8/layout/orgChart1"/>
    <dgm:cxn modelId="{1D99A346-0D46-44CE-A90C-519143619E03}" type="presParOf" srcId="{D6BAAD8B-BB2A-48AB-9A3D-C52C3DDC822F}" destId="{8A262A5D-2676-4B5F-8335-C1DF11A14A0C}" srcOrd="1" destOrd="0" presId="urn:microsoft.com/office/officeart/2005/8/layout/orgChart1"/>
    <dgm:cxn modelId="{F5A2D103-0B72-4033-8BDE-7B3F821A4560}" type="presParOf" srcId="{8B2A52DB-4CF2-462C-B5E6-1560387890A9}" destId="{F82728AF-A317-43CC-BEE0-1C5A655569EA}" srcOrd="1" destOrd="0" presId="urn:microsoft.com/office/officeart/2005/8/layout/orgChart1"/>
    <dgm:cxn modelId="{52F9B419-CE96-4E3A-B946-ECD0C976BD80}" type="presParOf" srcId="{F82728AF-A317-43CC-BEE0-1C5A655569EA}" destId="{FDDADA56-133A-4091-8483-C919198C5526}" srcOrd="0" destOrd="0" presId="urn:microsoft.com/office/officeart/2005/8/layout/orgChart1"/>
    <dgm:cxn modelId="{5FF51EB8-B9C7-4247-A17D-5A1CCCE7DAE7}" type="presParOf" srcId="{F82728AF-A317-43CC-BEE0-1C5A655569EA}" destId="{0CCC86CE-19F9-4680-91F1-43197E8D697C}" srcOrd="1" destOrd="0" presId="urn:microsoft.com/office/officeart/2005/8/layout/orgChart1"/>
    <dgm:cxn modelId="{9B349D98-8C4A-46C8-A885-392BEB3C302F}" type="presParOf" srcId="{0CCC86CE-19F9-4680-91F1-43197E8D697C}" destId="{1E63B7FC-6F33-4759-AFA3-B47CB72AD61D}" srcOrd="0" destOrd="0" presId="urn:microsoft.com/office/officeart/2005/8/layout/orgChart1"/>
    <dgm:cxn modelId="{8F6F44C5-E379-4846-AD05-825B449ECB75}" type="presParOf" srcId="{1E63B7FC-6F33-4759-AFA3-B47CB72AD61D}" destId="{CE975700-6998-4275-8E04-254DA5F3B3EE}" srcOrd="0" destOrd="0" presId="urn:microsoft.com/office/officeart/2005/8/layout/orgChart1"/>
    <dgm:cxn modelId="{E005EBA7-B322-49E0-AFBF-A4EE21454A85}" type="presParOf" srcId="{1E63B7FC-6F33-4759-AFA3-B47CB72AD61D}" destId="{36BEE634-AC3E-483A-9D8B-415CDDAE49EA}" srcOrd="1" destOrd="0" presId="urn:microsoft.com/office/officeart/2005/8/layout/orgChart1"/>
    <dgm:cxn modelId="{20D59B11-8DC2-4272-8EFF-50D6AB18A834}" type="presParOf" srcId="{0CCC86CE-19F9-4680-91F1-43197E8D697C}" destId="{3506BEE0-1758-4CD1-AD84-FD043C6519E5}" srcOrd="1" destOrd="0" presId="urn:microsoft.com/office/officeart/2005/8/layout/orgChart1"/>
    <dgm:cxn modelId="{16401CC8-7C67-4729-B122-D2B576D002EA}" type="presParOf" srcId="{0CCC86CE-19F9-4680-91F1-43197E8D697C}" destId="{209E90D4-8896-4F32-8D1F-0A1EF1A2855F}" srcOrd="2" destOrd="0" presId="urn:microsoft.com/office/officeart/2005/8/layout/orgChart1"/>
    <dgm:cxn modelId="{CB42C42D-CC21-4C95-9BD6-BFA5853FE232}" type="presParOf" srcId="{F82728AF-A317-43CC-BEE0-1C5A655569EA}" destId="{9A9778D7-95A1-4288-9F95-4EEF382EFB6C}" srcOrd="2" destOrd="0" presId="urn:microsoft.com/office/officeart/2005/8/layout/orgChart1"/>
    <dgm:cxn modelId="{CCF980B8-AC6F-4F04-A715-B60AC91055FC}" type="presParOf" srcId="{F82728AF-A317-43CC-BEE0-1C5A655569EA}" destId="{5B53FD89-8096-4B52-9F55-834935C98CAB}" srcOrd="3" destOrd="0" presId="urn:microsoft.com/office/officeart/2005/8/layout/orgChart1"/>
    <dgm:cxn modelId="{8CB39717-7BCF-4470-B3E7-4E1ECB185D42}" type="presParOf" srcId="{5B53FD89-8096-4B52-9F55-834935C98CAB}" destId="{D4A3C48D-A27F-4653-BEA0-350047916B20}" srcOrd="0" destOrd="0" presId="urn:microsoft.com/office/officeart/2005/8/layout/orgChart1"/>
    <dgm:cxn modelId="{A0B040DE-4218-46ED-A521-43ED879B0CBF}" type="presParOf" srcId="{D4A3C48D-A27F-4653-BEA0-350047916B20}" destId="{9C2AE2A6-1F44-4362-ABC4-EA4715A98247}" srcOrd="0" destOrd="0" presId="urn:microsoft.com/office/officeart/2005/8/layout/orgChart1"/>
    <dgm:cxn modelId="{C2A7D1B9-FB59-4C84-A8BE-E878CB627331}" type="presParOf" srcId="{D4A3C48D-A27F-4653-BEA0-350047916B20}" destId="{D8322A0D-425B-4DFA-9DB4-1155A09DC625}" srcOrd="1" destOrd="0" presId="urn:microsoft.com/office/officeart/2005/8/layout/orgChart1"/>
    <dgm:cxn modelId="{24CDBC58-6025-4EA7-9E4F-83C9870EC275}" type="presParOf" srcId="{5B53FD89-8096-4B52-9F55-834935C98CAB}" destId="{163E984B-CE0C-4A46-B6DE-C3B1DFDAAA65}" srcOrd="1" destOrd="0" presId="urn:microsoft.com/office/officeart/2005/8/layout/orgChart1"/>
    <dgm:cxn modelId="{D28CDA0A-2425-4D7F-9267-418E71A68C53}" type="presParOf" srcId="{5B53FD89-8096-4B52-9F55-834935C98CAB}" destId="{2D1B7FA0-D240-49A2-AD9F-A0A672B8B77A}" srcOrd="2" destOrd="0" presId="urn:microsoft.com/office/officeart/2005/8/layout/orgChart1"/>
    <dgm:cxn modelId="{73425266-2080-43FC-B8D8-941186CCFC6A}" type="presParOf" srcId="{F82728AF-A317-43CC-BEE0-1C5A655569EA}" destId="{F88D9AAA-F158-4DB9-A515-E3D7525EC162}" srcOrd="4" destOrd="0" presId="urn:microsoft.com/office/officeart/2005/8/layout/orgChart1"/>
    <dgm:cxn modelId="{90E4537C-5C3B-4664-AFCF-AA34BDED082E}" type="presParOf" srcId="{F82728AF-A317-43CC-BEE0-1C5A655569EA}" destId="{C720A7CF-3B54-4C91-81A5-4BCC37435217}" srcOrd="5" destOrd="0" presId="urn:microsoft.com/office/officeart/2005/8/layout/orgChart1"/>
    <dgm:cxn modelId="{6D099E32-61FA-4801-949F-41481E7A4E9B}" type="presParOf" srcId="{C720A7CF-3B54-4C91-81A5-4BCC37435217}" destId="{0CB22D72-FFAA-4267-91B4-D7DDBCC3BBE7}" srcOrd="0" destOrd="0" presId="urn:microsoft.com/office/officeart/2005/8/layout/orgChart1"/>
    <dgm:cxn modelId="{36D15407-3ADB-4F62-9732-0BCA7113B86B}" type="presParOf" srcId="{0CB22D72-FFAA-4267-91B4-D7DDBCC3BBE7}" destId="{0722E43F-8B1E-431F-A994-7B9A6D1E6F38}" srcOrd="0" destOrd="0" presId="urn:microsoft.com/office/officeart/2005/8/layout/orgChart1"/>
    <dgm:cxn modelId="{1EE9DE8A-A60B-4EE3-A292-9D85679C1149}" type="presParOf" srcId="{0CB22D72-FFAA-4267-91B4-D7DDBCC3BBE7}" destId="{F311E72E-D84B-42B2-9771-F07DBD342FD1}" srcOrd="1" destOrd="0" presId="urn:microsoft.com/office/officeart/2005/8/layout/orgChart1"/>
    <dgm:cxn modelId="{2E76FF9B-8B3E-4588-A90E-188D772EE889}" type="presParOf" srcId="{C720A7CF-3B54-4C91-81A5-4BCC37435217}" destId="{082A7507-43B6-443F-A91E-41F8C0C301A0}" srcOrd="1" destOrd="0" presId="urn:microsoft.com/office/officeart/2005/8/layout/orgChart1"/>
    <dgm:cxn modelId="{B2D10092-27A8-4B62-898C-1E8C1D3FF36D}" type="presParOf" srcId="{C720A7CF-3B54-4C91-81A5-4BCC37435217}" destId="{4F129EBE-E0C5-4832-A204-54F0708C5DF0}" srcOrd="2" destOrd="0" presId="urn:microsoft.com/office/officeart/2005/8/layout/orgChart1"/>
    <dgm:cxn modelId="{B068E7E6-64A6-422D-9A77-4AA1F1D3D1AA}" type="presParOf" srcId="{F82728AF-A317-43CC-BEE0-1C5A655569EA}" destId="{FF8C1175-908C-44C6-A16F-4271A2A7131B}" srcOrd="6" destOrd="0" presId="urn:microsoft.com/office/officeart/2005/8/layout/orgChart1"/>
    <dgm:cxn modelId="{CB706813-B6D9-40C2-AAEB-95711D7C2535}" type="presParOf" srcId="{F82728AF-A317-43CC-BEE0-1C5A655569EA}" destId="{F1AA58BA-64C8-4253-B5D5-BA011EF84D4D}" srcOrd="7" destOrd="0" presId="urn:microsoft.com/office/officeart/2005/8/layout/orgChart1"/>
    <dgm:cxn modelId="{25E6854A-F6FF-482A-9995-D2D105D55382}" type="presParOf" srcId="{F1AA58BA-64C8-4253-B5D5-BA011EF84D4D}" destId="{FBB54F0A-1B1D-4ADD-A41B-FE59B555BC6F}" srcOrd="0" destOrd="0" presId="urn:microsoft.com/office/officeart/2005/8/layout/orgChart1"/>
    <dgm:cxn modelId="{1E5FBB97-536D-466F-A0A1-69EA9B8D0E76}" type="presParOf" srcId="{FBB54F0A-1B1D-4ADD-A41B-FE59B555BC6F}" destId="{24A327A2-F837-4F39-B2B3-78A2D2F72470}" srcOrd="0" destOrd="0" presId="urn:microsoft.com/office/officeart/2005/8/layout/orgChart1"/>
    <dgm:cxn modelId="{CB7A5603-FAD9-4CF3-B3F6-53C07D782F3C}" type="presParOf" srcId="{FBB54F0A-1B1D-4ADD-A41B-FE59B555BC6F}" destId="{CDAA2263-C2C3-46BD-B129-EA5E3A997609}" srcOrd="1" destOrd="0" presId="urn:microsoft.com/office/officeart/2005/8/layout/orgChart1"/>
    <dgm:cxn modelId="{72E32D09-8029-4F89-A203-CD8E5E896BC8}" type="presParOf" srcId="{F1AA58BA-64C8-4253-B5D5-BA011EF84D4D}" destId="{CC8B1E47-4C54-4A8A-B197-4984B8037E92}" srcOrd="1" destOrd="0" presId="urn:microsoft.com/office/officeart/2005/8/layout/orgChart1"/>
    <dgm:cxn modelId="{E2B6A2A9-6164-44A9-86E1-35988755012D}" type="presParOf" srcId="{CC8B1E47-4C54-4A8A-B197-4984B8037E92}" destId="{5F893048-3FA8-4D7F-9DF8-C522F82DA4D1}" srcOrd="0" destOrd="0" presId="urn:microsoft.com/office/officeart/2005/8/layout/orgChart1"/>
    <dgm:cxn modelId="{6854F370-3CE3-4974-A570-08EDCD657CA2}" type="presParOf" srcId="{CC8B1E47-4C54-4A8A-B197-4984B8037E92}" destId="{3460BE63-EAE2-4475-BA06-267E4D77FC49}" srcOrd="1" destOrd="0" presId="urn:microsoft.com/office/officeart/2005/8/layout/orgChart1"/>
    <dgm:cxn modelId="{E231F0E5-6C47-4CDA-B2D1-8F1152E6E76E}" type="presParOf" srcId="{3460BE63-EAE2-4475-BA06-267E4D77FC49}" destId="{C1772057-47A6-4318-9570-0A7F5D9D6D5B}" srcOrd="0" destOrd="0" presId="urn:microsoft.com/office/officeart/2005/8/layout/orgChart1"/>
    <dgm:cxn modelId="{41D523D1-4B1E-44B5-94C6-449F70FB4A56}" type="presParOf" srcId="{C1772057-47A6-4318-9570-0A7F5D9D6D5B}" destId="{86BA5671-0AA4-4E64-9667-9FBF35A1C3CB}" srcOrd="0" destOrd="0" presId="urn:microsoft.com/office/officeart/2005/8/layout/orgChart1"/>
    <dgm:cxn modelId="{7BADA121-070B-426D-9831-DDFF81390175}" type="presParOf" srcId="{C1772057-47A6-4318-9570-0A7F5D9D6D5B}" destId="{92C872C1-2D69-41CC-9C11-FF2EEDA85010}" srcOrd="1" destOrd="0" presId="urn:microsoft.com/office/officeart/2005/8/layout/orgChart1"/>
    <dgm:cxn modelId="{FB387BAF-ACD1-45DF-A651-6B7B0F5838B1}" type="presParOf" srcId="{3460BE63-EAE2-4475-BA06-267E4D77FC49}" destId="{308E4423-3D92-484B-8552-98BE70E6DEC7}" srcOrd="1" destOrd="0" presId="urn:microsoft.com/office/officeart/2005/8/layout/orgChart1"/>
    <dgm:cxn modelId="{1F518829-F4DB-4B8F-8B5D-526C0297E180}" type="presParOf" srcId="{308E4423-3D92-484B-8552-98BE70E6DEC7}" destId="{91CFAD45-2FA0-456D-94B7-E96738CF55CF}" srcOrd="0" destOrd="0" presId="urn:microsoft.com/office/officeart/2005/8/layout/orgChart1"/>
    <dgm:cxn modelId="{16D0BBBF-3639-4A95-B92E-43D9C5275DAD}" type="presParOf" srcId="{308E4423-3D92-484B-8552-98BE70E6DEC7}" destId="{C3707222-6DDD-4A32-BD8B-2F51EB5C5562}" srcOrd="1" destOrd="0" presId="urn:microsoft.com/office/officeart/2005/8/layout/orgChart1"/>
    <dgm:cxn modelId="{475E5EF6-C170-483F-8FFF-506DEF22BA19}" type="presParOf" srcId="{C3707222-6DDD-4A32-BD8B-2F51EB5C5562}" destId="{C6050184-FB20-4A98-97FB-D2A77F75B173}" srcOrd="0" destOrd="0" presId="urn:microsoft.com/office/officeart/2005/8/layout/orgChart1"/>
    <dgm:cxn modelId="{B3D62E6F-7E1B-46FE-929B-02D3A025CF32}" type="presParOf" srcId="{C6050184-FB20-4A98-97FB-D2A77F75B173}" destId="{131F9854-ECEA-45B6-BA9F-AB5BDC8CEECF}" srcOrd="0" destOrd="0" presId="urn:microsoft.com/office/officeart/2005/8/layout/orgChart1"/>
    <dgm:cxn modelId="{DBC2E542-3E62-41D8-BB3C-D9F15850532E}" type="presParOf" srcId="{C6050184-FB20-4A98-97FB-D2A77F75B173}" destId="{C2683376-14D1-44C5-AA59-5F956A9DFB39}" srcOrd="1" destOrd="0" presId="urn:microsoft.com/office/officeart/2005/8/layout/orgChart1"/>
    <dgm:cxn modelId="{F997AA31-5759-4E69-93EB-621819E09FCE}" type="presParOf" srcId="{C3707222-6DDD-4A32-BD8B-2F51EB5C5562}" destId="{43242AD6-42E5-480C-A2F4-6A9DEECD965B}" srcOrd="1" destOrd="0" presId="urn:microsoft.com/office/officeart/2005/8/layout/orgChart1"/>
    <dgm:cxn modelId="{A971FD3C-BD3F-487A-ACEB-108136E17B99}" type="presParOf" srcId="{C3707222-6DDD-4A32-BD8B-2F51EB5C5562}" destId="{918A151D-381E-4D49-B82C-D657AF3C1C08}" srcOrd="2" destOrd="0" presId="urn:microsoft.com/office/officeart/2005/8/layout/orgChart1"/>
    <dgm:cxn modelId="{1AB64230-EB02-43F8-B202-C4976891B0F8}" type="presParOf" srcId="{308E4423-3D92-484B-8552-98BE70E6DEC7}" destId="{DDA07FE4-3576-414A-92E4-529D1894CA58}" srcOrd="2" destOrd="0" presId="urn:microsoft.com/office/officeart/2005/8/layout/orgChart1"/>
    <dgm:cxn modelId="{A49695B8-0902-4837-9136-01ABF4C5F10C}" type="presParOf" srcId="{308E4423-3D92-484B-8552-98BE70E6DEC7}" destId="{654DC88F-6876-4E5D-B64B-CC41DBA85153}" srcOrd="3" destOrd="0" presId="urn:microsoft.com/office/officeart/2005/8/layout/orgChart1"/>
    <dgm:cxn modelId="{07B29883-BDE5-4C6B-B3D4-B2EA9F46365D}" type="presParOf" srcId="{654DC88F-6876-4E5D-B64B-CC41DBA85153}" destId="{BDE29094-42E7-4120-A4C9-A95382DFED6A}" srcOrd="0" destOrd="0" presId="urn:microsoft.com/office/officeart/2005/8/layout/orgChart1"/>
    <dgm:cxn modelId="{2C3A2715-3C80-4BAD-9ACA-5E0FD18D3C2A}" type="presParOf" srcId="{BDE29094-42E7-4120-A4C9-A95382DFED6A}" destId="{250E6589-C440-40B9-9AE0-6F18AE2C2F83}" srcOrd="0" destOrd="0" presId="urn:microsoft.com/office/officeart/2005/8/layout/orgChart1"/>
    <dgm:cxn modelId="{94AD0841-2A68-489C-BE2D-BE7505C5BA6A}" type="presParOf" srcId="{BDE29094-42E7-4120-A4C9-A95382DFED6A}" destId="{19E76C29-F9B4-454C-BE51-B1BD37165BB1}" srcOrd="1" destOrd="0" presId="urn:microsoft.com/office/officeart/2005/8/layout/orgChart1"/>
    <dgm:cxn modelId="{0AB97E86-34E5-4393-A03B-82D9E2BA6FD9}" type="presParOf" srcId="{654DC88F-6876-4E5D-B64B-CC41DBA85153}" destId="{B38E5FDE-58A2-4061-A68D-8A217BDD1AA5}" srcOrd="1" destOrd="0" presId="urn:microsoft.com/office/officeart/2005/8/layout/orgChart1"/>
    <dgm:cxn modelId="{024078B7-6CCA-4F32-A1DE-6FF9D512D99E}" type="presParOf" srcId="{654DC88F-6876-4E5D-B64B-CC41DBA85153}" destId="{AC417A52-D506-4404-924B-4BD93DE11011}" srcOrd="2" destOrd="0" presId="urn:microsoft.com/office/officeart/2005/8/layout/orgChart1"/>
    <dgm:cxn modelId="{8C1C10FC-8D95-4978-899A-B58C75EB4362}" type="presParOf" srcId="{3460BE63-EAE2-4475-BA06-267E4D77FC49}" destId="{95B17FDA-F9FC-4F1E-8E4C-5600ED857B92}" srcOrd="2" destOrd="0" presId="urn:microsoft.com/office/officeart/2005/8/layout/orgChart1"/>
    <dgm:cxn modelId="{5B6C0264-332E-4AEF-B998-75D7F90E535E}" type="presParOf" srcId="{CC8B1E47-4C54-4A8A-B197-4984B8037E92}" destId="{44F6C3E7-E762-4771-BA1F-65F3FB1D6FFD}" srcOrd="2" destOrd="0" presId="urn:microsoft.com/office/officeart/2005/8/layout/orgChart1"/>
    <dgm:cxn modelId="{96233930-231D-4771-8E54-3FE1FA317575}" type="presParOf" srcId="{CC8B1E47-4C54-4A8A-B197-4984B8037E92}" destId="{91DDAE80-1A2D-4459-A10F-FC5A4463B759}" srcOrd="3" destOrd="0" presId="urn:microsoft.com/office/officeart/2005/8/layout/orgChart1"/>
    <dgm:cxn modelId="{987E661F-E873-409B-9B8F-2FE5F0EE9408}" type="presParOf" srcId="{91DDAE80-1A2D-4459-A10F-FC5A4463B759}" destId="{73C1F8D2-B3B4-480F-8D01-41943A890FD7}" srcOrd="0" destOrd="0" presId="urn:microsoft.com/office/officeart/2005/8/layout/orgChart1"/>
    <dgm:cxn modelId="{C09B3E61-D5AD-473B-85C8-4D84471F95E7}" type="presParOf" srcId="{73C1F8D2-B3B4-480F-8D01-41943A890FD7}" destId="{A7D9045D-B71E-48B3-A865-E809D51531FA}" srcOrd="0" destOrd="0" presId="urn:microsoft.com/office/officeart/2005/8/layout/orgChart1"/>
    <dgm:cxn modelId="{ECFED352-D3A0-4F50-8F2F-EE1C36CBCC1D}" type="presParOf" srcId="{73C1F8D2-B3B4-480F-8D01-41943A890FD7}" destId="{A025B194-C1D8-425A-90DC-3B20E7688599}" srcOrd="1" destOrd="0" presId="urn:microsoft.com/office/officeart/2005/8/layout/orgChart1"/>
    <dgm:cxn modelId="{E917A60B-5C9F-40F6-9859-627D732A8946}" type="presParOf" srcId="{91DDAE80-1A2D-4459-A10F-FC5A4463B759}" destId="{5734E45A-4E88-422F-8580-082937D8F601}" srcOrd="1" destOrd="0" presId="urn:microsoft.com/office/officeart/2005/8/layout/orgChart1"/>
    <dgm:cxn modelId="{EFFEC89B-7A43-405B-AA50-CA76CD4CB496}" type="presParOf" srcId="{91DDAE80-1A2D-4459-A10F-FC5A4463B759}" destId="{6E8EA03B-E08E-4FB1-8C42-BF8DC5EA6870}" srcOrd="2" destOrd="0" presId="urn:microsoft.com/office/officeart/2005/8/layout/orgChart1"/>
    <dgm:cxn modelId="{403C64EE-1D5A-415F-A1F7-15F19D3F1773}" type="presParOf" srcId="{CC8B1E47-4C54-4A8A-B197-4984B8037E92}" destId="{39E1D18C-4259-4852-8F10-B21120747140}" srcOrd="4" destOrd="0" presId="urn:microsoft.com/office/officeart/2005/8/layout/orgChart1"/>
    <dgm:cxn modelId="{A02265DA-6908-48B1-91C9-8222BBAB10A0}" type="presParOf" srcId="{CC8B1E47-4C54-4A8A-B197-4984B8037E92}" destId="{4FEE134A-2C3B-4A59-BD7C-82ED8E8AEFB1}" srcOrd="5" destOrd="0" presId="urn:microsoft.com/office/officeart/2005/8/layout/orgChart1"/>
    <dgm:cxn modelId="{C500B251-E0F6-4192-A620-462B1E2F2681}" type="presParOf" srcId="{4FEE134A-2C3B-4A59-BD7C-82ED8E8AEFB1}" destId="{33581733-CB1F-48CB-9538-F12BEC364723}" srcOrd="0" destOrd="0" presId="urn:microsoft.com/office/officeart/2005/8/layout/orgChart1"/>
    <dgm:cxn modelId="{D02DA659-8B1E-4B5D-BB9B-08E6D5DD8C3A}" type="presParOf" srcId="{33581733-CB1F-48CB-9538-F12BEC364723}" destId="{CEC80A28-156D-40CB-BE19-471BF179A7FB}" srcOrd="0" destOrd="0" presId="urn:microsoft.com/office/officeart/2005/8/layout/orgChart1"/>
    <dgm:cxn modelId="{BAD7AE6C-AA14-4B05-B687-C19720A0B2E3}" type="presParOf" srcId="{33581733-CB1F-48CB-9538-F12BEC364723}" destId="{FCF61CEE-12FD-4A55-ACFE-06740EA9E35E}" srcOrd="1" destOrd="0" presId="urn:microsoft.com/office/officeart/2005/8/layout/orgChart1"/>
    <dgm:cxn modelId="{AE9E4654-9804-4AA0-947B-E2B51581C25C}" type="presParOf" srcId="{4FEE134A-2C3B-4A59-BD7C-82ED8E8AEFB1}" destId="{D2D21051-185C-4E62-A617-827E5301D78B}" srcOrd="1" destOrd="0" presId="urn:microsoft.com/office/officeart/2005/8/layout/orgChart1"/>
    <dgm:cxn modelId="{BD114040-35D8-44DD-A59B-7A1CB3F633CB}" type="presParOf" srcId="{4FEE134A-2C3B-4A59-BD7C-82ED8E8AEFB1}" destId="{6E701819-B727-4A5F-8A58-16E0346BB0A8}" srcOrd="2" destOrd="0" presId="urn:microsoft.com/office/officeart/2005/8/layout/orgChart1"/>
    <dgm:cxn modelId="{610913D1-9CB6-4BEB-B39E-C9F7276A3D04}" type="presParOf" srcId="{CC8B1E47-4C54-4A8A-B197-4984B8037E92}" destId="{E61D17A4-EA07-4383-A5BB-FF0E610586B6}" srcOrd="6" destOrd="0" presId="urn:microsoft.com/office/officeart/2005/8/layout/orgChart1"/>
    <dgm:cxn modelId="{70CDD559-3326-4D4A-9F3D-7C3D8F8E466E}" type="presParOf" srcId="{CC8B1E47-4C54-4A8A-B197-4984B8037E92}" destId="{CF366E3B-0DD1-422E-96CB-DA8233AEEBF9}" srcOrd="7" destOrd="0" presId="urn:microsoft.com/office/officeart/2005/8/layout/orgChart1"/>
    <dgm:cxn modelId="{111E3EBB-C818-43F2-B208-5827B9BD1C08}" type="presParOf" srcId="{CF366E3B-0DD1-422E-96CB-DA8233AEEBF9}" destId="{938F26FB-7FA0-4CC9-8E2F-91AD26E805DC}" srcOrd="0" destOrd="0" presId="urn:microsoft.com/office/officeart/2005/8/layout/orgChart1"/>
    <dgm:cxn modelId="{3E7F8EBD-094C-419E-AE9C-89F590ABBBA1}" type="presParOf" srcId="{938F26FB-7FA0-4CC9-8E2F-91AD26E805DC}" destId="{B67635C8-6314-45FF-9FC7-BB9CE4B0C6EC}" srcOrd="0" destOrd="0" presId="urn:microsoft.com/office/officeart/2005/8/layout/orgChart1"/>
    <dgm:cxn modelId="{BE7DD787-1C97-44FC-84B5-E9E510A0BDA0}" type="presParOf" srcId="{938F26FB-7FA0-4CC9-8E2F-91AD26E805DC}" destId="{5BA6F93A-F273-4AC1-9AF5-81F5BDC818E4}" srcOrd="1" destOrd="0" presId="urn:microsoft.com/office/officeart/2005/8/layout/orgChart1"/>
    <dgm:cxn modelId="{F3E0A4B3-A1D0-47E9-AA47-1B756F9DF882}" type="presParOf" srcId="{CF366E3B-0DD1-422E-96CB-DA8233AEEBF9}" destId="{C24CB2BA-FC35-4D9A-B78E-8351C0F48F33}" srcOrd="1" destOrd="0" presId="urn:microsoft.com/office/officeart/2005/8/layout/orgChart1"/>
    <dgm:cxn modelId="{5AC0BAE0-11B7-466F-9828-BD0BACDBB01C}" type="presParOf" srcId="{C24CB2BA-FC35-4D9A-B78E-8351C0F48F33}" destId="{54F3CDF6-B7F8-4590-B07A-AF7E2B44270E}" srcOrd="0" destOrd="0" presId="urn:microsoft.com/office/officeart/2005/8/layout/orgChart1"/>
    <dgm:cxn modelId="{F745BE6C-82B1-4754-B428-807F679048C7}" type="presParOf" srcId="{C24CB2BA-FC35-4D9A-B78E-8351C0F48F33}" destId="{5D79CD7A-8AF0-47C1-B9AE-ED6A84FD6A46}" srcOrd="1" destOrd="0" presId="urn:microsoft.com/office/officeart/2005/8/layout/orgChart1"/>
    <dgm:cxn modelId="{DF88FCD8-6A91-48B1-9CD0-06060E14A76B}" type="presParOf" srcId="{5D79CD7A-8AF0-47C1-B9AE-ED6A84FD6A46}" destId="{27453C3E-7B21-4E84-AF89-59528EC6188F}" srcOrd="0" destOrd="0" presId="urn:microsoft.com/office/officeart/2005/8/layout/orgChart1"/>
    <dgm:cxn modelId="{555D52E6-7A56-4926-85C8-E84CD1BA7189}" type="presParOf" srcId="{27453C3E-7B21-4E84-AF89-59528EC6188F}" destId="{EA487784-4A80-4005-84F0-9713C58F8DB6}" srcOrd="0" destOrd="0" presId="urn:microsoft.com/office/officeart/2005/8/layout/orgChart1"/>
    <dgm:cxn modelId="{7381F54A-1D20-47EC-8442-BAC55A67D416}" type="presParOf" srcId="{27453C3E-7B21-4E84-AF89-59528EC6188F}" destId="{11EC2043-2988-4A51-941F-1C6DF040D036}" srcOrd="1" destOrd="0" presId="urn:microsoft.com/office/officeart/2005/8/layout/orgChart1"/>
    <dgm:cxn modelId="{7BFEA147-4570-46ED-A648-E8B9C726312B}" type="presParOf" srcId="{5D79CD7A-8AF0-47C1-B9AE-ED6A84FD6A46}" destId="{F1D2D515-0174-48A7-A321-143613983F25}" srcOrd="1" destOrd="0" presId="urn:microsoft.com/office/officeart/2005/8/layout/orgChart1"/>
    <dgm:cxn modelId="{A2908D09-72B5-4EC8-BF82-7B321ACAAFFF}" type="presParOf" srcId="{5D79CD7A-8AF0-47C1-B9AE-ED6A84FD6A46}" destId="{DC3C28A2-4401-40E2-81C6-93C1F3BB7F91}" srcOrd="2" destOrd="0" presId="urn:microsoft.com/office/officeart/2005/8/layout/orgChart1"/>
    <dgm:cxn modelId="{13E71393-2847-4229-BC31-2C0B73A01D99}" type="presParOf" srcId="{C24CB2BA-FC35-4D9A-B78E-8351C0F48F33}" destId="{BB614DF4-EE61-44BF-AA45-05D215CCB7C7}" srcOrd="2" destOrd="0" presId="urn:microsoft.com/office/officeart/2005/8/layout/orgChart1"/>
    <dgm:cxn modelId="{5942D7ED-C57C-4720-B4D6-11A024E0B655}" type="presParOf" srcId="{C24CB2BA-FC35-4D9A-B78E-8351C0F48F33}" destId="{1A349E9F-05FF-44B2-9557-A8C53FCDE463}" srcOrd="3" destOrd="0" presId="urn:microsoft.com/office/officeart/2005/8/layout/orgChart1"/>
    <dgm:cxn modelId="{EFD050AD-1786-4E31-A51E-B9275F9FB113}" type="presParOf" srcId="{1A349E9F-05FF-44B2-9557-A8C53FCDE463}" destId="{18EEE4EC-0F09-4CE7-85A8-45CB2EA7A016}" srcOrd="0" destOrd="0" presId="urn:microsoft.com/office/officeart/2005/8/layout/orgChart1"/>
    <dgm:cxn modelId="{F083A498-8A3E-488A-AC84-32B1A8E4CD2A}" type="presParOf" srcId="{18EEE4EC-0F09-4CE7-85A8-45CB2EA7A016}" destId="{771DF64B-B97C-48BD-806B-9D267ECD5093}" srcOrd="0" destOrd="0" presId="urn:microsoft.com/office/officeart/2005/8/layout/orgChart1"/>
    <dgm:cxn modelId="{22C4594F-A068-463D-A286-D3CC3B159540}" type="presParOf" srcId="{18EEE4EC-0F09-4CE7-85A8-45CB2EA7A016}" destId="{B6DCED10-E6B2-4154-8718-5358F6D2407D}" srcOrd="1" destOrd="0" presId="urn:microsoft.com/office/officeart/2005/8/layout/orgChart1"/>
    <dgm:cxn modelId="{9D91087A-10FD-4C80-A9D8-035F3DB1B976}" type="presParOf" srcId="{1A349E9F-05FF-44B2-9557-A8C53FCDE463}" destId="{ABA0681E-54A1-4077-B032-B762C54AFC7C}" srcOrd="1" destOrd="0" presId="urn:microsoft.com/office/officeart/2005/8/layout/orgChart1"/>
    <dgm:cxn modelId="{8E9C7A96-024E-4EFC-BD46-7AED6C2CEC27}" type="presParOf" srcId="{1A349E9F-05FF-44B2-9557-A8C53FCDE463}" destId="{789452F4-D3A5-4C05-96B8-030391B211AD}" srcOrd="2" destOrd="0" presId="urn:microsoft.com/office/officeart/2005/8/layout/orgChart1"/>
    <dgm:cxn modelId="{7438A304-3DC1-4769-ADC7-78DED4E5447E}" type="presParOf" srcId="{C24CB2BA-FC35-4D9A-B78E-8351C0F48F33}" destId="{350454EE-A010-4FEA-8C99-96FBF79C3094}" srcOrd="4" destOrd="0" presId="urn:microsoft.com/office/officeart/2005/8/layout/orgChart1"/>
    <dgm:cxn modelId="{D735435D-04CE-4DBE-94BE-CE2B94184815}" type="presParOf" srcId="{C24CB2BA-FC35-4D9A-B78E-8351C0F48F33}" destId="{7BFDBDA0-D90D-4CF3-AFBD-08D2C8362AA4}" srcOrd="5" destOrd="0" presId="urn:microsoft.com/office/officeart/2005/8/layout/orgChart1"/>
    <dgm:cxn modelId="{75EF54B3-9A85-4C18-B9FA-0AE27F344F47}" type="presParOf" srcId="{7BFDBDA0-D90D-4CF3-AFBD-08D2C8362AA4}" destId="{C779CDF7-78F8-455F-89FD-70DB0A81E722}" srcOrd="0" destOrd="0" presId="urn:microsoft.com/office/officeart/2005/8/layout/orgChart1"/>
    <dgm:cxn modelId="{9363936B-39A9-46C6-A540-05F65160B900}" type="presParOf" srcId="{C779CDF7-78F8-455F-89FD-70DB0A81E722}" destId="{81D6CDBF-3C8F-41B6-8E4C-8CCC69C9A9D0}" srcOrd="0" destOrd="0" presId="urn:microsoft.com/office/officeart/2005/8/layout/orgChart1"/>
    <dgm:cxn modelId="{936218CF-C3F9-44FC-8BEE-2A619A1B3017}" type="presParOf" srcId="{C779CDF7-78F8-455F-89FD-70DB0A81E722}" destId="{5405E608-BB3A-4BD7-A78C-E0BD38ED9697}" srcOrd="1" destOrd="0" presId="urn:microsoft.com/office/officeart/2005/8/layout/orgChart1"/>
    <dgm:cxn modelId="{B822AC0A-4D2F-428B-A29E-FD76B40F09CF}" type="presParOf" srcId="{7BFDBDA0-D90D-4CF3-AFBD-08D2C8362AA4}" destId="{E7CDF8FB-5D98-48F0-AF9A-AFB5E6ABD900}" srcOrd="1" destOrd="0" presId="urn:microsoft.com/office/officeart/2005/8/layout/orgChart1"/>
    <dgm:cxn modelId="{49FC8B4B-3E64-4270-A14E-58457866D523}" type="presParOf" srcId="{7BFDBDA0-D90D-4CF3-AFBD-08D2C8362AA4}" destId="{3E73E89D-87E1-48C6-9B1C-A7EDA91C1D1E}" srcOrd="2" destOrd="0" presId="urn:microsoft.com/office/officeart/2005/8/layout/orgChart1"/>
    <dgm:cxn modelId="{EB6D3CB7-883F-4650-BFDE-DDAD41E31251}" type="presParOf" srcId="{CF366E3B-0DD1-422E-96CB-DA8233AEEBF9}" destId="{B6497046-1E10-4486-B7D8-E8C3CE0AE2BF}" srcOrd="2" destOrd="0" presId="urn:microsoft.com/office/officeart/2005/8/layout/orgChart1"/>
    <dgm:cxn modelId="{F300ABAE-D85C-4A05-B926-BC343DDE0355}" type="presParOf" srcId="{CC8B1E47-4C54-4A8A-B197-4984B8037E92}" destId="{E3EB0257-90D6-4E89-87BE-C770626BDEC4}" srcOrd="8" destOrd="0" presId="urn:microsoft.com/office/officeart/2005/8/layout/orgChart1"/>
    <dgm:cxn modelId="{07BAF6F6-F285-4CBD-BAD5-A0626D5C4351}" type="presParOf" srcId="{CC8B1E47-4C54-4A8A-B197-4984B8037E92}" destId="{43C63612-45B9-4537-A379-233A882995F7}" srcOrd="9" destOrd="0" presId="urn:microsoft.com/office/officeart/2005/8/layout/orgChart1"/>
    <dgm:cxn modelId="{FDEF4DD4-8888-4CE7-8CC6-B59CDE0ED465}" type="presParOf" srcId="{43C63612-45B9-4537-A379-233A882995F7}" destId="{A94E06FE-4DF7-48FA-9A38-16391FB33EEA}" srcOrd="0" destOrd="0" presId="urn:microsoft.com/office/officeart/2005/8/layout/orgChart1"/>
    <dgm:cxn modelId="{D786E6E0-0A52-4568-A917-99771BE3F0D5}" type="presParOf" srcId="{A94E06FE-4DF7-48FA-9A38-16391FB33EEA}" destId="{A5A4C983-8D9F-4EF4-8B1F-774F4B8B7922}" srcOrd="0" destOrd="0" presId="urn:microsoft.com/office/officeart/2005/8/layout/orgChart1"/>
    <dgm:cxn modelId="{0EDCC247-0936-4640-92C4-552CD6B730F4}" type="presParOf" srcId="{A94E06FE-4DF7-48FA-9A38-16391FB33EEA}" destId="{03B908BC-7766-4B51-ADD4-AA81A82F0C4E}" srcOrd="1" destOrd="0" presId="urn:microsoft.com/office/officeart/2005/8/layout/orgChart1"/>
    <dgm:cxn modelId="{6B71C943-5805-42F1-BE8D-542F7187FA79}" type="presParOf" srcId="{43C63612-45B9-4537-A379-233A882995F7}" destId="{C08AA867-0405-4591-B5AD-22CA8D3BAAFB}" srcOrd="1" destOrd="0" presId="urn:microsoft.com/office/officeart/2005/8/layout/orgChart1"/>
    <dgm:cxn modelId="{2D662F4D-67E8-415F-BDE2-F1AD97308F3F}" type="presParOf" srcId="{C08AA867-0405-4591-B5AD-22CA8D3BAAFB}" destId="{2D2FDB5C-6C62-44E2-B0ED-ADC0D8BE6D82}" srcOrd="0" destOrd="0" presId="urn:microsoft.com/office/officeart/2005/8/layout/orgChart1"/>
    <dgm:cxn modelId="{E5A35A23-CECE-49D5-8F1D-A299458F0FFA}" type="presParOf" srcId="{C08AA867-0405-4591-B5AD-22CA8D3BAAFB}" destId="{4154EC15-90D6-41C1-9573-354B248B5519}" srcOrd="1" destOrd="0" presId="urn:microsoft.com/office/officeart/2005/8/layout/orgChart1"/>
    <dgm:cxn modelId="{7DF9161C-785D-4949-A40E-677FBAAA7B7D}" type="presParOf" srcId="{4154EC15-90D6-41C1-9573-354B248B5519}" destId="{3B108C4C-0E12-4C99-B53D-8D82559CADBD}" srcOrd="0" destOrd="0" presId="urn:microsoft.com/office/officeart/2005/8/layout/orgChart1"/>
    <dgm:cxn modelId="{92BD213A-2E4D-49C0-9D07-0BB4D4793003}" type="presParOf" srcId="{3B108C4C-0E12-4C99-B53D-8D82559CADBD}" destId="{0BA95CA7-E982-4BB2-97B3-F8B758889A00}" srcOrd="0" destOrd="0" presId="urn:microsoft.com/office/officeart/2005/8/layout/orgChart1"/>
    <dgm:cxn modelId="{270A4140-FB18-4B18-A767-CC4BAB1C48B9}" type="presParOf" srcId="{3B108C4C-0E12-4C99-B53D-8D82559CADBD}" destId="{7B0E4EF7-ED5D-43F5-865B-A8F050756236}" srcOrd="1" destOrd="0" presId="urn:microsoft.com/office/officeart/2005/8/layout/orgChart1"/>
    <dgm:cxn modelId="{1813F4FF-E153-4936-8F65-CBE06A32B662}" type="presParOf" srcId="{4154EC15-90D6-41C1-9573-354B248B5519}" destId="{4120BA7F-F9E8-4318-BC14-8D20DDD7D8B9}" srcOrd="1" destOrd="0" presId="urn:microsoft.com/office/officeart/2005/8/layout/orgChart1"/>
    <dgm:cxn modelId="{6E59DFD8-43F8-4EF1-A893-513D9CE4C014}" type="presParOf" srcId="{4154EC15-90D6-41C1-9573-354B248B5519}" destId="{59C65857-CC18-4415-B6A6-75629616B6F9}" srcOrd="2" destOrd="0" presId="urn:microsoft.com/office/officeart/2005/8/layout/orgChart1"/>
    <dgm:cxn modelId="{3407DD56-F3D3-4BDD-B84E-9B3AA45E5D12}" type="presParOf" srcId="{C08AA867-0405-4591-B5AD-22CA8D3BAAFB}" destId="{848E2FE5-674A-4145-AC06-F810C41A0893}" srcOrd="2" destOrd="0" presId="urn:microsoft.com/office/officeart/2005/8/layout/orgChart1"/>
    <dgm:cxn modelId="{81085AE6-B82C-442E-9B57-BC8B7FF6DA45}" type="presParOf" srcId="{C08AA867-0405-4591-B5AD-22CA8D3BAAFB}" destId="{A17F39A8-BEB0-4CD4-99A9-EFEAD41ECE3C}" srcOrd="3" destOrd="0" presId="urn:microsoft.com/office/officeart/2005/8/layout/orgChart1"/>
    <dgm:cxn modelId="{CCDB2810-EFA7-4F4D-96DE-BB9739C8EAE0}" type="presParOf" srcId="{A17F39A8-BEB0-4CD4-99A9-EFEAD41ECE3C}" destId="{16383A2C-A124-4E2C-8C5B-31193E53217B}" srcOrd="0" destOrd="0" presId="urn:microsoft.com/office/officeart/2005/8/layout/orgChart1"/>
    <dgm:cxn modelId="{86AF6F90-2341-4A78-A075-3332774E54E0}" type="presParOf" srcId="{16383A2C-A124-4E2C-8C5B-31193E53217B}" destId="{63B062B2-E08F-47BD-9033-27E9CCF2C035}" srcOrd="0" destOrd="0" presId="urn:microsoft.com/office/officeart/2005/8/layout/orgChart1"/>
    <dgm:cxn modelId="{F956E239-BE9A-4FDA-B5B6-6AE380887FBA}" type="presParOf" srcId="{16383A2C-A124-4E2C-8C5B-31193E53217B}" destId="{D06CA95D-13C9-46E8-87ED-58C3A4DC5FCD}" srcOrd="1" destOrd="0" presId="urn:microsoft.com/office/officeart/2005/8/layout/orgChart1"/>
    <dgm:cxn modelId="{33D64D7E-7E6F-41CF-9794-30A29B3CDFEC}" type="presParOf" srcId="{A17F39A8-BEB0-4CD4-99A9-EFEAD41ECE3C}" destId="{59AA2F68-3B0A-4D76-B624-A563B6A37E46}" srcOrd="1" destOrd="0" presId="urn:microsoft.com/office/officeart/2005/8/layout/orgChart1"/>
    <dgm:cxn modelId="{9241101E-316C-4596-83C5-EDE99F608011}" type="presParOf" srcId="{A17F39A8-BEB0-4CD4-99A9-EFEAD41ECE3C}" destId="{61BBA088-A5CB-4F18-89EA-00F825C950CB}" srcOrd="2" destOrd="0" presId="urn:microsoft.com/office/officeart/2005/8/layout/orgChart1"/>
    <dgm:cxn modelId="{5CE36C18-6E07-4D21-A665-8ECF0FF0A2DC}" type="presParOf" srcId="{43C63612-45B9-4537-A379-233A882995F7}" destId="{66E592A7-2663-4E3C-8CDB-C823E180ADCD}" srcOrd="2" destOrd="0" presId="urn:microsoft.com/office/officeart/2005/8/layout/orgChart1"/>
    <dgm:cxn modelId="{8F53FF1E-7CFA-4C64-A0CE-29014D69FA94}" type="presParOf" srcId="{CC8B1E47-4C54-4A8A-B197-4984B8037E92}" destId="{819DF8B9-1756-4F0F-8019-443E3F5E3134}" srcOrd="10" destOrd="0" presId="urn:microsoft.com/office/officeart/2005/8/layout/orgChart1"/>
    <dgm:cxn modelId="{2C86BE5B-96A0-4AC8-979F-D38416F1B502}" type="presParOf" srcId="{CC8B1E47-4C54-4A8A-B197-4984B8037E92}" destId="{8C77A7B9-4CD0-4943-92A1-9710BE677BCE}" srcOrd="11" destOrd="0" presId="urn:microsoft.com/office/officeart/2005/8/layout/orgChart1"/>
    <dgm:cxn modelId="{F7C2907F-85D2-4320-A950-69BE5233D36B}" type="presParOf" srcId="{8C77A7B9-4CD0-4943-92A1-9710BE677BCE}" destId="{75FE50FC-B053-4D50-95E2-2219B32EAAEA}" srcOrd="0" destOrd="0" presId="urn:microsoft.com/office/officeart/2005/8/layout/orgChart1"/>
    <dgm:cxn modelId="{A6FF659B-3CD7-41A4-B38F-9CDB26FB9FC3}" type="presParOf" srcId="{75FE50FC-B053-4D50-95E2-2219B32EAAEA}" destId="{E6815EC2-517E-4813-B2A0-126438211441}" srcOrd="0" destOrd="0" presId="urn:microsoft.com/office/officeart/2005/8/layout/orgChart1"/>
    <dgm:cxn modelId="{6894BA8B-005A-4583-A8B7-66BE7C0E92D7}" type="presParOf" srcId="{75FE50FC-B053-4D50-95E2-2219B32EAAEA}" destId="{F8AD1095-D757-4EC2-9529-0FE34CD8BCF2}" srcOrd="1" destOrd="0" presId="urn:microsoft.com/office/officeart/2005/8/layout/orgChart1"/>
    <dgm:cxn modelId="{B8525795-9124-4749-951D-B152DDD1AA6C}" type="presParOf" srcId="{8C77A7B9-4CD0-4943-92A1-9710BE677BCE}" destId="{E4555C64-E585-4B75-98C5-9A2531F19964}" srcOrd="1" destOrd="0" presId="urn:microsoft.com/office/officeart/2005/8/layout/orgChart1"/>
    <dgm:cxn modelId="{C15F5523-84DA-4EA0-8251-7B5147EF47AA}" type="presParOf" srcId="{8C77A7B9-4CD0-4943-92A1-9710BE677BCE}" destId="{3605115B-403E-40BE-8CC1-C16FC229692D}" srcOrd="2" destOrd="0" presId="urn:microsoft.com/office/officeart/2005/8/layout/orgChart1"/>
    <dgm:cxn modelId="{B86CA235-BC2A-49C7-816E-9BF033085EDE}" type="presParOf" srcId="{CC8B1E47-4C54-4A8A-B197-4984B8037E92}" destId="{12A85EFC-CF10-4963-83AC-6F71EA187943}" srcOrd="12" destOrd="0" presId="urn:microsoft.com/office/officeart/2005/8/layout/orgChart1"/>
    <dgm:cxn modelId="{3DE6D3A3-D823-4EDB-ABDA-29CEEE1FC935}" type="presParOf" srcId="{CC8B1E47-4C54-4A8A-B197-4984B8037E92}" destId="{E1318AC2-097B-4B4F-9308-64471632ABBA}" srcOrd="13" destOrd="0" presId="urn:microsoft.com/office/officeart/2005/8/layout/orgChart1"/>
    <dgm:cxn modelId="{B82F90FA-CE36-4559-BB8A-8FA93929362D}" type="presParOf" srcId="{E1318AC2-097B-4B4F-9308-64471632ABBA}" destId="{9F27ABAE-30C5-44DF-962D-7146A4206A78}" srcOrd="0" destOrd="0" presId="urn:microsoft.com/office/officeart/2005/8/layout/orgChart1"/>
    <dgm:cxn modelId="{6AE053F7-D9EA-4C59-BC93-0A84C6F595ED}" type="presParOf" srcId="{9F27ABAE-30C5-44DF-962D-7146A4206A78}" destId="{2B1A53CE-DE7D-4D8F-A1AA-02097F5D17A6}" srcOrd="0" destOrd="0" presId="urn:microsoft.com/office/officeart/2005/8/layout/orgChart1"/>
    <dgm:cxn modelId="{B0AC91DE-4634-4064-9837-3624AC07847F}" type="presParOf" srcId="{9F27ABAE-30C5-44DF-962D-7146A4206A78}" destId="{01E40F6E-2070-4224-8AD7-6277A0F9B449}" srcOrd="1" destOrd="0" presId="urn:microsoft.com/office/officeart/2005/8/layout/orgChart1"/>
    <dgm:cxn modelId="{3190FF11-E9C8-464F-907A-7C85115DD22B}" type="presParOf" srcId="{E1318AC2-097B-4B4F-9308-64471632ABBA}" destId="{DE427674-6783-4B14-9750-75F3DDAEBC16}" srcOrd="1" destOrd="0" presId="urn:microsoft.com/office/officeart/2005/8/layout/orgChart1"/>
    <dgm:cxn modelId="{5725EFE1-5F51-4FE5-A511-F40CBED2FD2F}" type="presParOf" srcId="{E1318AC2-097B-4B4F-9308-64471632ABBA}" destId="{3A405112-EE26-472E-8586-20E015EC3866}" srcOrd="2" destOrd="0" presId="urn:microsoft.com/office/officeart/2005/8/layout/orgChart1"/>
    <dgm:cxn modelId="{A6975781-2802-4B9F-9F9D-2B7C4940D5EF}" type="presParOf" srcId="{F1AA58BA-64C8-4253-B5D5-BA011EF84D4D}" destId="{41FBE4B9-A4BF-43FB-900C-1C58B7030EB3}" srcOrd="2" destOrd="0" presId="urn:microsoft.com/office/officeart/2005/8/layout/orgChart1"/>
    <dgm:cxn modelId="{DFD2C11C-AFC6-4A7C-B78A-60F9575293C7}" type="presParOf" srcId="{F82728AF-A317-43CC-BEE0-1C5A655569EA}" destId="{93527016-C41A-49C6-8FD5-70D23D321538}" srcOrd="8" destOrd="0" presId="urn:microsoft.com/office/officeart/2005/8/layout/orgChart1"/>
    <dgm:cxn modelId="{479C94DF-8048-4332-AA40-9D697DBB843F}" type="presParOf" srcId="{F82728AF-A317-43CC-BEE0-1C5A655569EA}" destId="{B2D985E6-7743-4838-BB17-B0A0D44B007A}" srcOrd="9" destOrd="0" presId="urn:microsoft.com/office/officeart/2005/8/layout/orgChart1"/>
    <dgm:cxn modelId="{2CC871E9-5723-4677-AAFC-FF0B6C51F753}" type="presParOf" srcId="{B2D985E6-7743-4838-BB17-B0A0D44B007A}" destId="{EB0AFA81-5E2D-4391-90B2-E63140C02657}" srcOrd="0" destOrd="0" presId="urn:microsoft.com/office/officeart/2005/8/layout/orgChart1"/>
    <dgm:cxn modelId="{6A08FF24-A830-45BC-8454-A42E72461A4A}" type="presParOf" srcId="{EB0AFA81-5E2D-4391-90B2-E63140C02657}" destId="{96CEC549-B94F-46BA-98C8-D73FEBC91A16}" srcOrd="0" destOrd="0" presId="urn:microsoft.com/office/officeart/2005/8/layout/orgChart1"/>
    <dgm:cxn modelId="{7D2FC285-10DE-4564-B6A6-C492DCF3FC16}" type="presParOf" srcId="{EB0AFA81-5E2D-4391-90B2-E63140C02657}" destId="{B7321A86-5FCB-4C00-97DE-1EF31B0ACEF9}" srcOrd="1" destOrd="0" presId="urn:microsoft.com/office/officeart/2005/8/layout/orgChart1"/>
    <dgm:cxn modelId="{9A29C123-0F8F-4F02-B4DD-33A28FA017A6}" type="presParOf" srcId="{B2D985E6-7743-4838-BB17-B0A0D44B007A}" destId="{9985C03C-BF5F-4B0C-A1E7-1563C138D12F}" srcOrd="1" destOrd="0" presId="urn:microsoft.com/office/officeart/2005/8/layout/orgChart1"/>
    <dgm:cxn modelId="{EFF85897-028F-4033-A12F-117631B84947}" type="presParOf" srcId="{9985C03C-BF5F-4B0C-A1E7-1563C138D12F}" destId="{CDE12021-3655-4FB4-9C81-838523AF9E4A}" srcOrd="0" destOrd="0" presId="urn:microsoft.com/office/officeart/2005/8/layout/orgChart1"/>
    <dgm:cxn modelId="{69964EB9-D119-47D1-8895-C9EDE1A292CF}" type="presParOf" srcId="{9985C03C-BF5F-4B0C-A1E7-1563C138D12F}" destId="{B13E5C6E-85E9-4F69-98F0-697037C8ACE1}" srcOrd="1" destOrd="0" presId="urn:microsoft.com/office/officeart/2005/8/layout/orgChart1"/>
    <dgm:cxn modelId="{8439933F-E179-43F5-A6AC-547CAEAC0307}" type="presParOf" srcId="{B13E5C6E-85E9-4F69-98F0-697037C8ACE1}" destId="{9453499F-9AC1-46FE-AFCF-9B2DD79C58A1}" srcOrd="0" destOrd="0" presId="urn:microsoft.com/office/officeart/2005/8/layout/orgChart1"/>
    <dgm:cxn modelId="{F7434403-E0CF-49E5-9107-8FBDD087A6D8}" type="presParOf" srcId="{9453499F-9AC1-46FE-AFCF-9B2DD79C58A1}" destId="{1EFD960D-65EC-4743-A218-E101AFA3912E}" srcOrd="0" destOrd="0" presId="urn:microsoft.com/office/officeart/2005/8/layout/orgChart1"/>
    <dgm:cxn modelId="{DAB1EB96-CEF9-454A-8912-4F93CD67C6F1}" type="presParOf" srcId="{9453499F-9AC1-46FE-AFCF-9B2DD79C58A1}" destId="{B0F26930-1E6D-4851-AB7B-6849B8D652E5}" srcOrd="1" destOrd="0" presId="urn:microsoft.com/office/officeart/2005/8/layout/orgChart1"/>
    <dgm:cxn modelId="{83D7FDBB-5924-42A6-9BE4-A2D719745B01}" type="presParOf" srcId="{B13E5C6E-85E9-4F69-98F0-697037C8ACE1}" destId="{04CAEAB3-10D6-42A1-821D-E6840B3EF96D}" srcOrd="1" destOrd="0" presId="urn:microsoft.com/office/officeart/2005/8/layout/orgChart1"/>
    <dgm:cxn modelId="{38FCCE0B-F3F8-43EC-9A97-A175FAE100B6}" type="presParOf" srcId="{B13E5C6E-85E9-4F69-98F0-697037C8ACE1}" destId="{6C71C3BA-BE9D-4803-A3F6-51D315B9009C}" srcOrd="2" destOrd="0" presId="urn:microsoft.com/office/officeart/2005/8/layout/orgChart1"/>
    <dgm:cxn modelId="{6B1F2FBE-4812-4E29-8019-2070BEAE7B67}" type="presParOf" srcId="{9985C03C-BF5F-4B0C-A1E7-1563C138D12F}" destId="{8F3734E1-B2FA-4C65-8F6D-0C20FD25947B}" srcOrd="2" destOrd="0" presId="urn:microsoft.com/office/officeart/2005/8/layout/orgChart1"/>
    <dgm:cxn modelId="{635227FB-70E4-456A-A393-4F0DC73F1507}" type="presParOf" srcId="{9985C03C-BF5F-4B0C-A1E7-1563C138D12F}" destId="{FE2F621B-92CD-4102-ABAD-82384C5109D6}" srcOrd="3" destOrd="0" presId="urn:microsoft.com/office/officeart/2005/8/layout/orgChart1"/>
    <dgm:cxn modelId="{0BF61FBD-C45E-4B95-8B69-C38B5D3B6BF8}" type="presParOf" srcId="{FE2F621B-92CD-4102-ABAD-82384C5109D6}" destId="{C1D3FBD1-CF46-4231-8659-B91DA0A18767}" srcOrd="0" destOrd="0" presId="urn:microsoft.com/office/officeart/2005/8/layout/orgChart1"/>
    <dgm:cxn modelId="{A66F3967-6A82-4B85-BFFF-86B5E15B494B}" type="presParOf" srcId="{C1D3FBD1-CF46-4231-8659-B91DA0A18767}" destId="{6211B2ED-EBB4-42B2-9005-C5630A5166EC}" srcOrd="0" destOrd="0" presId="urn:microsoft.com/office/officeart/2005/8/layout/orgChart1"/>
    <dgm:cxn modelId="{27B0EBCA-E6EB-4457-9534-9D19DC5913C0}" type="presParOf" srcId="{C1D3FBD1-CF46-4231-8659-B91DA0A18767}" destId="{3769076E-D107-453A-BE7A-EE5DC829BCF6}" srcOrd="1" destOrd="0" presId="urn:microsoft.com/office/officeart/2005/8/layout/orgChart1"/>
    <dgm:cxn modelId="{958D7347-04C8-45F6-8E71-3E37940F8664}" type="presParOf" srcId="{FE2F621B-92CD-4102-ABAD-82384C5109D6}" destId="{3C1761A8-2404-41C2-BB06-4FB889F4D7C6}" srcOrd="1" destOrd="0" presId="urn:microsoft.com/office/officeart/2005/8/layout/orgChart1"/>
    <dgm:cxn modelId="{D30CBFDC-8CC5-4CB9-BCF0-284BBBAEAB74}" type="presParOf" srcId="{FE2F621B-92CD-4102-ABAD-82384C5109D6}" destId="{6A5788F2-DED6-44AC-880E-1EEFD91AA668}" srcOrd="2" destOrd="0" presId="urn:microsoft.com/office/officeart/2005/8/layout/orgChart1"/>
    <dgm:cxn modelId="{D24D9306-F50B-4806-99FA-E1DB302FED60}" type="presParOf" srcId="{9985C03C-BF5F-4B0C-A1E7-1563C138D12F}" destId="{B0ED53CC-E55F-49E0-BA5F-F7D2233C74D9}" srcOrd="4" destOrd="0" presId="urn:microsoft.com/office/officeart/2005/8/layout/orgChart1"/>
    <dgm:cxn modelId="{18101034-EDBB-4766-ADAD-8EAE1125CCE7}" type="presParOf" srcId="{9985C03C-BF5F-4B0C-A1E7-1563C138D12F}" destId="{B4B1F4FF-8733-4D22-A47D-97C58D2B0A63}" srcOrd="5" destOrd="0" presId="urn:microsoft.com/office/officeart/2005/8/layout/orgChart1"/>
    <dgm:cxn modelId="{13795730-EBE9-4CBE-9375-D29F536CF501}" type="presParOf" srcId="{B4B1F4FF-8733-4D22-A47D-97C58D2B0A63}" destId="{37AE219A-EA00-420E-809C-FB02848AEB55}" srcOrd="0" destOrd="0" presId="urn:microsoft.com/office/officeart/2005/8/layout/orgChart1"/>
    <dgm:cxn modelId="{522014BE-7AC6-40B9-BAF8-0E0BE551FF1A}" type="presParOf" srcId="{37AE219A-EA00-420E-809C-FB02848AEB55}" destId="{EE88E0C9-0430-4671-8EE1-2610BED7F46D}" srcOrd="0" destOrd="0" presId="urn:microsoft.com/office/officeart/2005/8/layout/orgChart1"/>
    <dgm:cxn modelId="{0A749481-A030-4673-916A-6954DFAA0D16}" type="presParOf" srcId="{37AE219A-EA00-420E-809C-FB02848AEB55}" destId="{C8919219-E461-4C60-B50B-CA1389D79576}" srcOrd="1" destOrd="0" presId="urn:microsoft.com/office/officeart/2005/8/layout/orgChart1"/>
    <dgm:cxn modelId="{EE9CA23F-1DC8-4B18-886A-4C59ED6D3C7E}" type="presParOf" srcId="{B4B1F4FF-8733-4D22-A47D-97C58D2B0A63}" destId="{7FF5AE66-5483-483B-9D62-908017ABCCDF}" srcOrd="1" destOrd="0" presId="urn:microsoft.com/office/officeart/2005/8/layout/orgChart1"/>
    <dgm:cxn modelId="{D07BE574-728B-4268-9E4A-852C3DC817AA}" type="presParOf" srcId="{B4B1F4FF-8733-4D22-A47D-97C58D2B0A63}" destId="{6F1B26B6-A097-4A6A-B86F-45A17AB35CC3}" srcOrd="2" destOrd="0" presId="urn:microsoft.com/office/officeart/2005/8/layout/orgChart1"/>
    <dgm:cxn modelId="{FC7C1643-B056-4BB8-ACB7-7AE97FD3B704}" type="presParOf" srcId="{9985C03C-BF5F-4B0C-A1E7-1563C138D12F}" destId="{11D63A0C-8752-4EAE-93AF-54CA21747084}" srcOrd="6" destOrd="0" presId="urn:microsoft.com/office/officeart/2005/8/layout/orgChart1"/>
    <dgm:cxn modelId="{32CDF0D5-225B-4D2C-B961-CEABAB5BE1C9}" type="presParOf" srcId="{9985C03C-BF5F-4B0C-A1E7-1563C138D12F}" destId="{DCB60DE1-9B2C-4B10-BBB9-48955523BC47}" srcOrd="7" destOrd="0" presId="urn:microsoft.com/office/officeart/2005/8/layout/orgChart1"/>
    <dgm:cxn modelId="{D6583066-F5C8-47E5-BE35-F4241D0CF2FD}" type="presParOf" srcId="{DCB60DE1-9B2C-4B10-BBB9-48955523BC47}" destId="{9CA04E32-6C97-4A5F-ABCC-DAD1B29248F8}" srcOrd="0" destOrd="0" presId="urn:microsoft.com/office/officeart/2005/8/layout/orgChart1"/>
    <dgm:cxn modelId="{DC058EFC-7646-46C5-AD76-ED1BAA5D77BD}" type="presParOf" srcId="{9CA04E32-6C97-4A5F-ABCC-DAD1B29248F8}" destId="{90612331-4B69-4A21-9AEA-C00C31C30110}" srcOrd="0" destOrd="0" presId="urn:microsoft.com/office/officeart/2005/8/layout/orgChart1"/>
    <dgm:cxn modelId="{0A50FA13-3F6D-46EB-91DF-91D69394BE53}" type="presParOf" srcId="{9CA04E32-6C97-4A5F-ABCC-DAD1B29248F8}" destId="{2A85A980-4176-4A52-9980-9C048D81E0F9}" srcOrd="1" destOrd="0" presId="urn:microsoft.com/office/officeart/2005/8/layout/orgChart1"/>
    <dgm:cxn modelId="{CE76B73D-E057-4F0E-995F-1E36B1CB9AEF}" type="presParOf" srcId="{DCB60DE1-9B2C-4B10-BBB9-48955523BC47}" destId="{B90C308A-94A9-4C84-A622-8772B06970A3}" srcOrd="1" destOrd="0" presId="urn:microsoft.com/office/officeart/2005/8/layout/orgChart1"/>
    <dgm:cxn modelId="{81494EAC-2F40-4803-8B44-295B4782DE8D}" type="presParOf" srcId="{DCB60DE1-9B2C-4B10-BBB9-48955523BC47}" destId="{D9C542CA-99C2-4096-8EC7-22A95CDE8107}" srcOrd="2" destOrd="0" presId="urn:microsoft.com/office/officeart/2005/8/layout/orgChart1"/>
    <dgm:cxn modelId="{5FEBDE87-F904-4BDE-A6DA-A92F61DBE224}" type="presParOf" srcId="{B2D985E6-7743-4838-BB17-B0A0D44B007A}" destId="{0211655C-4C6D-4F7D-BB5B-A86258C4CA5C}" srcOrd="2" destOrd="0" presId="urn:microsoft.com/office/officeart/2005/8/layout/orgChart1"/>
    <dgm:cxn modelId="{B4F4061C-2477-4F42-90ED-2EDBE5A90386}" type="presParOf" srcId="{F82728AF-A317-43CC-BEE0-1C5A655569EA}" destId="{91AFB1C1-1E81-4746-80FC-E79CF781C4DF}" srcOrd="10" destOrd="0" presId="urn:microsoft.com/office/officeart/2005/8/layout/orgChart1"/>
    <dgm:cxn modelId="{7AD11850-41BE-46F4-8695-EAFABEF10B5A}" type="presParOf" srcId="{F82728AF-A317-43CC-BEE0-1C5A655569EA}" destId="{30935626-A326-475E-BC8D-4B48E4E266C8}" srcOrd="11" destOrd="0" presId="urn:microsoft.com/office/officeart/2005/8/layout/orgChart1"/>
    <dgm:cxn modelId="{7938D5E2-F7EA-4DAB-9E1A-3ECC242F6CD9}" type="presParOf" srcId="{30935626-A326-475E-BC8D-4B48E4E266C8}" destId="{FF6F4770-AFDF-4269-9FFD-BA9F1ABFB8C3}" srcOrd="0" destOrd="0" presId="urn:microsoft.com/office/officeart/2005/8/layout/orgChart1"/>
    <dgm:cxn modelId="{DF528189-1CC1-4DF2-8AFD-11424BBD2060}" type="presParOf" srcId="{FF6F4770-AFDF-4269-9FFD-BA9F1ABFB8C3}" destId="{E86A6FE0-8408-4451-B96F-602A1678FE45}" srcOrd="0" destOrd="0" presId="urn:microsoft.com/office/officeart/2005/8/layout/orgChart1"/>
    <dgm:cxn modelId="{A0F3B024-45E0-42B0-9ED6-0A83ACA241A0}" type="presParOf" srcId="{FF6F4770-AFDF-4269-9FFD-BA9F1ABFB8C3}" destId="{18E52BC0-DFF5-46BB-BF5F-90B1E0995F51}" srcOrd="1" destOrd="0" presId="urn:microsoft.com/office/officeart/2005/8/layout/orgChart1"/>
    <dgm:cxn modelId="{598FB153-1F63-4741-85AF-BC5AC18C5473}" type="presParOf" srcId="{30935626-A326-475E-BC8D-4B48E4E266C8}" destId="{C58FF216-4621-434F-9AF7-3E1214C769E8}" srcOrd="1" destOrd="0" presId="urn:microsoft.com/office/officeart/2005/8/layout/orgChart1"/>
    <dgm:cxn modelId="{9C9BD174-5674-43BE-90E9-10BDEFD32710}" type="presParOf" srcId="{C58FF216-4621-434F-9AF7-3E1214C769E8}" destId="{68D15140-5583-4B9A-9B3F-ABA910792C51}" srcOrd="0" destOrd="0" presId="urn:microsoft.com/office/officeart/2005/8/layout/orgChart1"/>
    <dgm:cxn modelId="{B1D8D9F7-5B18-4CEE-BC7D-EB11AC3CCBEB}" type="presParOf" srcId="{C58FF216-4621-434F-9AF7-3E1214C769E8}" destId="{06737636-96BF-48C9-B68E-08964789DE40}" srcOrd="1" destOrd="0" presId="urn:microsoft.com/office/officeart/2005/8/layout/orgChart1"/>
    <dgm:cxn modelId="{9105376B-FED9-409C-B728-040D31F42475}" type="presParOf" srcId="{06737636-96BF-48C9-B68E-08964789DE40}" destId="{B881BBFB-17AA-4EB1-A834-E5CE8A218601}" srcOrd="0" destOrd="0" presId="urn:microsoft.com/office/officeart/2005/8/layout/orgChart1"/>
    <dgm:cxn modelId="{1B2F6E7F-3E64-4FF8-8D37-7FC4E562FA63}" type="presParOf" srcId="{B881BBFB-17AA-4EB1-A834-E5CE8A218601}" destId="{38058048-8EA9-4344-B12C-EDBBD6BE996F}" srcOrd="0" destOrd="0" presId="urn:microsoft.com/office/officeart/2005/8/layout/orgChart1"/>
    <dgm:cxn modelId="{86DF6395-0A82-40BD-A1B5-356F392C4161}" type="presParOf" srcId="{B881BBFB-17AA-4EB1-A834-E5CE8A218601}" destId="{1B55349F-F038-4756-A691-1A461B577656}" srcOrd="1" destOrd="0" presId="urn:microsoft.com/office/officeart/2005/8/layout/orgChart1"/>
    <dgm:cxn modelId="{DF3CFB8E-CA2D-47C2-BAE4-A74848FB6BF1}" type="presParOf" srcId="{06737636-96BF-48C9-B68E-08964789DE40}" destId="{0DDFC85A-C809-46FF-912D-B460A5CDB8AA}" srcOrd="1" destOrd="0" presId="urn:microsoft.com/office/officeart/2005/8/layout/orgChart1"/>
    <dgm:cxn modelId="{1C526D1F-195A-4807-8268-3D6B685E37A0}" type="presParOf" srcId="{06737636-96BF-48C9-B68E-08964789DE40}" destId="{F91C09D0-91DA-4E6A-9EF2-84E9FA03BDF3}" srcOrd="2" destOrd="0" presId="urn:microsoft.com/office/officeart/2005/8/layout/orgChart1"/>
    <dgm:cxn modelId="{6C3E55D6-695D-4D69-9619-5D6A2C9DF3D7}" type="presParOf" srcId="{C58FF216-4621-434F-9AF7-3E1214C769E8}" destId="{83C762B8-67FE-455F-8C14-EFD29125426D}" srcOrd="2" destOrd="0" presId="urn:microsoft.com/office/officeart/2005/8/layout/orgChart1"/>
    <dgm:cxn modelId="{3FB2CB7C-B4B1-455E-BD47-E965A432DD03}" type="presParOf" srcId="{C58FF216-4621-434F-9AF7-3E1214C769E8}" destId="{72D713F5-C4CD-42C4-A6BD-50C7572C3C0E}" srcOrd="3" destOrd="0" presId="urn:microsoft.com/office/officeart/2005/8/layout/orgChart1"/>
    <dgm:cxn modelId="{704F8D37-116B-4ED2-B1DF-45D607FBFAB3}" type="presParOf" srcId="{72D713F5-C4CD-42C4-A6BD-50C7572C3C0E}" destId="{1BB21A9D-34CE-4DFD-9632-8AF3633678B0}" srcOrd="0" destOrd="0" presId="urn:microsoft.com/office/officeart/2005/8/layout/orgChart1"/>
    <dgm:cxn modelId="{F1B91758-C984-4856-830A-67F649FA1D67}" type="presParOf" srcId="{1BB21A9D-34CE-4DFD-9632-8AF3633678B0}" destId="{5E7BD8A8-0872-4819-AB63-9287E1779804}" srcOrd="0" destOrd="0" presId="urn:microsoft.com/office/officeart/2005/8/layout/orgChart1"/>
    <dgm:cxn modelId="{04F3FF94-DD5A-44E9-A3F9-92C608C9823A}" type="presParOf" srcId="{1BB21A9D-34CE-4DFD-9632-8AF3633678B0}" destId="{4CEADD4D-53AC-4468-9262-662EA7331B60}" srcOrd="1" destOrd="0" presId="urn:microsoft.com/office/officeart/2005/8/layout/orgChart1"/>
    <dgm:cxn modelId="{D190431C-ADF5-4EB9-A064-2372BE244F44}" type="presParOf" srcId="{72D713F5-C4CD-42C4-A6BD-50C7572C3C0E}" destId="{53A814B9-C851-43B6-84BA-316DDE14C109}" srcOrd="1" destOrd="0" presId="urn:microsoft.com/office/officeart/2005/8/layout/orgChart1"/>
    <dgm:cxn modelId="{23ABCD33-FD39-42E7-8B30-DB406357778A}" type="presParOf" srcId="{72D713F5-C4CD-42C4-A6BD-50C7572C3C0E}" destId="{BD4A3F76-4984-437F-A045-1436BAC08231}" srcOrd="2" destOrd="0" presId="urn:microsoft.com/office/officeart/2005/8/layout/orgChart1"/>
    <dgm:cxn modelId="{F4441FD0-36F8-4017-B335-522A531C8C47}" type="presParOf" srcId="{30935626-A326-475E-BC8D-4B48E4E266C8}" destId="{60913231-928D-4754-8FA3-1BB58BD826C1}" srcOrd="2" destOrd="0" presId="urn:microsoft.com/office/officeart/2005/8/layout/orgChart1"/>
    <dgm:cxn modelId="{9476F85E-4AAF-4C7A-9B05-CB839DF31257}" type="presParOf" srcId="{8B2A52DB-4CF2-462C-B5E6-1560387890A9}" destId="{5F6BAD55-3544-4026-B961-0ADEB84328B0}"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C762B8-67FE-455F-8C14-EFD29125426D}">
      <dsp:nvSpPr>
        <dsp:cNvPr id="0" name=""/>
        <dsp:cNvSpPr/>
      </dsp:nvSpPr>
      <dsp:spPr>
        <a:xfrm>
          <a:off x="6230439" y="2762610"/>
          <a:ext cx="91440" cy="1353553"/>
        </a:xfrm>
        <a:custGeom>
          <a:avLst/>
          <a:gdLst/>
          <a:ahLst/>
          <a:cxnLst/>
          <a:rect l="0" t="0" r="0" b="0"/>
          <a:pathLst>
            <a:path>
              <a:moveTo>
                <a:pt x="45720" y="0"/>
              </a:moveTo>
              <a:lnTo>
                <a:pt x="45720" y="1353553"/>
              </a:lnTo>
              <a:lnTo>
                <a:pt x="117231" y="13535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D15140-5583-4B9A-9B3F-ABA910792C51}">
      <dsp:nvSpPr>
        <dsp:cNvPr id="0" name=""/>
        <dsp:cNvSpPr/>
      </dsp:nvSpPr>
      <dsp:spPr>
        <a:xfrm>
          <a:off x="6230439" y="2762610"/>
          <a:ext cx="91440" cy="457321"/>
        </a:xfrm>
        <a:custGeom>
          <a:avLst/>
          <a:gdLst/>
          <a:ahLst/>
          <a:cxnLst/>
          <a:rect l="0" t="0" r="0" b="0"/>
          <a:pathLst>
            <a:path>
              <a:moveTo>
                <a:pt x="45720" y="0"/>
              </a:moveTo>
              <a:lnTo>
                <a:pt x="45720" y="457321"/>
              </a:lnTo>
              <a:lnTo>
                <a:pt x="131620" y="4573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AFB1C1-1E81-4746-80FC-E79CF781C4DF}">
      <dsp:nvSpPr>
        <dsp:cNvPr id="0" name=""/>
        <dsp:cNvSpPr/>
      </dsp:nvSpPr>
      <dsp:spPr>
        <a:xfrm>
          <a:off x="3483588" y="1166020"/>
          <a:ext cx="3085787" cy="1101536"/>
        </a:xfrm>
        <a:custGeom>
          <a:avLst/>
          <a:gdLst/>
          <a:ahLst/>
          <a:cxnLst/>
          <a:rect l="0" t="0" r="0" b="0"/>
          <a:pathLst>
            <a:path>
              <a:moveTo>
                <a:pt x="0" y="0"/>
              </a:moveTo>
              <a:lnTo>
                <a:pt x="0" y="1072108"/>
              </a:lnTo>
              <a:lnTo>
                <a:pt x="3085787" y="1072108"/>
              </a:lnTo>
              <a:lnTo>
                <a:pt x="3085787" y="1101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D63A0C-8752-4EAE-93AF-54CA21747084}">
      <dsp:nvSpPr>
        <dsp:cNvPr id="0" name=""/>
        <dsp:cNvSpPr/>
      </dsp:nvSpPr>
      <dsp:spPr>
        <a:xfrm>
          <a:off x="5335415" y="2795985"/>
          <a:ext cx="114588" cy="2666538"/>
        </a:xfrm>
        <a:custGeom>
          <a:avLst/>
          <a:gdLst/>
          <a:ahLst/>
          <a:cxnLst/>
          <a:rect l="0" t="0" r="0" b="0"/>
          <a:pathLst>
            <a:path>
              <a:moveTo>
                <a:pt x="0" y="0"/>
              </a:moveTo>
              <a:lnTo>
                <a:pt x="0" y="2666538"/>
              </a:lnTo>
              <a:lnTo>
                <a:pt x="114588" y="26665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D53CC-E55F-49E0-BA5F-F7D2233C74D9}">
      <dsp:nvSpPr>
        <dsp:cNvPr id="0" name=""/>
        <dsp:cNvSpPr/>
      </dsp:nvSpPr>
      <dsp:spPr>
        <a:xfrm>
          <a:off x="5335415" y="2795985"/>
          <a:ext cx="114588" cy="2010046"/>
        </a:xfrm>
        <a:custGeom>
          <a:avLst/>
          <a:gdLst/>
          <a:ahLst/>
          <a:cxnLst/>
          <a:rect l="0" t="0" r="0" b="0"/>
          <a:pathLst>
            <a:path>
              <a:moveTo>
                <a:pt x="0" y="0"/>
              </a:moveTo>
              <a:lnTo>
                <a:pt x="0" y="2010046"/>
              </a:lnTo>
              <a:lnTo>
                <a:pt x="114588" y="2010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3734E1-B2FA-4C65-8F6D-0C20FD25947B}">
      <dsp:nvSpPr>
        <dsp:cNvPr id="0" name=""/>
        <dsp:cNvSpPr/>
      </dsp:nvSpPr>
      <dsp:spPr>
        <a:xfrm>
          <a:off x="5335415" y="2795985"/>
          <a:ext cx="114588" cy="1353553"/>
        </a:xfrm>
        <a:custGeom>
          <a:avLst/>
          <a:gdLst/>
          <a:ahLst/>
          <a:cxnLst/>
          <a:rect l="0" t="0" r="0" b="0"/>
          <a:pathLst>
            <a:path>
              <a:moveTo>
                <a:pt x="0" y="0"/>
              </a:moveTo>
              <a:lnTo>
                <a:pt x="0" y="1353553"/>
              </a:lnTo>
              <a:lnTo>
                <a:pt x="114588" y="13535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E12021-3655-4FB4-9C81-838523AF9E4A}">
      <dsp:nvSpPr>
        <dsp:cNvPr id="0" name=""/>
        <dsp:cNvSpPr/>
      </dsp:nvSpPr>
      <dsp:spPr>
        <a:xfrm>
          <a:off x="5335415" y="2795985"/>
          <a:ext cx="114588" cy="457321"/>
        </a:xfrm>
        <a:custGeom>
          <a:avLst/>
          <a:gdLst/>
          <a:ahLst/>
          <a:cxnLst/>
          <a:rect l="0" t="0" r="0" b="0"/>
          <a:pathLst>
            <a:path>
              <a:moveTo>
                <a:pt x="0" y="0"/>
              </a:moveTo>
              <a:lnTo>
                <a:pt x="0" y="457321"/>
              </a:lnTo>
              <a:lnTo>
                <a:pt x="114588" y="45732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527016-C41A-49C6-8FD5-70D23D321538}">
      <dsp:nvSpPr>
        <dsp:cNvPr id="0" name=""/>
        <dsp:cNvSpPr/>
      </dsp:nvSpPr>
      <dsp:spPr>
        <a:xfrm>
          <a:off x="3483588" y="1166020"/>
          <a:ext cx="2213808" cy="1101536"/>
        </a:xfrm>
        <a:custGeom>
          <a:avLst/>
          <a:gdLst/>
          <a:ahLst/>
          <a:cxnLst/>
          <a:rect l="0" t="0" r="0" b="0"/>
          <a:pathLst>
            <a:path>
              <a:moveTo>
                <a:pt x="0" y="0"/>
              </a:moveTo>
              <a:lnTo>
                <a:pt x="0" y="1072108"/>
              </a:lnTo>
              <a:lnTo>
                <a:pt x="2213808" y="1072108"/>
              </a:lnTo>
              <a:lnTo>
                <a:pt x="2213808" y="11015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85EFC-CF10-4963-83AC-6F71EA187943}">
      <dsp:nvSpPr>
        <dsp:cNvPr id="0" name=""/>
        <dsp:cNvSpPr/>
      </dsp:nvSpPr>
      <dsp:spPr>
        <a:xfrm>
          <a:off x="2091277" y="2795986"/>
          <a:ext cx="2840999" cy="193780"/>
        </a:xfrm>
        <a:custGeom>
          <a:avLst/>
          <a:gdLst/>
          <a:ahLst/>
          <a:cxnLst/>
          <a:rect l="0" t="0" r="0" b="0"/>
          <a:pathLst>
            <a:path>
              <a:moveTo>
                <a:pt x="0" y="0"/>
              </a:moveTo>
              <a:lnTo>
                <a:pt x="0" y="164351"/>
              </a:lnTo>
              <a:lnTo>
                <a:pt x="2840999" y="164351"/>
              </a:lnTo>
              <a:lnTo>
                <a:pt x="2840999"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9DF8B9-1756-4F0F-8019-443E3F5E3134}">
      <dsp:nvSpPr>
        <dsp:cNvPr id="0" name=""/>
        <dsp:cNvSpPr/>
      </dsp:nvSpPr>
      <dsp:spPr>
        <a:xfrm>
          <a:off x="2091277" y="2795986"/>
          <a:ext cx="2107645" cy="193780"/>
        </a:xfrm>
        <a:custGeom>
          <a:avLst/>
          <a:gdLst/>
          <a:ahLst/>
          <a:cxnLst/>
          <a:rect l="0" t="0" r="0" b="0"/>
          <a:pathLst>
            <a:path>
              <a:moveTo>
                <a:pt x="0" y="0"/>
              </a:moveTo>
              <a:lnTo>
                <a:pt x="0" y="164351"/>
              </a:lnTo>
              <a:lnTo>
                <a:pt x="2107645" y="164351"/>
              </a:lnTo>
              <a:lnTo>
                <a:pt x="2107645"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8E2FE5-674A-4145-AC06-F810C41A0893}">
      <dsp:nvSpPr>
        <dsp:cNvPr id="0" name=""/>
        <dsp:cNvSpPr/>
      </dsp:nvSpPr>
      <dsp:spPr>
        <a:xfrm>
          <a:off x="3110463" y="3516846"/>
          <a:ext cx="91440" cy="1289184"/>
        </a:xfrm>
        <a:custGeom>
          <a:avLst/>
          <a:gdLst/>
          <a:ahLst/>
          <a:cxnLst/>
          <a:rect l="0" t="0" r="0" b="0"/>
          <a:pathLst>
            <a:path>
              <a:moveTo>
                <a:pt x="45720" y="0"/>
              </a:moveTo>
              <a:lnTo>
                <a:pt x="45720" y="1289184"/>
              </a:lnTo>
              <a:lnTo>
                <a:pt x="129658" y="12891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2FDB5C-6C62-44E2-B0ED-ADC0D8BE6D82}">
      <dsp:nvSpPr>
        <dsp:cNvPr id="0" name=""/>
        <dsp:cNvSpPr/>
      </dsp:nvSpPr>
      <dsp:spPr>
        <a:xfrm>
          <a:off x="3110463" y="3516846"/>
          <a:ext cx="91440" cy="632692"/>
        </a:xfrm>
        <a:custGeom>
          <a:avLst/>
          <a:gdLst/>
          <a:ahLst/>
          <a:cxnLst/>
          <a:rect l="0" t="0" r="0" b="0"/>
          <a:pathLst>
            <a:path>
              <a:moveTo>
                <a:pt x="45720" y="0"/>
              </a:moveTo>
              <a:lnTo>
                <a:pt x="45720" y="632692"/>
              </a:lnTo>
              <a:lnTo>
                <a:pt x="129658" y="6326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EB0257-90D6-4E89-87BE-C770626BDEC4}">
      <dsp:nvSpPr>
        <dsp:cNvPr id="0" name=""/>
        <dsp:cNvSpPr/>
      </dsp:nvSpPr>
      <dsp:spPr>
        <a:xfrm>
          <a:off x="2091277" y="2795986"/>
          <a:ext cx="1346015" cy="193780"/>
        </a:xfrm>
        <a:custGeom>
          <a:avLst/>
          <a:gdLst/>
          <a:ahLst/>
          <a:cxnLst/>
          <a:rect l="0" t="0" r="0" b="0"/>
          <a:pathLst>
            <a:path>
              <a:moveTo>
                <a:pt x="0" y="0"/>
              </a:moveTo>
              <a:lnTo>
                <a:pt x="0" y="164351"/>
              </a:lnTo>
              <a:lnTo>
                <a:pt x="1346015" y="164351"/>
              </a:lnTo>
              <a:lnTo>
                <a:pt x="1346015"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0454EE-A010-4FEA-8C99-96FBF79C3094}">
      <dsp:nvSpPr>
        <dsp:cNvPr id="0" name=""/>
        <dsp:cNvSpPr/>
      </dsp:nvSpPr>
      <dsp:spPr>
        <a:xfrm>
          <a:off x="2377639" y="3516846"/>
          <a:ext cx="91440" cy="1969731"/>
        </a:xfrm>
        <a:custGeom>
          <a:avLst/>
          <a:gdLst/>
          <a:ahLst/>
          <a:cxnLst/>
          <a:rect l="0" t="0" r="0" b="0"/>
          <a:pathLst>
            <a:path>
              <a:moveTo>
                <a:pt x="45720" y="0"/>
              </a:moveTo>
              <a:lnTo>
                <a:pt x="45720" y="1969731"/>
              </a:lnTo>
              <a:lnTo>
                <a:pt x="107967" y="19697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614DF4-EE61-44BF-AA45-05D215CCB7C7}">
      <dsp:nvSpPr>
        <dsp:cNvPr id="0" name=""/>
        <dsp:cNvSpPr/>
      </dsp:nvSpPr>
      <dsp:spPr>
        <a:xfrm>
          <a:off x="2377639" y="3516846"/>
          <a:ext cx="91440" cy="1289184"/>
        </a:xfrm>
        <a:custGeom>
          <a:avLst/>
          <a:gdLst/>
          <a:ahLst/>
          <a:cxnLst/>
          <a:rect l="0" t="0" r="0" b="0"/>
          <a:pathLst>
            <a:path>
              <a:moveTo>
                <a:pt x="45720" y="0"/>
              </a:moveTo>
              <a:lnTo>
                <a:pt x="45720" y="1289184"/>
              </a:lnTo>
              <a:lnTo>
                <a:pt x="111891" y="12891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F3CDF6-B7F8-4590-B07A-AF7E2B44270E}">
      <dsp:nvSpPr>
        <dsp:cNvPr id="0" name=""/>
        <dsp:cNvSpPr/>
      </dsp:nvSpPr>
      <dsp:spPr>
        <a:xfrm>
          <a:off x="2377639" y="3516846"/>
          <a:ext cx="91440" cy="632692"/>
        </a:xfrm>
        <a:custGeom>
          <a:avLst/>
          <a:gdLst/>
          <a:ahLst/>
          <a:cxnLst/>
          <a:rect l="0" t="0" r="0" b="0"/>
          <a:pathLst>
            <a:path>
              <a:moveTo>
                <a:pt x="45720" y="0"/>
              </a:moveTo>
              <a:lnTo>
                <a:pt x="45720" y="632692"/>
              </a:lnTo>
              <a:lnTo>
                <a:pt x="111891" y="6326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61D17A4-EA07-4383-A5BB-FF0E610586B6}">
      <dsp:nvSpPr>
        <dsp:cNvPr id="0" name=""/>
        <dsp:cNvSpPr/>
      </dsp:nvSpPr>
      <dsp:spPr>
        <a:xfrm>
          <a:off x="2091277" y="2795986"/>
          <a:ext cx="613191" cy="193780"/>
        </a:xfrm>
        <a:custGeom>
          <a:avLst/>
          <a:gdLst/>
          <a:ahLst/>
          <a:cxnLst/>
          <a:rect l="0" t="0" r="0" b="0"/>
          <a:pathLst>
            <a:path>
              <a:moveTo>
                <a:pt x="0" y="0"/>
              </a:moveTo>
              <a:lnTo>
                <a:pt x="0" y="164351"/>
              </a:lnTo>
              <a:lnTo>
                <a:pt x="613191" y="164351"/>
              </a:lnTo>
              <a:lnTo>
                <a:pt x="613191"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E1D18C-4259-4852-8F10-B21120747140}">
      <dsp:nvSpPr>
        <dsp:cNvPr id="0" name=""/>
        <dsp:cNvSpPr/>
      </dsp:nvSpPr>
      <dsp:spPr>
        <a:xfrm>
          <a:off x="1965593" y="2795986"/>
          <a:ext cx="125683" cy="193780"/>
        </a:xfrm>
        <a:custGeom>
          <a:avLst/>
          <a:gdLst/>
          <a:ahLst/>
          <a:cxnLst/>
          <a:rect l="0" t="0" r="0" b="0"/>
          <a:pathLst>
            <a:path>
              <a:moveTo>
                <a:pt x="125683" y="0"/>
              </a:moveTo>
              <a:lnTo>
                <a:pt x="125683" y="164351"/>
              </a:lnTo>
              <a:lnTo>
                <a:pt x="0" y="164351"/>
              </a:lnTo>
              <a:lnTo>
                <a:pt x="0"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F6C3E7-E762-4771-BA1F-65F3FB1D6FFD}">
      <dsp:nvSpPr>
        <dsp:cNvPr id="0" name=""/>
        <dsp:cNvSpPr/>
      </dsp:nvSpPr>
      <dsp:spPr>
        <a:xfrm>
          <a:off x="1235821" y="2795986"/>
          <a:ext cx="855455" cy="193780"/>
        </a:xfrm>
        <a:custGeom>
          <a:avLst/>
          <a:gdLst/>
          <a:ahLst/>
          <a:cxnLst/>
          <a:rect l="0" t="0" r="0" b="0"/>
          <a:pathLst>
            <a:path>
              <a:moveTo>
                <a:pt x="855455" y="0"/>
              </a:moveTo>
              <a:lnTo>
                <a:pt x="855455" y="164351"/>
              </a:lnTo>
              <a:lnTo>
                <a:pt x="0" y="164351"/>
              </a:lnTo>
              <a:lnTo>
                <a:pt x="0"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A07FE4-3576-414A-92E4-529D1894CA58}">
      <dsp:nvSpPr>
        <dsp:cNvPr id="0" name=""/>
        <dsp:cNvSpPr/>
      </dsp:nvSpPr>
      <dsp:spPr>
        <a:xfrm>
          <a:off x="191977" y="3516846"/>
          <a:ext cx="99168" cy="1157633"/>
        </a:xfrm>
        <a:custGeom>
          <a:avLst/>
          <a:gdLst/>
          <a:ahLst/>
          <a:cxnLst/>
          <a:rect l="0" t="0" r="0" b="0"/>
          <a:pathLst>
            <a:path>
              <a:moveTo>
                <a:pt x="0" y="0"/>
              </a:moveTo>
              <a:lnTo>
                <a:pt x="0" y="1157633"/>
              </a:lnTo>
              <a:lnTo>
                <a:pt x="99168" y="11576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CFAD45-2FA0-456D-94B7-E96738CF55CF}">
      <dsp:nvSpPr>
        <dsp:cNvPr id="0" name=""/>
        <dsp:cNvSpPr/>
      </dsp:nvSpPr>
      <dsp:spPr>
        <a:xfrm>
          <a:off x="191977" y="3516846"/>
          <a:ext cx="99168" cy="588841"/>
        </a:xfrm>
        <a:custGeom>
          <a:avLst/>
          <a:gdLst/>
          <a:ahLst/>
          <a:cxnLst/>
          <a:rect l="0" t="0" r="0" b="0"/>
          <a:pathLst>
            <a:path>
              <a:moveTo>
                <a:pt x="0" y="0"/>
              </a:moveTo>
              <a:lnTo>
                <a:pt x="0" y="588841"/>
              </a:lnTo>
              <a:lnTo>
                <a:pt x="99168" y="58884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893048-3FA8-4D7F-9DF8-C522F82DA4D1}">
      <dsp:nvSpPr>
        <dsp:cNvPr id="0" name=""/>
        <dsp:cNvSpPr/>
      </dsp:nvSpPr>
      <dsp:spPr>
        <a:xfrm>
          <a:off x="473086" y="2795986"/>
          <a:ext cx="1618190" cy="193780"/>
        </a:xfrm>
        <a:custGeom>
          <a:avLst/>
          <a:gdLst/>
          <a:ahLst/>
          <a:cxnLst/>
          <a:rect l="0" t="0" r="0" b="0"/>
          <a:pathLst>
            <a:path>
              <a:moveTo>
                <a:pt x="1618190" y="0"/>
              </a:moveTo>
              <a:lnTo>
                <a:pt x="1618190" y="164351"/>
              </a:lnTo>
              <a:lnTo>
                <a:pt x="0" y="164351"/>
              </a:lnTo>
              <a:lnTo>
                <a:pt x="0" y="1937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F8C1175-908C-44C6-A16F-4271A2A7131B}">
      <dsp:nvSpPr>
        <dsp:cNvPr id="0" name=""/>
        <dsp:cNvSpPr/>
      </dsp:nvSpPr>
      <dsp:spPr>
        <a:xfrm>
          <a:off x="2091277" y="1166020"/>
          <a:ext cx="1392311" cy="1101538"/>
        </a:xfrm>
        <a:custGeom>
          <a:avLst/>
          <a:gdLst/>
          <a:ahLst/>
          <a:cxnLst/>
          <a:rect l="0" t="0" r="0" b="0"/>
          <a:pathLst>
            <a:path>
              <a:moveTo>
                <a:pt x="1392311" y="0"/>
              </a:moveTo>
              <a:lnTo>
                <a:pt x="1392311" y="1072109"/>
              </a:lnTo>
              <a:lnTo>
                <a:pt x="0" y="1072109"/>
              </a:lnTo>
              <a:lnTo>
                <a:pt x="0" y="11015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8D9AAA-F158-4DB9-A515-E3D7525EC162}">
      <dsp:nvSpPr>
        <dsp:cNvPr id="0" name=""/>
        <dsp:cNvSpPr/>
      </dsp:nvSpPr>
      <dsp:spPr>
        <a:xfrm>
          <a:off x="3483588" y="1166020"/>
          <a:ext cx="2576245" cy="344748"/>
        </a:xfrm>
        <a:custGeom>
          <a:avLst/>
          <a:gdLst/>
          <a:ahLst/>
          <a:cxnLst/>
          <a:rect l="0" t="0" r="0" b="0"/>
          <a:pathLst>
            <a:path>
              <a:moveTo>
                <a:pt x="0" y="0"/>
              </a:moveTo>
              <a:lnTo>
                <a:pt x="0" y="315319"/>
              </a:lnTo>
              <a:lnTo>
                <a:pt x="2576245" y="315319"/>
              </a:lnTo>
              <a:lnTo>
                <a:pt x="2576245" y="344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9778D7-95A1-4288-9F95-4EEF382EFB6C}">
      <dsp:nvSpPr>
        <dsp:cNvPr id="0" name=""/>
        <dsp:cNvSpPr/>
      </dsp:nvSpPr>
      <dsp:spPr>
        <a:xfrm>
          <a:off x="2932686" y="1166020"/>
          <a:ext cx="550901" cy="230313"/>
        </a:xfrm>
        <a:custGeom>
          <a:avLst/>
          <a:gdLst/>
          <a:ahLst/>
          <a:cxnLst/>
          <a:rect l="0" t="0" r="0" b="0"/>
          <a:pathLst>
            <a:path>
              <a:moveTo>
                <a:pt x="550901" y="0"/>
              </a:moveTo>
              <a:lnTo>
                <a:pt x="550901" y="200884"/>
              </a:lnTo>
              <a:lnTo>
                <a:pt x="0" y="200884"/>
              </a:lnTo>
              <a:lnTo>
                <a:pt x="0" y="2303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DADA56-133A-4091-8483-C919198C5526}">
      <dsp:nvSpPr>
        <dsp:cNvPr id="0" name=""/>
        <dsp:cNvSpPr/>
      </dsp:nvSpPr>
      <dsp:spPr>
        <a:xfrm>
          <a:off x="1677917" y="1166020"/>
          <a:ext cx="1805670" cy="237967"/>
        </a:xfrm>
        <a:custGeom>
          <a:avLst/>
          <a:gdLst/>
          <a:ahLst/>
          <a:cxnLst/>
          <a:rect l="0" t="0" r="0" b="0"/>
          <a:pathLst>
            <a:path>
              <a:moveTo>
                <a:pt x="1805670" y="0"/>
              </a:moveTo>
              <a:lnTo>
                <a:pt x="1805670" y="208538"/>
              </a:lnTo>
              <a:lnTo>
                <a:pt x="0" y="208538"/>
              </a:lnTo>
              <a:lnTo>
                <a:pt x="0" y="2379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69F06A-8A04-400A-8B90-DBD5C4C8E992}">
      <dsp:nvSpPr>
        <dsp:cNvPr id="0" name=""/>
        <dsp:cNvSpPr/>
      </dsp:nvSpPr>
      <dsp:spPr>
        <a:xfrm>
          <a:off x="2578635" y="493475"/>
          <a:ext cx="1809906" cy="67254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Phần mềm quản lý tài chính cho sinh viên</a:t>
          </a:r>
        </a:p>
      </dsp:txBody>
      <dsp:txXfrm>
        <a:off x="2578635" y="493475"/>
        <a:ext cx="1809906" cy="672545"/>
      </dsp:txXfrm>
    </dsp:sp>
    <dsp:sp modelId="{CE975700-6998-4275-8E04-254DA5F3B3EE}">
      <dsp:nvSpPr>
        <dsp:cNvPr id="0" name=""/>
        <dsp:cNvSpPr/>
      </dsp:nvSpPr>
      <dsp:spPr>
        <a:xfrm>
          <a:off x="1314454" y="1403987"/>
          <a:ext cx="726926" cy="545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Đăng ký</a:t>
          </a:r>
        </a:p>
      </dsp:txBody>
      <dsp:txXfrm>
        <a:off x="1314454" y="1403987"/>
        <a:ext cx="726926" cy="545195"/>
      </dsp:txXfrm>
    </dsp:sp>
    <dsp:sp modelId="{9C2AE2A6-1F44-4362-ABC4-EA4715A98247}">
      <dsp:nvSpPr>
        <dsp:cNvPr id="0" name=""/>
        <dsp:cNvSpPr/>
      </dsp:nvSpPr>
      <dsp:spPr>
        <a:xfrm>
          <a:off x="2569223" y="1396333"/>
          <a:ext cx="726926" cy="545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Đăng nhập</a:t>
          </a:r>
        </a:p>
      </dsp:txBody>
      <dsp:txXfrm>
        <a:off x="2569223" y="1396333"/>
        <a:ext cx="726926" cy="545195"/>
      </dsp:txXfrm>
    </dsp:sp>
    <dsp:sp modelId="{0722E43F-8B1E-431F-A994-7B9A6D1E6F38}">
      <dsp:nvSpPr>
        <dsp:cNvPr id="0" name=""/>
        <dsp:cNvSpPr/>
      </dsp:nvSpPr>
      <dsp:spPr>
        <a:xfrm>
          <a:off x="5723561" y="1510768"/>
          <a:ext cx="672545" cy="5044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Thiết lập các hủ tiền</a:t>
          </a:r>
        </a:p>
      </dsp:txBody>
      <dsp:txXfrm>
        <a:off x="5723561" y="1510768"/>
        <a:ext cx="672545" cy="504408"/>
      </dsp:txXfrm>
    </dsp:sp>
    <dsp:sp modelId="{24A327A2-F837-4F39-B2B3-78A2D2F72470}">
      <dsp:nvSpPr>
        <dsp:cNvPr id="0" name=""/>
        <dsp:cNvSpPr/>
      </dsp:nvSpPr>
      <dsp:spPr>
        <a:xfrm>
          <a:off x="1638799" y="2267558"/>
          <a:ext cx="904954" cy="528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Quản lý ghi nhận thu chi</a:t>
          </a:r>
        </a:p>
      </dsp:txBody>
      <dsp:txXfrm>
        <a:off x="1638799" y="2267558"/>
        <a:ext cx="904954" cy="528427"/>
      </dsp:txXfrm>
    </dsp:sp>
    <dsp:sp modelId="{86BA5671-0AA4-4E64-9667-9FBF35A1C3CB}">
      <dsp:nvSpPr>
        <dsp:cNvPr id="0" name=""/>
        <dsp:cNvSpPr/>
      </dsp:nvSpPr>
      <dsp:spPr>
        <a:xfrm>
          <a:off x="121700" y="2989767"/>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Xem giao dịch</a:t>
          </a:r>
        </a:p>
      </dsp:txBody>
      <dsp:txXfrm>
        <a:off x="121700" y="2989767"/>
        <a:ext cx="702772" cy="527079"/>
      </dsp:txXfrm>
    </dsp:sp>
    <dsp:sp modelId="{131F9854-ECEA-45B6-BA9F-AB5BDC8CEECF}">
      <dsp:nvSpPr>
        <dsp:cNvPr id="0" name=""/>
        <dsp:cNvSpPr/>
      </dsp:nvSpPr>
      <dsp:spPr>
        <a:xfrm>
          <a:off x="291146" y="3850721"/>
          <a:ext cx="717162" cy="509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Xem giao dịch theo ngày</a:t>
          </a:r>
        </a:p>
      </dsp:txBody>
      <dsp:txXfrm>
        <a:off x="291146" y="3850721"/>
        <a:ext cx="717162" cy="509933"/>
      </dsp:txXfrm>
    </dsp:sp>
    <dsp:sp modelId="{250E6589-C440-40B9-9AE0-6F18AE2C2F83}">
      <dsp:nvSpPr>
        <dsp:cNvPr id="0" name=""/>
        <dsp:cNvSpPr/>
      </dsp:nvSpPr>
      <dsp:spPr>
        <a:xfrm>
          <a:off x="291146" y="4419513"/>
          <a:ext cx="717162" cy="509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Xem giao dịch theo tháng</a:t>
          </a:r>
        </a:p>
      </dsp:txBody>
      <dsp:txXfrm>
        <a:off x="291146" y="4419513"/>
        <a:ext cx="717162" cy="509933"/>
      </dsp:txXfrm>
    </dsp:sp>
    <dsp:sp modelId="{A7D9045D-B71E-48B3-A865-E809D51531FA}">
      <dsp:nvSpPr>
        <dsp:cNvPr id="0" name=""/>
        <dsp:cNvSpPr/>
      </dsp:nvSpPr>
      <dsp:spPr>
        <a:xfrm>
          <a:off x="884435" y="2989767"/>
          <a:ext cx="702772" cy="509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Sửa giao dịch</a:t>
          </a:r>
        </a:p>
      </dsp:txBody>
      <dsp:txXfrm>
        <a:off x="884435" y="2989767"/>
        <a:ext cx="702772" cy="509933"/>
      </dsp:txXfrm>
    </dsp:sp>
    <dsp:sp modelId="{CEC80A28-156D-40CB-BE19-471BF179A7FB}">
      <dsp:nvSpPr>
        <dsp:cNvPr id="0" name=""/>
        <dsp:cNvSpPr/>
      </dsp:nvSpPr>
      <dsp:spPr>
        <a:xfrm>
          <a:off x="1614207" y="2989767"/>
          <a:ext cx="702772" cy="509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Xóa giao dịch</a:t>
          </a:r>
        </a:p>
      </dsp:txBody>
      <dsp:txXfrm>
        <a:off x="1614207" y="2989767"/>
        <a:ext cx="702772" cy="509933"/>
      </dsp:txXfrm>
    </dsp:sp>
    <dsp:sp modelId="{B67635C8-6314-45FF-9FC7-BB9CE4B0C6EC}">
      <dsp:nvSpPr>
        <dsp:cNvPr id="0" name=""/>
        <dsp:cNvSpPr/>
      </dsp:nvSpPr>
      <dsp:spPr>
        <a:xfrm>
          <a:off x="2353082" y="2989767"/>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Thiết lập thu chi định kỳ</a:t>
          </a:r>
        </a:p>
      </dsp:txBody>
      <dsp:txXfrm>
        <a:off x="2353082" y="2989767"/>
        <a:ext cx="702772" cy="527079"/>
      </dsp:txXfrm>
    </dsp:sp>
    <dsp:sp modelId="{EA487784-4A80-4005-84F0-9713C58F8DB6}">
      <dsp:nvSpPr>
        <dsp:cNvPr id="0" name=""/>
        <dsp:cNvSpPr/>
      </dsp:nvSpPr>
      <dsp:spPr>
        <a:xfrm>
          <a:off x="2489531" y="3850721"/>
          <a:ext cx="603261"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Lập thu chi theo ngày</a:t>
          </a:r>
        </a:p>
      </dsp:txBody>
      <dsp:txXfrm>
        <a:off x="2489531" y="3850721"/>
        <a:ext cx="603261" cy="597634"/>
      </dsp:txXfrm>
    </dsp:sp>
    <dsp:sp modelId="{771DF64B-B97C-48BD-806B-9D267ECD5093}">
      <dsp:nvSpPr>
        <dsp:cNvPr id="0" name=""/>
        <dsp:cNvSpPr/>
      </dsp:nvSpPr>
      <dsp:spPr>
        <a:xfrm>
          <a:off x="2489531" y="4507214"/>
          <a:ext cx="603261"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Lập thu chi theo tháng</a:t>
          </a:r>
        </a:p>
      </dsp:txBody>
      <dsp:txXfrm>
        <a:off x="2489531" y="4507214"/>
        <a:ext cx="603261" cy="597634"/>
      </dsp:txXfrm>
    </dsp:sp>
    <dsp:sp modelId="{81D6CDBF-3C8F-41B6-8E4C-8CCC69C9A9D0}">
      <dsp:nvSpPr>
        <dsp:cNvPr id="0" name=""/>
        <dsp:cNvSpPr/>
      </dsp:nvSpPr>
      <dsp:spPr>
        <a:xfrm>
          <a:off x="2485607" y="5186748"/>
          <a:ext cx="603261" cy="599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Thu chi theo năm</a:t>
          </a:r>
        </a:p>
      </dsp:txBody>
      <dsp:txXfrm>
        <a:off x="2485607" y="5186748"/>
        <a:ext cx="603261" cy="599661"/>
      </dsp:txXfrm>
    </dsp:sp>
    <dsp:sp modelId="{A5A4C983-8D9F-4EF4-8B1F-774F4B8B7922}">
      <dsp:nvSpPr>
        <dsp:cNvPr id="0" name=""/>
        <dsp:cNvSpPr/>
      </dsp:nvSpPr>
      <dsp:spPr>
        <a:xfrm>
          <a:off x="3085906" y="2989767"/>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Ghi nhận</a:t>
          </a:r>
        </a:p>
        <a:p>
          <a:pPr lvl="0" algn="ctr" defTabSz="444500">
            <a:lnSpc>
              <a:spcPct val="90000"/>
            </a:lnSpc>
            <a:spcBef>
              <a:spcPct val="0"/>
            </a:spcBef>
            <a:spcAft>
              <a:spcPct val="35000"/>
            </a:spcAft>
          </a:pPr>
          <a:r>
            <a:rPr lang="en-US" sz="1000" kern="1200"/>
            <a:t>thu nhập</a:t>
          </a:r>
        </a:p>
      </dsp:txBody>
      <dsp:txXfrm>
        <a:off x="3085906" y="2989767"/>
        <a:ext cx="702772" cy="527079"/>
      </dsp:txXfrm>
    </dsp:sp>
    <dsp:sp modelId="{0BA95CA7-E982-4BB2-97B3-F8B758889A00}">
      <dsp:nvSpPr>
        <dsp:cNvPr id="0" name=""/>
        <dsp:cNvSpPr/>
      </dsp:nvSpPr>
      <dsp:spPr>
        <a:xfrm>
          <a:off x="3240121" y="3850721"/>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Ghi nhận thu nhập cho tất cả hủ</a:t>
          </a:r>
        </a:p>
      </dsp:txBody>
      <dsp:txXfrm>
        <a:off x="3240121" y="3850721"/>
        <a:ext cx="717162" cy="597634"/>
      </dsp:txXfrm>
    </dsp:sp>
    <dsp:sp modelId="{63B062B2-E08F-47BD-9033-27E9CCF2C035}">
      <dsp:nvSpPr>
        <dsp:cNvPr id="0" name=""/>
        <dsp:cNvSpPr/>
      </dsp:nvSpPr>
      <dsp:spPr>
        <a:xfrm>
          <a:off x="3240121" y="4507214"/>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Ghi nhận thu nhập cho một hủ</a:t>
          </a:r>
        </a:p>
      </dsp:txBody>
      <dsp:txXfrm>
        <a:off x="3240121" y="4507214"/>
        <a:ext cx="717162" cy="597634"/>
      </dsp:txXfrm>
    </dsp:sp>
    <dsp:sp modelId="{E6815EC2-517E-4813-B2A0-126438211441}">
      <dsp:nvSpPr>
        <dsp:cNvPr id="0" name=""/>
        <dsp:cNvSpPr/>
      </dsp:nvSpPr>
      <dsp:spPr>
        <a:xfrm>
          <a:off x="3847536" y="2989767"/>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Ghi nhận </a:t>
          </a:r>
        </a:p>
        <a:p>
          <a:pPr lvl="0" algn="ctr" defTabSz="444500">
            <a:lnSpc>
              <a:spcPct val="90000"/>
            </a:lnSpc>
            <a:spcBef>
              <a:spcPct val="0"/>
            </a:spcBef>
            <a:spcAft>
              <a:spcPct val="35000"/>
            </a:spcAft>
          </a:pPr>
          <a:r>
            <a:rPr lang="en-US" sz="1000" kern="1200"/>
            <a:t>chi tiêu</a:t>
          </a:r>
        </a:p>
      </dsp:txBody>
      <dsp:txXfrm>
        <a:off x="3847536" y="2989767"/>
        <a:ext cx="702772" cy="527079"/>
      </dsp:txXfrm>
    </dsp:sp>
    <dsp:sp modelId="{2B1A53CE-DE7D-4D8F-A1AA-02097F5D17A6}">
      <dsp:nvSpPr>
        <dsp:cNvPr id="0" name=""/>
        <dsp:cNvSpPr/>
      </dsp:nvSpPr>
      <dsp:spPr>
        <a:xfrm>
          <a:off x="4573695" y="2989767"/>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Xem hạn mức chi tiêu trung bình</a:t>
          </a:r>
        </a:p>
      </dsp:txBody>
      <dsp:txXfrm>
        <a:off x="4573695" y="2989767"/>
        <a:ext cx="717162" cy="597634"/>
      </dsp:txXfrm>
    </dsp:sp>
    <dsp:sp modelId="{96CEC549-B94F-46BA-98C8-D73FEBC91A16}">
      <dsp:nvSpPr>
        <dsp:cNvPr id="0" name=""/>
        <dsp:cNvSpPr/>
      </dsp:nvSpPr>
      <dsp:spPr>
        <a:xfrm>
          <a:off x="5244920" y="2267557"/>
          <a:ext cx="904954" cy="528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Lập kế hoạch tiết kiệm</a:t>
          </a:r>
        </a:p>
      </dsp:txBody>
      <dsp:txXfrm>
        <a:off x="5244920" y="2267557"/>
        <a:ext cx="904954" cy="528427"/>
      </dsp:txXfrm>
    </dsp:sp>
    <dsp:sp modelId="{1EFD960D-65EC-4743-A218-E101AFA3912E}">
      <dsp:nvSpPr>
        <dsp:cNvPr id="0" name=""/>
        <dsp:cNvSpPr/>
      </dsp:nvSpPr>
      <dsp:spPr>
        <a:xfrm>
          <a:off x="5450003" y="2989767"/>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Thêm kế hoạch</a:t>
          </a:r>
        </a:p>
      </dsp:txBody>
      <dsp:txXfrm>
        <a:off x="5450003" y="2989767"/>
        <a:ext cx="702772" cy="527079"/>
      </dsp:txXfrm>
    </dsp:sp>
    <dsp:sp modelId="{6211B2ED-EBB4-42B2-9005-C5630A5166EC}">
      <dsp:nvSpPr>
        <dsp:cNvPr id="0" name=""/>
        <dsp:cNvSpPr/>
      </dsp:nvSpPr>
      <dsp:spPr>
        <a:xfrm>
          <a:off x="5450003" y="3850721"/>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Sửa kế hoạch</a:t>
          </a:r>
        </a:p>
      </dsp:txBody>
      <dsp:txXfrm>
        <a:off x="5450003" y="3850721"/>
        <a:ext cx="717162" cy="597634"/>
      </dsp:txXfrm>
    </dsp:sp>
    <dsp:sp modelId="{EE88E0C9-0430-4671-8EE1-2610BED7F46D}">
      <dsp:nvSpPr>
        <dsp:cNvPr id="0" name=""/>
        <dsp:cNvSpPr/>
      </dsp:nvSpPr>
      <dsp:spPr>
        <a:xfrm>
          <a:off x="5450003" y="4507214"/>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Xóa kế hoạch</a:t>
          </a:r>
        </a:p>
      </dsp:txBody>
      <dsp:txXfrm>
        <a:off x="5450003" y="4507214"/>
        <a:ext cx="717162" cy="597634"/>
      </dsp:txXfrm>
    </dsp:sp>
    <dsp:sp modelId="{90612331-4B69-4A21-9AEA-C00C31C30110}">
      <dsp:nvSpPr>
        <dsp:cNvPr id="0" name=""/>
        <dsp:cNvSpPr/>
      </dsp:nvSpPr>
      <dsp:spPr>
        <a:xfrm>
          <a:off x="5450003" y="5163706"/>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Thông báo nhắc nhở chi tiêu</a:t>
          </a:r>
        </a:p>
      </dsp:txBody>
      <dsp:txXfrm>
        <a:off x="5450003" y="5163706"/>
        <a:ext cx="717162" cy="597634"/>
      </dsp:txXfrm>
    </dsp:sp>
    <dsp:sp modelId="{E86A6FE0-8408-4451-B96F-602A1678FE45}">
      <dsp:nvSpPr>
        <dsp:cNvPr id="0" name=""/>
        <dsp:cNvSpPr/>
      </dsp:nvSpPr>
      <dsp:spPr>
        <a:xfrm>
          <a:off x="6202855" y="2267557"/>
          <a:ext cx="733042" cy="4950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Báo cáo thống kê</a:t>
          </a:r>
        </a:p>
      </dsp:txBody>
      <dsp:txXfrm>
        <a:off x="6202855" y="2267557"/>
        <a:ext cx="733042" cy="495052"/>
      </dsp:txXfrm>
    </dsp:sp>
    <dsp:sp modelId="{38058048-8EA9-4344-B12C-EDBBD6BE996F}">
      <dsp:nvSpPr>
        <dsp:cNvPr id="0" name=""/>
        <dsp:cNvSpPr/>
      </dsp:nvSpPr>
      <dsp:spPr>
        <a:xfrm>
          <a:off x="6362059" y="2956392"/>
          <a:ext cx="702772" cy="527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Báo cao chi tiêu</a:t>
          </a:r>
        </a:p>
      </dsp:txBody>
      <dsp:txXfrm>
        <a:off x="6362059" y="2956392"/>
        <a:ext cx="702772" cy="527079"/>
      </dsp:txXfrm>
    </dsp:sp>
    <dsp:sp modelId="{5E7BD8A8-0872-4819-AB63-9287E1779804}">
      <dsp:nvSpPr>
        <dsp:cNvPr id="0" name=""/>
        <dsp:cNvSpPr/>
      </dsp:nvSpPr>
      <dsp:spPr>
        <a:xfrm>
          <a:off x="6347670" y="3817346"/>
          <a:ext cx="717162" cy="59763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Báo cáo thu nhập</a:t>
          </a:r>
        </a:p>
      </dsp:txBody>
      <dsp:txXfrm>
        <a:off x="6347670" y="3817346"/>
        <a:ext cx="717162" cy="5976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5A2DB-2334-4AED-9DFB-3AF4153B1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Template>
  <TotalTime>6706</TotalTime>
  <Pages>94</Pages>
  <Words>10569</Words>
  <Characters>60247</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XÂY DỰNG ỨNG DỤNG QUẢN LÝ TÀI CHÍNH CHO SINH VIÊN trên ANDROID</vt:lpstr>
    </vt:vector>
  </TitlesOfParts>
  <Manager/>
  <Company>Trường Đại học Công Nghiệp TP.HCM</Company>
  <LinksUpToDate>false</LinksUpToDate>
  <CharactersWithSpaces>70675</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TÀI CHÍNH CHO SINH VIÊN trên ANDROID</dc:title>
  <dc:subject>Khóa Luận Tốt Nghiệp</dc:subject>
  <dc:creator>Nguyen Ngoc Uyen Vy</dc:creator>
  <cp:keywords/>
  <dc:description/>
  <cp:lastModifiedBy>Windows User</cp:lastModifiedBy>
  <cp:revision>709</cp:revision>
  <cp:lastPrinted>2018-01-30T09:19:00Z</cp:lastPrinted>
  <dcterms:created xsi:type="dcterms:W3CDTF">2019-03-26T07:15:00Z</dcterms:created>
  <dcterms:modified xsi:type="dcterms:W3CDTF">2019-05-24T11:55:00Z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